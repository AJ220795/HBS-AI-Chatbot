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362F" w:rsidRPr="009917C2" w:rsidRDefault="007E362F" w:rsidP="007E362F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9917C2">
        <w:rPr>
          <w:rFonts w:ascii="Calibri" w:hAnsi="Calibri" w:cs="Calibri"/>
          <w:noProof/>
          <w:sz w:val="36"/>
          <w:szCs w:val="44"/>
          <w:u w:val="single"/>
        </w:rPr>
        <w:t>Unit Model Field Maintenance</w:t>
      </w:r>
    </w:p>
    <w:p w:rsidR="007E362F" w:rsidRPr="009917C2" w:rsidRDefault="007E362F" w:rsidP="007E362F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D00343" w:rsidRPr="009917C2" w:rsidRDefault="004A6987" w:rsidP="004A6987">
      <w:pPr>
        <w:pStyle w:val="BodyText"/>
        <w:ind w:left="-360"/>
        <w:contextualSpacing/>
        <w:jc w:val="center"/>
        <w:rPr>
          <w:rFonts w:ascii="Calibri" w:hAnsi="Calibri" w:cs="Calibri"/>
          <w:noProof/>
          <w:sz w:val="22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226.5pt">
            <v:imagedata r:id="rId7" o:title="UMODM"/>
          </v:shape>
        </w:pict>
      </w:r>
    </w:p>
    <w:p w:rsidR="00D00343" w:rsidRPr="009917C2" w:rsidRDefault="00D00343" w:rsidP="007E362F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7E362F" w:rsidRPr="009917C2" w:rsidRDefault="00D00343" w:rsidP="007E362F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  <w:r w:rsidRPr="009917C2">
        <w:rPr>
          <w:rFonts w:ascii="Calibri" w:hAnsi="Calibri" w:cs="Calibri"/>
          <w:noProof/>
          <w:sz w:val="22"/>
          <w:szCs w:val="28"/>
        </w:rPr>
        <w:t xml:space="preserve">Units Model Field Maintenance (UMODM) lets you make your Units </w:t>
      </w:r>
      <w:r w:rsidRPr="009917C2">
        <w:rPr>
          <w:rFonts w:ascii="Calibri" w:hAnsi="Calibri" w:cs="Calibri"/>
          <w:i/>
          <w:iCs/>
          <w:noProof/>
          <w:sz w:val="22"/>
          <w:szCs w:val="28"/>
        </w:rPr>
        <w:t>Model</w:t>
      </w:r>
      <w:r w:rsidRPr="009917C2">
        <w:rPr>
          <w:rFonts w:ascii="Calibri" w:hAnsi="Calibri" w:cs="Calibri"/>
          <w:noProof/>
          <w:sz w:val="22"/>
          <w:szCs w:val="28"/>
        </w:rPr>
        <w:t xml:space="preserve"> field values consistent.</w:t>
      </w:r>
      <w:r w:rsidR="008564C4" w:rsidRPr="009917C2">
        <w:rPr>
          <w:rFonts w:ascii="Calibri" w:hAnsi="Calibri" w:cs="Calibri"/>
          <w:noProof/>
          <w:sz w:val="22"/>
          <w:szCs w:val="28"/>
        </w:rPr>
        <w:t xml:space="preserve"> </w:t>
      </w:r>
    </w:p>
    <w:p w:rsidR="007E362F" w:rsidRPr="009917C2" w:rsidRDefault="007E362F" w:rsidP="007E362F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7E362F" w:rsidRPr="009917C2" w:rsidRDefault="00D30564" w:rsidP="007E362F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  <w:r w:rsidRPr="009917C2">
        <w:rPr>
          <w:rFonts w:ascii="Calibri" w:hAnsi="Calibri" w:cs="Calibri"/>
          <w:sz w:val="22"/>
          <w:szCs w:val="28"/>
        </w:rPr>
        <w:t xml:space="preserve">To access this function, </w:t>
      </w:r>
      <w:r w:rsidR="007E362F" w:rsidRPr="009917C2">
        <w:rPr>
          <w:rFonts w:ascii="Calibri" w:hAnsi="Calibri" w:cs="Calibri"/>
          <w:sz w:val="22"/>
          <w:szCs w:val="28"/>
        </w:rPr>
        <w:t>you can either:</w:t>
      </w:r>
    </w:p>
    <w:p w:rsidR="007E362F" w:rsidRPr="009917C2" w:rsidRDefault="007E362F" w:rsidP="007E362F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7E362F" w:rsidP="007E362F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 w:cs="Calibri"/>
          <w:noProof/>
          <w:sz w:val="22"/>
          <w:szCs w:val="28"/>
        </w:rPr>
      </w:pPr>
      <w:r w:rsidRPr="009917C2">
        <w:rPr>
          <w:rFonts w:ascii="Calibri" w:hAnsi="Calibri" w:cs="Calibri"/>
          <w:sz w:val="22"/>
          <w:szCs w:val="28"/>
        </w:rPr>
        <w:t>S</w:t>
      </w:r>
      <w:r w:rsidR="00D30564" w:rsidRPr="009917C2">
        <w:rPr>
          <w:rFonts w:ascii="Calibri" w:hAnsi="Calibri" w:cs="Calibri"/>
          <w:sz w:val="22"/>
          <w:szCs w:val="28"/>
        </w:rPr>
        <w:t>el</w:t>
      </w:r>
      <w:r w:rsidR="000A0F7A" w:rsidRPr="009917C2">
        <w:rPr>
          <w:rFonts w:ascii="Calibri" w:hAnsi="Calibri" w:cs="Calibri"/>
          <w:sz w:val="22"/>
          <w:szCs w:val="28"/>
        </w:rPr>
        <w:t xml:space="preserve">ect </w:t>
      </w:r>
      <w:r w:rsidRPr="009917C2">
        <w:rPr>
          <w:rFonts w:ascii="Calibri" w:hAnsi="Calibri" w:cs="Calibri"/>
          <w:sz w:val="22"/>
          <w:szCs w:val="28"/>
        </w:rPr>
        <w:t>“</w:t>
      </w:r>
      <w:r w:rsidR="00D00343" w:rsidRPr="009917C2">
        <w:rPr>
          <w:rFonts w:ascii="Calibri" w:hAnsi="Calibri" w:cs="Calibri"/>
          <w:noProof/>
          <w:sz w:val="22"/>
          <w:szCs w:val="28"/>
        </w:rPr>
        <w:t>Units</w:t>
      </w:r>
      <w:r w:rsidRPr="009917C2">
        <w:rPr>
          <w:rFonts w:ascii="Calibri" w:hAnsi="Calibri" w:cs="Calibri"/>
          <w:noProof/>
          <w:sz w:val="22"/>
          <w:szCs w:val="28"/>
        </w:rPr>
        <w:t>” from the menu and choose the</w:t>
      </w:r>
      <w:r w:rsidR="00D00343" w:rsidRPr="009917C2">
        <w:rPr>
          <w:rFonts w:ascii="Calibri" w:hAnsi="Calibri" w:cs="Calibri"/>
          <w:noProof/>
          <w:sz w:val="22"/>
          <w:szCs w:val="28"/>
        </w:rPr>
        <w:t xml:space="preserve"> </w:t>
      </w:r>
      <w:r w:rsidRPr="009917C2">
        <w:rPr>
          <w:rFonts w:ascii="Calibri" w:hAnsi="Calibri" w:cs="Calibri"/>
          <w:noProof/>
          <w:sz w:val="22"/>
          <w:szCs w:val="28"/>
        </w:rPr>
        <w:t>“</w:t>
      </w:r>
      <w:r w:rsidR="00D00343" w:rsidRPr="009917C2">
        <w:rPr>
          <w:rFonts w:ascii="Calibri" w:hAnsi="Calibri" w:cs="Calibri"/>
          <w:noProof/>
          <w:sz w:val="22"/>
          <w:szCs w:val="28"/>
        </w:rPr>
        <w:t>Data Entry</w:t>
      </w:r>
      <w:r w:rsidRPr="009917C2">
        <w:rPr>
          <w:rFonts w:ascii="Calibri" w:hAnsi="Calibri" w:cs="Calibri"/>
          <w:noProof/>
          <w:sz w:val="22"/>
          <w:szCs w:val="28"/>
        </w:rPr>
        <w:t>” submenu.  Click on</w:t>
      </w:r>
      <w:r w:rsidR="00D00343" w:rsidRPr="009917C2">
        <w:rPr>
          <w:rFonts w:ascii="Calibri" w:hAnsi="Calibri" w:cs="Calibri"/>
          <w:noProof/>
          <w:sz w:val="22"/>
          <w:szCs w:val="28"/>
        </w:rPr>
        <w:t xml:space="preserve"> </w:t>
      </w:r>
      <w:r w:rsidRPr="009917C2">
        <w:rPr>
          <w:rFonts w:ascii="Calibri" w:hAnsi="Calibri" w:cs="Calibri"/>
          <w:noProof/>
          <w:sz w:val="22"/>
          <w:szCs w:val="28"/>
        </w:rPr>
        <w:t>“</w:t>
      </w:r>
      <w:r w:rsidR="00D00343" w:rsidRPr="009917C2">
        <w:rPr>
          <w:rFonts w:ascii="Calibri" w:hAnsi="Calibri" w:cs="Calibri"/>
          <w:noProof/>
          <w:sz w:val="22"/>
          <w:szCs w:val="28"/>
        </w:rPr>
        <w:t>Unit Model Field Maintenance</w:t>
      </w:r>
      <w:r w:rsidRPr="009917C2">
        <w:rPr>
          <w:rFonts w:ascii="Calibri" w:hAnsi="Calibri" w:cs="Calibri"/>
          <w:noProof/>
          <w:sz w:val="22"/>
          <w:szCs w:val="28"/>
        </w:rPr>
        <w:t>.”</w:t>
      </w:r>
    </w:p>
    <w:p w:rsidR="00D00343" w:rsidRPr="009917C2" w:rsidRDefault="007E362F" w:rsidP="007E362F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8"/>
        </w:rPr>
      </w:pPr>
      <w:r w:rsidRPr="009917C2">
        <w:rPr>
          <w:rFonts w:ascii="Calibri" w:hAnsi="Calibri" w:cs="Calibri"/>
          <w:b w:val="0"/>
          <w:noProof/>
          <w:sz w:val="22"/>
          <w:szCs w:val="28"/>
        </w:rPr>
        <w:t>T</w:t>
      </w:r>
      <w:r w:rsidR="00D00343" w:rsidRPr="009917C2">
        <w:rPr>
          <w:rFonts w:ascii="Calibri" w:hAnsi="Calibri" w:cs="Calibri"/>
          <w:b w:val="0"/>
          <w:noProof/>
          <w:sz w:val="22"/>
          <w:szCs w:val="28"/>
        </w:rPr>
        <w:t xml:space="preserve">ype </w:t>
      </w:r>
      <w:r w:rsidRPr="009917C2">
        <w:rPr>
          <w:rFonts w:ascii="Calibri" w:hAnsi="Calibri" w:cs="Calibri"/>
          <w:b w:val="0"/>
          <w:noProof/>
          <w:sz w:val="22"/>
          <w:szCs w:val="28"/>
        </w:rPr>
        <w:t>“</w:t>
      </w:r>
      <w:r w:rsidR="00D00343" w:rsidRPr="009917C2">
        <w:rPr>
          <w:rFonts w:ascii="Calibri" w:hAnsi="Calibri" w:cs="Calibri"/>
          <w:b w:val="0"/>
          <w:noProof/>
          <w:sz w:val="22"/>
          <w:szCs w:val="28"/>
        </w:rPr>
        <w:t>UMODM</w:t>
      </w:r>
      <w:r w:rsidRPr="009917C2">
        <w:rPr>
          <w:rFonts w:ascii="Calibri" w:hAnsi="Calibri" w:cs="Calibri"/>
          <w:b w:val="0"/>
          <w:noProof/>
          <w:sz w:val="22"/>
          <w:szCs w:val="28"/>
        </w:rPr>
        <w:t>”</w:t>
      </w:r>
      <w:r w:rsidR="00D00343" w:rsidRPr="009917C2">
        <w:rPr>
          <w:rFonts w:ascii="Calibri" w:hAnsi="Calibri" w:cs="Calibri"/>
          <w:b w:val="0"/>
          <w:noProof/>
          <w:sz w:val="22"/>
          <w:szCs w:val="28"/>
        </w:rPr>
        <w:t xml:space="preserve"> in</w:t>
      </w:r>
      <w:r w:rsidR="00D30564" w:rsidRPr="009917C2">
        <w:rPr>
          <w:rFonts w:ascii="Calibri" w:hAnsi="Calibri" w:cs="Calibri"/>
          <w:b w:val="0"/>
          <w:noProof/>
          <w:sz w:val="22"/>
          <w:szCs w:val="28"/>
        </w:rPr>
        <w:t xml:space="preserve"> the </w:t>
      </w:r>
      <w:r w:rsidR="00923CFE" w:rsidRPr="009917C2">
        <w:rPr>
          <w:rFonts w:ascii="Calibri" w:hAnsi="Calibri" w:cs="Calibri"/>
          <w:b w:val="0"/>
          <w:noProof/>
          <w:sz w:val="22"/>
          <w:szCs w:val="28"/>
        </w:rPr>
        <w:t>Shortcuts Bar</w:t>
      </w:r>
      <w:r w:rsidRPr="009917C2">
        <w:rPr>
          <w:rFonts w:ascii="Calibri" w:hAnsi="Calibri" w:cs="Calibri"/>
          <w:b w:val="0"/>
          <w:noProof/>
          <w:sz w:val="22"/>
          <w:szCs w:val="28"/>
        </w:rPr>
        <w:t>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  <w:u w:val="single"/>
        </w:rPr>
      </w:pPr>
      <w:r w:rsidRPr="009917C2">
        <w:rPr>
          <w:rFonts w:ascii="Calibri" w:hAnsi="Calibri" w:cs="Calibri"/>
          <w:sz w:val="22"/>
          <w:szCs w:val="28"/>
          <w:u w:val="single"/>
        </w:rPr>
        <w:t>Field Definitions</w:t>
      </w:r>
      <w:r w:rsidR="007E362F" w:rsidRPr="009917C2">
        <w:rPr>
          <w:rFonts w:ascii="Calibri" w:hAnsi="Calibri" w:cs="Calibri"/>
          <w:sz w:val="22"/>
          <w:szCs w:val="28"/>
          <w:u w:val="single"/>
        </w:rPr>
        <w:t>: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7E362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Status Codes</w:t>
      </w:r>
      <w:r w:rsidR="007E362F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7E362F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>You can process the changes for ALL</w:t>
      </w:r>
      <w:r w:rsidR="00D31F59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>status settings or select them individually</w:t>
      </w:r>
      <w:r w:rsidR="004A6987">
        <w:rPr>
          <w:rFonts w:ascii="Calibri" w:hAnsi="Calibri" w:cs="Calibri"/>
          <w:b w:val="0"/>
          <w:bCs/>
          <w:sz w:val="22"/>
          <w:szCs w:val="28"/>
        </w:rPr>
        <w:t xml:space="preserve"> by checking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 xml:space="preserve"> the ones you want to include.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31F59" w:rsidP="007E362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 xml:space="preserve">Old </w:t>
      </w:r>
      <w:r w:rsidR="008564C4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Model</w:t>
      </w:r>
      <w:r w:rsidR="007E362F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7E362F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="00D00343" w:rsidRPr="009917C2">
        <w:rPr>
          <w:rFonts w:ascii="Calibri" w:hAnsi="Calibri" w:cs="Calibri"/>
          <w:sz w:val="22"/>
          <w:szCs w:val="28"/>
        </w:rPr>
        <w:t>OLD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 value of the </w:t>
      </w:r>
      <w:r w:rsidR="008564C4" w:rsidRPr="009917C2">
        <w:rPr>
          <w:rFonts w:ascii="Calibri" w:hAnsi="Calibri" w:cs="Calibri"/>
          <w:b w:val="0"/>
          <w:bCs/>
          <w:iCs/>
          <w:sz w:val="22"/>
          <w:szCs w:val="28"/>
        </w:rPr>
        <w:t>Model</w:t>
      </w:r>
      <w:r w:rsidR="00D00343" w:rsidRPr="009917C2">
        <w:rPr>
          <w:rFonts w:ascii="Calibri" w:hAnsi="Calibri" w:cs="Calibri"/>
          <w:b w:val="0"/>
          <w:bCs/>
          <w:i/>
          <w:iCs/>
          <w:sz w:val="22"/>
          <w:szCs w:val="28"/>
        </w:rPr>
        <w:t xml:space="preserve"> 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field you want to change.  For example, if you are changing the units with 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>125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 to 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>125V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, enter 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“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>125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”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this field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31F59" w:rsidP="007E362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 xml:space="preserve">New </w:t>
      </w:r>
      <w:r w:rsidR="008564C4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Model</w:t>
      </w:r>
      <w:r w:rsidR="007E362F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7E362F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="00D00343" w:rsidRPr="009917C2">
        <w:rPr>
          <w:rFonts w:ascii="Calibri" w:hAnsi="Calibri" w:cs="Calibri"/>
          <w:sz w:val="22"/>
          <w:szCs w:val="28"/>
        </w:rPr>
        <w:t>NEW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 value you want to show in the </w:t>
      </w:r>
      <w:r w:rsidR="008564C4" w:rsidRPr="009917C2">
        <w:rPr>
          <w:rFonts w:ascii="Calibri" w:hAnsi="Calibri" w:cs="Calibri"/>
          <w:b w:val="0"/>
          <w:bCs/>
          <w:iCs/>
          <w:sz w:val="22"/>
          <w:szCs w:val="28"/>
        </w:rPr>
        <w:t>Model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="00D00343" w:rsidRPr="009917C2">
        <w:rPr>
          <w:rFonts w:ascii="Calibri" w:hAnsi="Calibri" w:cs="Calibri"/>
          <w:b w:val="0"/>
          <w:bCs/>
          <w:iCs/>
          <w:sz w:val="22"/>
          <w:szCs w:val="28"/>
        </w:rPr>
        <w:t>field</w:t>
      </w:r>
      <w:r w:rsidR="00D00343" w:rsidRPr="009917C2">
        <w:rPr>
          <w:rFonts w:ascii="Calibri" w:hAnsi="Calibri" w:cs="Calibri"/>
          <w:b w:val="0"/>
          <w:bCs/>
          <w:sz w:val="22"/>
          <w:szCs w:val="28"/>
        </w:rPr>
        <w:t xml:space="preserve">.  For example, if you are changing the units with 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 xml:space="preserve">125 to 125V, enter 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“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>125V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”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923CFE" w:rsidRPr="009917C2">
        <w:rPr>
          <w:rFonts w:ascii="Calibri" w:hAnsi="Calibri" w:cs="Calibri"/>
          <w:b w:val="0"/>
          <w:bCs/>
          <w:sz w:val="22"/>
          <w:szCs w:val="28"/>
        </w:rPr>
        <w:t>this f</w:t>
      </w:r>
      <w:r w:rsidR="008564C4" w:rsidRPr="009917C2">
        <w:rPr>
          <w:rFonts w:ascii="Calibri" w:hAnsi="Calibri" w:cs="Calibri"/>
          <w:b w:val="0"/>
          <w:bCs/>
          <w:iCs/>
          <w:sz w:val="22"/>
          <w:szCs w:val="28"/>
        </w:rPr>
        <w:t>ield</w:t>
      </w:r>
      <w:r w:rsidR="008564C4" w:rsidRPr="009917C2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7E362F" w:rsidRPr="009917C2" w:rsidRDefault="007E362F" w:rsidP="007E362F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4A6987" w:rsidP="007E362F">
      <w:pPr>
        <w:pStyle w:val="BodyText"/>
        <w:contextualSpacing/>
        <w:jc w:val="center"/>
        <w:rPr>
          <w:rFonts w:ascii="Calibri" w:hAnsi="Calibri" w:cs="Calibri"/>
          <w:sz w:val="22"/>
          <w:szCs w:val="28"/>
        </w:rPr>
      </w:pPr>
      <w:r>
        <w:lastRenderedPageBreak/>
        <w:pict>
          <v:shape id="_x0000_i1026" type="#_x0000_t75" style="width:399pt;height:156.75pt">
            <v:imagedata r:id="rId8" o:title="UMODM Proofsheet"/>
          </v:shape>
        </w:pic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7E362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sz w:val="22"/>
          <w:szCs w:val="28"/>
          <w:u w:val="single"/>
        </w:rPr>
        <w:t>Report Fields</w:t>
      </w:r>
      <w:r w:rsidR="007E362F" w:rsidRPr="009917C2">
        <w:rPr>
          <w:rFonts w:ascii="Calibri" w:hAnsi="Calibri" w:cs="Calibri"/>
          <w:sz w:val="22"/>
          <w:szCs w:val="28"/>
          <w:u w:val="single"/>
        </w:rPr>
        <w:t>:</w:t>
      </w:r>
      <w:r w:rsidR="007E362F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>The report generated from your changes includes the following information: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Stock #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>This column shows the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units’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 stock numbers. 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B90D2E" w:rsidRPr="009917C2" w:rsidRDefault="008564C4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N/U/S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>This column shows the actual status of the units.  This include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>s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:  </w:t>
      </w:r>
    </w:p>
    <w:p w:rsidR="00B90D2E" w:rsidRPr="009917C2" w:rsidRDefault="00B90D2E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New</w:t>
      </w: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Used</w:t>
      </w: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Ordered</w:t>
      </w: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Sold</w:t>
      </w: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Historical</w:t>
      </w:r>
    </w:p>
    <w:p w:rsidR="00B90D2E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Transferred</w:t>
      </w:r>
    </w:p>
    <w:p w:rsidR="008564C4" w:rsidRPr="009917C2" w:rsidRDefault="008564C4" w:rsidP="00B90D2E">
      <w:pPr>
        <w:pStyle w:val="Heading3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</w:rPr>
        <w:t>Rental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Make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>units’ makes</w:t>
      </w:r>
      <w:r w:rsidRPr="009917C2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Type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>units’ types</w:t>
      </w:r>
      <w:r w:rsidRPr="009917C2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OLD Model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This column shows the original values in the </w:t>
      </w:r>
      <w:r w:rsidRPr="009917C2">
        <w:rPr>
          <w:rFonts w:ascii="Calibri" w:hAnsi="Calibri" w:cs="Calibri"/>
          <w:b w:val="0"/>
          <w:bCs/>
          <w:iCs/>
          <w:sz w:val="22"/>
          <w:szCs w:val="28"/>
        </w:rPr>
        <w:t>Model Number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 field of the units.</w:t>
      </w:r>
    </w:p>
    <w:p w:rsidR="007E362F" w:rsidRPr="009917C2" w:rsidRDefault="007E362F" w:rsidP="007E362F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00343" w:rsidRPr="009917C2" w:rsidRDefault="00D00343" w:rsidP="00B90D2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NEW Model</w:t>
      </w:r>
      <w:r w:rsidR="00B90D2E" w:rsidRPr="009917C2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B90D2E" w:rsidRPr="009917C2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This column shows the NEW values now in the </w:t>
      </w:r>
      <w:r w:rsidRPr="009917C2">
        <w:rPr>
          <w:rFonts w:ascii="Calibri" w:hAnsi="Calibri" w:cs="Calibri"/>
          <w:b w:val="0"/>
          <w:bCs/>
          <w:iCs/>
          <w:sz w:val="22"/>
          <w:szCs w:val="28"/>
        </w:rPr>
        <w:t>Model Number</w:t>
      </w:r>
      <w:r w:rsidRPr="009917C2">
        <w:rPr>
          <w:rFonts w:ascii="Calibri" w:hAnsi="Calibri" w:cs="Calibri"/>
          <w:b w:val="0"/>
          <w:bCs/>
          <w:sz w:val="22"/>
          <w:szCs w:val="28"/>
        </w:rPr>
        <w:t xml:space="preserve"> field of the units.</w:t>
      </w:r>
    </w:p>
    <w:sectPr w:rsidR="00D00343" w:rsidRPr="009917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5F2F" w:rsidRDefault="00045F2F">
      <w:r>
        <w:separator/>
      </w:r>
    </w:p>
  </w:endnote>
  <w:endnote w:type="continuationSeparator" w:id="0">
    <w:p w:rsidR="00045F2F" w:rsidRDefault="0004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0ACD" w:rsidRDefault="00370A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0343" w:rsidRDefault="00D00343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0ACD" w:rsidRDefault="00370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5F2F" w:rsidRDefault="00045F2F">
      <w:r>
        <w:separator/>
      </w:r>
    </w:p>
  </w:footnote>
  <w:footnote w:type="continuationSeparator" w:id="0">
    <w:p w:rsidR="00045F2F" w:rsidRDefault="00045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0ACD" w:rsidRDefault="00370A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0343" w:rsidRDefault="008D0062">
    <w:pPr>
      <w:pStyle w:val="Header"/>
      <w:rPr>
        <w:b w:val="0"/>
      </w:rPr>
    </w:pPr>
    <w:r>
      <w:t>Unit</w:t>
    </w:r>
    <w:r w:rsidR="00D00343">
      <w:t xml:space="preserve"> Model Field Maintenance</w:t>
    </w:r>
    <w:r w:rsidR="00D00343">
      <w:tab/>
    </w:r>
    <w:r w:rsidR="00D00343">
      <w:rPr>
        <w:b w:val="0"/>
      </w:rPr>
      <w:t>Units</w:t>
    </w:r>
  </w:p>
  <w:p w:rsidR="00D00343" w:rsidRDefault="00D00343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0ACD" w:rsidRDefault="00370A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C8973F3"/>
    <w:multiLevelType w:val="hybridMultilevel"/>
    <w:tmpl w:val="189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D5702"/>
    <w:multiLevelType w:val="hybridMultilevel"/>
    <w:tmpl w:val="46A6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558"/>
    <w:rsid w:val="00045F2F"/>
    <w:rsid w:val="0007060B"/>
    <w:rsid w:val="000A0F7A"/>
    <w:rsid w:val="001E739C"/>
    <w:rsid w:val="00247CBD"/>
    <w:rsid w:val="002B37FB"/>
    <w:rsid w:val="00370ACD"/>
    <w:rsid w:val="004A6987"/>
    <w:rsid w:val="00554268"/>
    <w:rsid w:val="006109C5"/>
    <w:rsid w:val="00691ED9"/>
    <w:rsid w:val="00717037"/>
    <w:rsid w:val="007E362F"/>
    <w:rsid w:val="008564C4"/>
    <w:rsid w:val="008D0062"/>
    <w:rsid w:val="00923CFE"/>
    <w:rsid w:val="009917C2"/>
    <w:rsid w:val="00AC5F1E"/>
    <w:rsid w:val="00B90D2E"/>
    <w:rsid w:val="00BC61DB"/>
    <w:rsid w:val="00BF4D03"/>
    <w:rsid w:val="00BF7FAE"/>
    <w:rsid w:val="00C57558"/>
    <w:rsid w:val="00D00343"/>
    <w:rsid w:val="00D30564"/>
    <w:rsid w:val="00D31F59"/>
    <w:rsid w:val="00D63F38"/>
    <w:rsid w:val="00DE2DDF"/>
    <w:rsid w:val="00E02BD0"/>
    <w:rsid w:val="00E27B4A"/>
    <w:rsid w:val="00ED69B2"/>
    <w:rsid w:val="00F47A37"/>
    <w:rsid w:val="00F85B9D"/>
    <w:rsid w:val="00F8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BDE42CF-D8C1-4D27-AB4E-72C10EE0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Model Field Maintenance</vt:lpstr>
    </vt:vector>
  </TitlesOfParts>
  <Company>HBS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Model Field Maintenance</dc:title>
  <dc:subject/>
  <dc:creator>Training</dc:creator>
  <cp:keywords/>
  <dc:description/>
  <cp:lastModifiedBy>app</cp:lastModifiedBy>
  <cp:revision>2</cp:revision>
  <cp:lastPrinted>2020-02-06T00:44:00Z</cp:lastPrinted>
  <dcterms:created xsi:type="dcterms:W3CDTF">2026-01-17T14:34:00Z</dcterms:created>
  <dcterms:modified xsi:type="dcterms:W3CDTF">2026-01-17T14:34:00Z</dcterms:modified>
</cp:coreProperties>
</file>