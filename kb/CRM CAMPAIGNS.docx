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2B46" w:rsidRPr="000A0077" w:rsidRDefault="00C8071F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b/>
          <w:sz w:val="28"/>
          <w:szCs w:val="28"/>
        </w:rPr>
        <w:t>CRM Dashboard-</w:t>
      </w:r>
      <w:r w:rsidR="001324B5" w:rsidRPr="000A0077">
        <w:rPr>
          <w:rFonts w:ascii="Calibri" w:hAnsi="Calibri" w:cs="Calibri"/>
          <w:b/>
          <w:sz w:val="28"/>
          <w:szCs w:val="28"/>
        </w:rPr>
        <w:t>Campaigns</w:t>
      </w:r>
      <w:r w:rsidR="00B00591" w:rsidRPr="000A0077">
        <w:rPr>
          <w:rFonts w:ascii="Calibri" w:hAnsi="Calibri" w:cs="Calibri"/>
          <w:b/>
          <w:sz w:val="28"/>
          <w:szCs w:val="28"/>
        </w:rPr>
        <w:t>:</w:t>
      </w:r>
      <w:r w:rsidR="00B00591" w:rsidRPr="000A0077">
        <w:rPr>
          <w:rFonts w:ascii="Calibri" w:hAnsi="Calibri" w:cs="Calibri"/>
          <w:b/>
          <w:sz w:val="22"/>
          <w:szCs w:val="22"/>
        </w:rPr>
        <w:t xml:space="preserve"> </w:t>
      </w:r>
      <w:r w:rsidR="00B00591" w:rsidRPr="000A0077">
        <w:rPr>
          <w:rFonts w:ascii="Calibri" w:hAnsi="Calibri" w:cs="Calibri"/>
          <w:sz w:val="22"/>
          <w:szCs w:val="22"/>
        </w:rPr>
        <w:t xml:space="preserve">When you click on </w:t>
      </w:r>
      <w:r w:rsidR="00B00591" w:rsidRPr="000A0077">
        <w:rPr>
          <w:rFonts w:ascii="Calibri" w:hAnsi="Calibri" w:cs="Calibri"/>
          <w:b/>
          <w:sz w:val="22"/>
          <w:szCs w:val="22"/>
        </w:rPr>
        <w:t>Campaign</w:t>
      </w:r>
      <w:r w:rsidR="00B00591" w:rsidRPr="000A0077">
        <w:rPr>
          <w:rFonts w:ascii="Calibri" w:hAnsi="Calibri" w:cs="Calibri"/>
          <w:sz w:val="22"/>
          <w:szCs w:val="22"/>
        </w:rPr>
        <w:t xml:space="preserve"> from the Dashboard, you will see a list of existing defined campaigns.  They could be groups of names for Thank You letters, mailings, equipment schools, open house, and so on.</w:t>
      </w:r>
    </w:p>
    <w:p w:rsidR="001324B5" w:rsidRPr="000A0077" w:rsidRDefault="001324B5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 xml:space="preserve"> </w:t>
      </w:r>
    </w:p>
    <w:p w:rsidR="00B00591" w:rsidRPr="000A0077" w:rsidRDefault="001324B5" w:rsidP="00B00591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75pt;height:235.5pt">
            <v:imagedata r:id="rId7" o:title=""/>
          </v:shape>
        </w:pic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1324B5" w:rsidP="00B00591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pict>
          <v:shape id="_x0000_i1026" type="#_x0000_t75" style="width:431.25pt;height:211.5pt">
            <v:imagedata r:id="rId8" o:title=""/>
          </v:shape>
        </w:pic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 xml:space="preserve">When you select an existing campaign, the bottom of the screen will populate with the members of that campaign.  </w: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1324B5" w:rsidP="00B00591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lastRenderedPageBreak/>
        <w:pict>
          <v:shape id="_x0000_i1027" type="#_x0000_t75" style="width:6in;height:336pt">
            <v:imagedata r:id="rId9" o:title=""/>
          </v:shape>
        </w:pic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1324B5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>With the member list shown, y</w:t>
      </w:r>
      <w:r w:rsidR="00D32B46" w:rsidRPr="000A0077">
        <w:rPr>
          <w:rFonts w:ascii="Calibri" w:hAnsi="Calibri" w:cs="Calibri"/>
          <w:sz w:val="22"/>
          <w:szCs w:val="22"/>
        </w:rPr>
        <w:t>ou can perform the following fu</w:t>
      </w:r>
      <w:r w:rsidRPr="000A0077">
        <w:rPr>
          <w:rFonts w:ascii="Calibri" w:hAnsi="Calibri" w:cs="Calibri"/>
          <w:sz w:val="22"/>
          <w:szCs w:val="22"/>
        </w:rPr>
        <w:t>n</w:t>
      </w:r>
      <w:r w:rsidR="00D32B46" w:rsidRPr="000A0077">
        <w:rPr>
          <w:rFonts w:ascii="Calibri" w:hAnsi="Calibri" w:cs="Calibri"/>
          <w:sz w:val="22"/>
          <w:szCs w:val="22"/>
        </w:rPr>
        <w:t>c</w:t>
      </w:r>
      <w:r w:rsidRPr="000A0077">
        <w:rPr>
          <w:rFonts w:ascii="Calibri" w:hAnsi="Calibri" w:cs="Calibri"/>
          <w:sz w:val="22"/>
          <w:szCs w:val="22"/>
        </w:rPr>
        <w:t>tions:</w: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1324B5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  <w:u w:val="single"/>
        </w:rPr>
        <w:t>Print List</w:t>
      </w:r>
      <w:r w:rsidR="00EE282F" w:rsidRPr="000A0077">
        <w:rPr>
          <w:rFonts w:ascii="Calibri" w:hAnsi="Calibri" w:cs="Calibri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 xml:space="preserve">This </w:t>
      </w:r>
      <w:r w:rsidR="00D32B46" w:rsidRPr="000A0077">
        <w:rPr>
          <w:rFonts w:ascii="Calibri" w:hAnsi="Calibri" w:cs="Calibri"/>
          <w:b w:val="0"/>
          <w:sz w:val="22"/>
          <w:szCs w:val="22"/>
        </w:rPr>
        <w:t>prints a report to the printer of your choice listing</w:t>
      </w:r>
      <w:r w:rsidRPr="000A0077">
        <w:rPr>
          <w:rFonts w:ascii="Calibri" w:hAnsi="Calibri" w:cs="Calibri"/>
          <w:b w:val="0"/>
          <w:sz w:val="22"/>
          <w:szCs w:val="22"/>
        </w:rPr>
        <w:t xml:space="preserve"> the members of that campaign.</w: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1324B5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  <w:u w:val="single"/>
        </w:rPr>
        <w:t>Print Mailing Labels</w:t>
      </w:r>
      <w:r w:rsidR="00EE282F" w:rsidRPr="000A0077">
        <w:rPr>
          <w:rFonts w:ascii="Calibri" w:hAnsi="Calibri" w:cs="Calibri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 xml:space="preserve">This generates a set of mailing labels for the members of the campaign.  It uses a standard Avery </w:t>
      </w:r>
      <w:r w:rsidR="00601A27" w:rsidRPr="000A0077">
        <w:rPr>
          <w:rFonts w:ascii="Calibri" w:hAnsi="Calibri" w:cs="Calibri"/>
          <w:b w:val="0"/>
          <w:sz w:val="22"/>
          <w:szCs w:val="22"/>
        </w:rPr>
        <w:t>51</w:t>
      </w:r>
      <w:r w:rsidRPr="000A0077">
        <w:rPr>
          <w:rFonts w:ascii="Calibri" w:hAnsi="Calibri" w:cs="Calibri"/>
          <w:b w:val="0"/>
          <w:sz w:val="22"/>
          <w:szCs w:val="22"/>
        </w:rPr>
        <w:t>60</w:t>
      </w:r>
      <w:r w:rsidR="00601A27" w:rsidRPr="000A0077">
        <w:rPr>
          <w:rFonts w:ascii="Calibri" w:hAnsi="Calibri" w:cs="Calibri"/>
          <w:b w:val="0"/>
          <w:sz w:val="22"/>
          <w:szCs w:val="22"/>
        </w:rPr>
        <w:t>/5260</w:t>
      </w:r>
      <w:r w:rsidRPr="000A0077">
        <w:rPr>
          <w:rFonts w:ascii="Calibri" w:hAnsi="Calibri" w:cs="Calibri"/>
          <w:b w:val="0"/>
          <w:sz w:val="22"/>
          <w:szCs w:val="22"/>
        </w:rPr>
        <w:t xml:space="preserve"> label size of 3 across labels.</w: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1324B5" w:rsidP="00B00591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pict>
          <v:shape id="_x0000_i1028" type="#_x0000_t75" style="width:248.25pt;height:111.75pt">
            <v:imagedata r:id="rId10" o:title=""/>
          </v:shape>
        </w:pic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1324B5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  <w:u w:val="single"/>
        </w:rPr>
        <w:t>Create Excel mailing List</w:t>
      </w:r>
      <w:r w:rsidR="00EE282F" w:rsidRPr="000A0077">
        <w:rPr>
          <w:rFonts w:ascii="Calibri" w:hAnsi="Calibri" w:cs="Calibri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>This produces an Excel spreadsheet of the members of the campaign.  This spreadsheet could also feed the Microsoft Mail Merge function in Word.</w: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1324B5" w:rsidP="00B00591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pict>
          <v:shape id="_x0000_i1029" type="#_x0000_t75" style="width:431.25pt;height:102pt">
            <v:imagedata r:id="rId11" o:title=""/>
          </v:shape>
        </w:pic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1324B5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  <w:u w:val="single"/>
        </w:rPr>
        <w:t>Create Excel email list</w:t>
      </w:r>
      <w:r w:rsidR="00EE282F" w:rsidRPr="000A0077">
        <w:rPr>
          <w:rFonts w:ascii="Calibri" w:hAnsi="Calibri" w:cs="Calibri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>This produces an Excel spreadsheet of the email addresses for members of the campaign.  This spreadsheet could be used to create a mailing to the members.</w: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1324B5" w:rsidP="00B00591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pict>
          <v:shape id="_x0000_i1030" type="#_x0000_t75" style="width:6in;height:165pt">
            <v:imagedata r:id="rId12" o:title=""/>
          </v:shape>
        </w:pic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324B5" w:rsidRPr="000A0077" w:rsidRDefault="00A864B5" w:rsidP="00B00591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pict>
          <v:shape id="_x0000_i1031" type="#_x0000_t75" style="width:6in;height:330.75pt">
            <v:imagedata r:id="rId13" o:title=""/>
          </v:shape>
        </w:pic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864B5" w:rsidRPr="000A0077" w:rsidRDefault="00A864B5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>From the main campaign screen</w:t>
      </w:r>
      <w:r w:rsidR="00D32B46" w:rsidRPr="000A0077">
        <w:rPr>
          <w:rFonts w:ascii="Calibri" w:hAnsi="Calibri" w:cs="Calibri"/>
          <w:sz w:val="22"/>
          <w:szCs w:val="22"/>
        </w:rPr>
        <w:t>,</w:t>
      </w:r>
      <w:r w:rsidRPr="000A0077">
        <w:rPr>
          <w:rFonts w:ascii="Calibri" w:hAnsi="Calibri" w:cs="Calibri"/>
          <w:sz w:val="22"/>
          <w:szCs w:val="22"/>
        </w:rPr>
        <w:t xml:space="preserve"> you can also view Open or Closed campaigns by selecting one </w:t>
      </w:r>
      <w:r w:rsidR="00D32B46" w:rsidRPr="000A0077">
        <w:rPr>
          <w:rFonts w:ascii="Calibri" w:hAnsi="Calibri" w:cs="Calibri"/>
          <w:sz w:val="22"/>
          <w:szCs w:val="22"/>
        </w:rPr>
        <w:t>from the drop-down menu</w:t>
      </w:r>
      <w:r w:rsidRPr="000A0077">
        <w:rPr>
          <w:rFonts w:ascii="Calibri" w:hAnsi="Calibri" w:cs="Calibri"/>
          <w:sz w:val="22"/>
          <w:szCs w:val="22"/>
        </w:rPr>
        <w:t xml:space="preserve"> in the middle of the screen.</w: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864B5" w:rsidRPr="000A0077" w:rsidRDefault="00A864B5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  <w:u w:val="single"/>
        </w:rPr>
        <w:t>Campaign Members</w:t>
      </w:r>
      <w:r w:rsidR="00EE282F" w:rsidRPr="000A0077">
        <w:rPr>
          <w:rFonts w:ascii="Calibri" w:hAnsi="Calibri" w:cs="Calibri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>From this screen you can add members to the campaign or show all members</w:t>
      </w:r>
      <w:r w:rsidR="00601A27" w:rsidRPr="000A0077">
        <w:rPr>
          <w:rFonts w:ascii="Calibri" w:hAnsi="Calibri" w:cs="Calibri"/>
          <w:b w:val="0"/>
          <w:sz w:val="22"/>
          <w:szCs w:val="22"/>
        </w:rPr>
        <w:t xml:space="preserve"> available.</w: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864B5" w:rsidRPr="000A0077" w:rsidRDefault="00A864B5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  <w:u w:val="single"/>
        </w:rPr>
      </w:pPr>
      <w:r w:rsidRPr="000A0077">
        <w:rPr>
          <w:rFonts w:ascii="Calibri" w:hAnsi="Calibri" w:cs="Calibri"/>
          <w:sz w:val="22"/>
          <w:szCs w:val="22"/>
          <w:u w:val="single"/>
        </w:rPr>
        <w:t>Add members to a campaign</w: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A864B5" w:rsidRPr="000A0077" w:rsidRDefault="00464BA2" w:rsidP="00B00591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noProof/>
          <w:sz w:val="22"/>
          <w:szCs w:val="22"/>
        </w:rPr>
        <w:pict>
          <v:shape id="Picture 1" o:spid="_x0000_i1032" type="#_x0000_t75" style="width:6in;height:403.5pt;visibility:visible">
            <v:imagedata r:id="rId14" o:title=""/>
          </v:shape>
        </w:pic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E282F" w:rsidRPr="000A0077" w:rsidRDefault="00A864B5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>When adding members to a campaign, you can</w:t>
      </w:r>
      <w:r w:rsidR="00EE282F" w:rsidRPr="000A0077">
        <w:rPr>
          <w:rFonts w:ascii="Calibri" w:hAnsi="Calibri" w:cs="Calibri"/>
          <w:sz w:val="22"/>
          <w:szCs w:val="22"/>
        </w:rPr>
        <w:t xml:space="preserve"> search for particular customers by either: </w:t>
      </w:r>
    </w:p>
    <w:p w:rsidR="00EE282F" w:rsidRPr="000A0077" w:rsidRDefault="00EE282F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E282F" w:rsidRPr="000A0077" w:rsidRDefault="00EE282F" w:rsidP="00EE282F">
      <w:pPr>
        <w:pStyle w:val="Body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>Using an existing search shown.</w:t>
      </w:r>
    </w:p>
    <w:p w:rsidR="00464BA2" w:rsidRPr="000A0077" w:rsidRDefault="00EE282F" w:rsidP="00EE282F">
      <w:pPr>
        <w:pStyle w:val="Body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 xml:space="preserve">Creating a new search.  </w:t>
      </w:r>
      <w:r w:rsidRPr="000A0077">
        <w:rPr>
          <w:rFonts w:ascii="Calibri" w:hAnsi="Calibri" w:cs="Calibri"/>
          <w:b/>
          <w:sz w:val="22"/>
          <w:szCs w:val="22"/>
        </w:rPr>
        <w:t xml:space="preserve">NOTE: </w:t>
      </w:r>
      <w:r w:rsidR="00A864B5" w:rsidRPr="000A0077">
        <w:rPr>
          <w:rFonts w:ascii="Calibri" w:hAnsi="Calibri" w:cs="Calibri"/>
          <w:sz w:val="22"/>
          <w:szCs w:val="22"/>
        </w:rPr>
        <w:t>When you create a new search, you will be directed to Report Writer</w:t>
      </w:r>
      <w:r w:rsidRPr="000A0077">
        <w:rPr>
          <w:rFonts w:ascii="Calibri" w:hAnsi="Calibri" w:cs="Calibri"/>
          <w:sz w:val="22"/>
          <w:szCs w:val="22"/>
        </w:rPr>
        <w:t xml:space="preserve"> (RW)</w:t>
      </w:r>
      <w:r w:rsidR="00A864B5" w:rsidRPr="000A0077">
        <w:rPr>
          <w:rFonts w:ascii="Calibri" w:hAnsi="Calibri" w:cs="Calibri"/>
          <w:sz w:val="22"/>
          <w:szCs w:val="22"/>
        </w:rPr>
        <w:t xml:space="preserve"> to build the selection criteria for that search.</w:t>
      </w:r>
      <w:r w:rsidR="00464BA2" w:rsidRPr="000A0077">
        <w:rPr>
          <w:rFonts w:ascii="Calibri" w:hAnsi="Calibri" w:cs="Calibri"/>
          <w:sz w:val="22"/>
          <w:szCs w:val="22"/>
        </w:rPr>
        <w:t xml:space="preserve">  </w: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E282F" w:rsidRPr="000A0077" w:rsidRDefault="00B46EF6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>The search results for a new or existing search appear in the bottom panel of the screen.  You can then choose to add the results of the search to your campaign.</w:t>
      </w:r>
      <w:r w:rsidR="00464BA2" w:rsidRPr="000A0077">
        <w:rPr>
          <w:rFonts w:ascii="Calibri" w:hAnsi="Calibri" w:cs="Calibri"/>
          <w:sz w:val="22"/>
          <w:szCs w:val="22"/>
        </w:rPr>
        <w:t xml:space="preserve"> </w:t>
      </w:r>
    </w:p>
    <w:p w:rsidR="00EE282F" w:rsidRPr="000A0077" w:rsidRDefault="00EE282F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D218E" w:rsidRPr="000A0077" w:rsidRDefault="00464BA2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 xml:space="preserve">You can also get a list of clients by Sales Ranking to aid your selection process by clicking </w:t>
      </w:r>
      <w:r w:rsidRPr="000A0077">
        <w:rPr>
          <w:rFonts w:ascii="Calibri" w:hAnsi="Calibri" w:cs="Calibri"/>
          <w:b/>
          <w:sz w:val="22"/>
          <w:szCs w:val="22"/>
        </w:rPr>
        <w:t>Run Sales Ranking</w:t>
      </w:r>
      <w:r w:rsidRPr="000A0077">
        <w:rPr>
          <w:rFonts w:ascii="Calibri" w:hAnsi="Calibri" w:cs="Calibri"/>
          <w:sz w:val="22"/>
          <w:szCs w:val="22"/>
        </w:rPr>
        <w:t>.  This opens the Customer Sales Ranking (CSR) report, which can generate the list based on entered criteria.</w: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5D218E" w:rsidRPr="000A0077" w:rsidRDefault="00464BA2" w:rsidP="00B00591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noProof/>
          <w:sz w:val="22"/>
          <w:szCs w:val="22"/>
        </w:rPr>
        <w:pict>
          <v:shape id="_x0000_i1033" type="#_x0000_t75" style="width:6in;height:357.75pt;visibility:visible">
            <v:imagedata r:id="rId15" o:title=""/>
          </v:shape>
        </w:pic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D218E" w:rsidRPr="000A0077" w:rsidRDefault="005D218E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 xml:space="preserve">When you create a new search or use an existing one, the members that match the criteria are displayed in the lower portion of the screen.  At that point you may click the </w:t>
      </w:r>
      <w:r w:rsidRPr="000A0077">
        <w:rPr>
          <w:rFonts w:ascii="Calibri" w:hAnsi="Calibri" w:cs="Calibri"/>
          <w:b/>
          <w:sz w:val="22"/>
          <w:szCs w:val="22"/>
        </w:rPr>
        <w:t>Add Clients to Campaign</w:t>
      </w:r>
      <w:r w:rsidRPr="000A0077">
        <w:rPr>
          <w:rFonts w:ascii="Calibri" w:hAnsi="Calibri" w:cs="Calibri"/>
          <w:sz w:val="22"/>
          <w:szCs w:val="22"/>
        </w:rPr>
        <w:t xml:space="preserve"> button and include them on the campaign.</w: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5D218E" w:rsidRPr="000A0077" w:rsidRDefault="00464BA2" w:rsidP="00B00591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noProof/>
          <w:sz w:val="22"/>
          <w:szCs w:val="22"/>
        </w:rPr>
        <w:pict>
          <v:shape id="_x0000_i1034" type="#_x0000_t75" style="width:6in;height:333.75pt;visibility:visible">
            <v:imagedata r:id="rId16" o:title=""/>
          </v:shape>
        </w:pic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D218E" w:rsidRPr="000A0077" w:rsidRDefault="005D218E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>The newly selected members now show in the Campaign Members panel on the screen.</w:t>
      </w:r>
    </w:p>
    <w:p w:rsidR="00B00591" w:rsidRPr="000A0077" w:rsidRDefault="00B00591" w:rsidP="00B00591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B46EF6" w:rsidRPr="00EE282F" w:rsidRDefault="003E09F8" w:rsidP="00EE282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  <w:u w:val="single"/>
        </w:rPr>
        <w:t>Add a Campaign</w:t>
      </w:r>
      <w:r w:rsidR="00EE282F" w:rsidRPr="000A0077">
        <w:rPr>
          <w:rFonts w:ascii="Calibri" w:hAnsi="Calibri" w:cs="Calibri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/>
          <w:sz w:val="22"/>
          <w:szCs w:val="22"/>
        </w:rPr>
        <w:t xml:space="preserve"> </w:t>
      </w:r>
      <w:r w:rsidR="00EE282F" w:rsidRPr="00EE282F">
        <w:rPr>
          <w:rFonts w:ascii="Calibri" w:hAnsi="Calibri" w:cs="Calibri"/>
          <w:sz w:val="22"/>
          <w:szCs w:val="22"/>
        </w:rPr>
        <w:t xml:space="preserve">Click on the </w:t>
      </w:r>
      <w:r w:rsidR="00EE282F" w:rsidRPr="00EE282F">
        <w:rPr>
          <w:rFonts w:ascii="Calibri" w:hAnsi="Calibri" w:cs="Calibri"/>
          <w:b/>
          <w:sz w:val="22"/>
          <w:szCs w:val="22"/>
        </w:rPr>
        <w:t>Add Campaign</w:t>
      </w:r>
      <w:r w:rsidR="00EE282F" w:rsidRPr="00EE282F">
        <w:rPr>
          <w:rFonts w:ascii="Calibri" w:hAnsi="Calibri" w:cs="Calibri"/>
          <w:sz w:val="22"/>
          <w:szCs w:val="22"/>
        </w:rPr>
        <w:t xml:space="preserve"> button to create a new campaign.</w: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B00591" w:rsidRPr="000A0077" w:rsidRDefault="003E09F8" w:rsidP="00EE282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pict>
          <v:shape id="_x0000_i1035" type="#_x0000_t75" style="width:6in;height:160.5pt">
            <v:imagedata r:id="rId17" o:title=""/>
          </v:shape>
        </w:pic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E09F8" w:rsidRPr="000A0077" w:rsidRDefault="003E09F8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b w:val="0"/>
          <w:sz w:val="22"/>
          <w:szCs w:val="22"/>
          <w:u w:val="single"/>
        </w:rPr>
        <w:t>Campaign ID</w:t>
      </w:r>
      <w:r w:rsidR="00EE282F" w:rsidRPr="000A007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>Enter a name for your campaign</w:t>
      </w:r>
      <w:r w:rsidR="00D32B46" w:rsidRPr="000A0077">
        <w:rPr>
          <w:rFonts w:ascii="Calibri" w:hAnsi="Calibri" w:cs="Calibri"/>
          <w:b w:val="0"/>
          <w:sz w:val="22"/>
          <w:szCs w:val="22"/>
        </w:rPr>
        <w:t>.</w: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E09F8" w:rsidRPr="000A0077" w:rsidRDefault="003E09F8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b w:val="0"/>
          <w:sz w:val="22"/>
          <w:szCs w:val="22"/>
          <w:u w:val="single"/>
        </w:rPr>
        <w:t>Description</w:t>
      </w:r>
      <w:r w:rsidR="00EE282F" w:rsidRPr="000A007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>Provide a brief description of the campaign</w:t>
      </w:r>
      <w:r w:rsidR="00D32B46" w:rsidRPr="000A0077">
        <w:rPr>
          <w:rFonts w:ascii="Calibri" w:hAnsi="Calibri" w:cs="Calibri"/>
          <w:b w:val="0"/>
          <w:sz w:val="22"/>
          <w:szCs w:val="22"/>
        </w:rPr>
        <w:t>.</w: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E282F" w:rsidRPr="000A0077" w:rsidRDefault="003E09F8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b w:val="0"/>
          <w:sz w:val="22"/>
          <w:szCs w:val="22"/>
          <w:u w:val="single"/>
        </w:rPr>
        <w:t>Status</w:t>
      </w:r>
      <w:r w:rsidR="00EE282F" w:rsidRPr="000A007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Indicate if the campaign is:</w:t>
      </w:r>
    </w:p>
    <w:p w:rsidR="00EE282F" w:rsidRPr="000A0077" w:rsidRDefault="00D32B46" w:rsidP="00EE282F">
      <w:pPr>
        <w:pStyle w:val="BodyText"/>
        <w:numPr>
          <w:ilvl w:val="0"/>
          <w:numId w:val="18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>O</w:t>
      </w:r>
      <w:r w:rsidR="003E09F8" w:rsidRPr="000A0077">
        <w:rPr>
          <w:rFonts w:ascii="Calibri" w:hAnsi="Calibri" w:cs="Calibri"/>
          <w:sz w:val="22"/>
          <w:szCs w:val="22"/>
        </w:rPr>
        <w:t>pen</w:t>
      </w:r>
    </w:p>
    <w:p w:rsidR="003E09F8" w:rsidRPr="000A0077" w:rsidRDefault="00D32B46" w:rsidP="00EE282F">
      <w:pPr>
        <w:pStyle w:val="BodyText"/>
        <w:numPr>
          <w:ilvl w:val="0"/>
          <w:numId w:val="18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>C</w:t>
      </w:r>
      <w:r w:rsidR="003E09F8" w:rsidRPr="000A0077">
        <w:rPr>
          <w:rFonts w:ascii="Calibri" w:hAnsi="Calibri" w:cs="Calibri"/>
          <w:sz w:val="22"/>
          <w:szCs w:val="22"/>
        </w:rPr>
        <w:t>losed</w: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E09F8" w:rsidRPr="000A0077" w:rsidRDefault="003E09F8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b w:val="0"/>
          <w:sz w:val="22"/>
          <w:szCs w:val="22"/>
          <w:u w:val="single"/>
        </w:rPr>
        <w:t>Start Date</w:t>
      </w:r>
      <w:r w:rsidR="00EE282F" w:rsidRPr="000A007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>Enter the</w:t>
      </w:r>
      <w:r w:rsidR="00555FBE" w:rsidRPr="000A0077">
        <w:rPr>
          <w:rFonts w:ascii="Calibri" w:hAnsi="Calibri" w:cs="Calibri"/>
          <w:b w:val="0"/>
          <w:sz w:val="22"/>
          <w:szCs w:val="22"/>
        </w:rPr>
        <w:t xml:space="preserve"> starting date for the campaign.</w: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55FBE" w:rsidRPr="000A0077" w:rsidRDefault="00555FBE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b w:val="0"/>
          <w:sz w:val="22"/>
          <w:szCs w:val="22"/>
          <w:u w:val="single"/>
        </w:rPr>
        <w:t>Enter Date</w:t>
      </w:r>
      <w:r w:rsidR="00EE282F" w:rsidRPr="000A007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>Enter the ending date for the campaign</w:t>
      </w:r>
      <w:r w:rsidR="00EE282F" w:rsidRPr="000A0077">
        <w:rPr>
          <w:rFonts w:ascii="Calibri" w:hAnsi="Calibri" w:cs="Calibri"/>
          <w:b w:val="0"/>
          <w:sz w:val="22"/>
          <w:szCs w:val="22"/>
        </w:rPr>
        <w:t>.</w: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55FBE" w:rsidRPr="000A0077" w:rsidRDefault="00555FBE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b w:val="0"/>
          <w:sz w:val="22"/>
          <w:szCs w:val="22"/>
          <w:u w:val="single"/>
        </w:rPr>
        <w:t>Creation Date</w:t>
      </w:r>
      <w:r w:rsidR="00EE282F" w:rsidRPr="000A007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>Today's date will pre-fill for the date the campaign was created, but you may change it as needed.</w:t>
      </w:r>
    </w:p>
    <w:p w:rsidR="00B00591" w:rsidRPr="000A0077" w:rsidRDefault="00B00591" w:rsidP="00B0059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55FBE" w:rsidRPr="000A0077" w:rsidRDefault="00555FBE" w:rsidP="00EE282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A0077">
        <w:rPr>
          <w:rFonts w:ascii="Calibri" w:hAnsi="Calibri" w:cs="Calibri"/>
          <w:b w:val="0"/>
          <w:sz w:val="22"/>
          <w:szCs w:val="22"/>
          <w:u w:val="single"/>
        </w:rPr>
        <w:t>Creator</w:t>
      </w:r>
      <w:r w:rsidR="00EE282F" w:rsidRPr="000A007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E282F" w:rsidRPr="000A0077">
        <w:rPr>
          <w:rFonts w:ascii="Calibri" w:hAnsi="Calibri" w:cs="Calibri"/>
          <w:b w:val="0"/>
          <w:sz w:val="22"/>
          <w:szCs w:val="22"/>
        </w:rPr>
        <w:t xml:space="preserve"> </w:t>
      </w:r>
      <w:r w:rsidRPr="000A0077">
        <w:rPr>
          <w:rFonts w:ascii="Calibri" w:hAnsi="Calibri" w:cs="Calibri"/>
          <w:b w:val="0"/>
          <w:sz w:val="22"/>
          <w:szCs w:val="22"/>
        </w:rPr>
        <w:t xml:space="preserve">Your login/salesman </w:t>
      </w:r>
      <w:r w:rsidR="00D32B46" w:rsidRPr="000A0077">
        <w:rPr>
          <w:rFonts w:ascii="Calibri" w:hAnsi="Calibri" w:cs="Calibri"/>
          <w:b w:val="0"/>
          <w:sz w:val="22"/>
          <w:szCs w:val="22"/>
        </w:rPr>
        <w:t>ID</w:t>
      </w:r>
      <w:r w:rsidRPr="000A0077">
        <w:rPr>
          <w:rFonts w:ascii="Calibri" w:hAnsi="Calibri" w:cs="Calibri"/>
          <w:b w:val="0"/>
          <w:sz w:val="22"/>
          <w:szCs w:val="22"/>
        </w:rPr>
        <w:t xml:space="preserve"> will pre-fill here</w:t>
      </w:r>
      <w:r w:rsidR="00D32B46" w:rsidRPr="000A0077">
        <w:rPr>
          <w:rFonts w:ascii="Calibri" w:hAnsi="Calibri" w:cs="Calibri"/>
          <w:b w:val="0"/>
          <w:sz w:val="22"/>
          <w:szCs w:val="22"/>
        </w:rPr>
        <w:t>,</w:t>
      </w:r>
      <w:r w:rsidRPr="000A0077">
        <w:rPr>
          <w:rFonts w:ascii="Calibri" w:hAnsi="Calibri" w:cs="Calibri"/>
          <w:b w:val="0"/>
          <w:sz w:val="22"/>
          <w:szCs w:val="22"/>
        </w:rPr>
        <w:t xml:space="preserve"> but can be changed as needed.</w:t>
      </w:r>
    </w:p>
    <w:p w:rsidR="00B00591" w:rsidRPr="000A0077" w:rsidRDefault="00B00591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4DAC" w:rsidRPr="000A0077" w:rsidRDefault="008F309C" w:rsidP="00B00591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A0077">
        <w:rPr>
          <w:rFonts w:ascii="Calibri" w:hAnsi="Calibri" w:cs="Calibri"/>
          <w:sz w:val="22"/>
          <w:szCs w:val="22"/>
        </w:rPr>
        <w:t xml:space="preserve">When you press the </w:t>
      </w:r>
      <w:r w:rsidRPr="000A0077">
        <w:rPr>
          <w:rFonts w:ascii="Calibri" w:hAnsi="Calibri" w:cs="Calibri"/>
          <w:b/>
          <w:sz w:val="22"/>
          <w:szCs w:val="22"/>
        </w:rPr>
        <w:t>Save</w:t>
      </w:r>
      <w:r w:rsidRPr="000A0077">
        <w:rPr>
          <w:rFonts w:ascii="Calibri" w:hAnsi="Calibri" w:cs="Calibri"/>
          <w:sz w:val="22"/>
          <w:szCs w:val="22"/>
        </w:rPr>
        <w:t xml:space="preserve"> button, the new campaign will be added to the list of existing campaigns.</w:t>
      </w:r>
    </w:p>
    <w:sectPr w:rsidR="004E4DAC" w:rsidRPr="000A0077">
      <w:headerReference w:type="default" r:id="rId18"/>
      <w:footerReference w:type="default" r:id="rId1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0077" w:rsidRDefault="000A0077">
      <w:r>
        <w:separator/>
      </w:r>
    </w:p>
  </w:endnote>
  <w:endnote w:type="continuationSeparator" w:id="0">
    <w:p w:rsidR="000A0077" w:rsidRDefault="000A0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23430F">
    <w:pPr>
      <w:pStyle w:val="Footer1"/>
      <w:rPr>
        <w:rStyle w:val="PageNumber"/>
        <w:i w:val="0"/>
      </w:rPr>
    </w:pPr>
    <w:r>
      <w:t>CRM</w:t>
    </w:r>
    <w:r w:rsidR="00C14FD6">
      <w:t>NV</w:t>
    </w:r>
    <w:r w:rsidR="004A4F1F">
      <w:t>0</w:t>
    </w:r>
    <w:r w:rsidR="008A0387">
      <w:t>8</w:t>
    </w:r>
    <w:r w:rsidR="008E768E">
      <w:t>-</w:t>
    </w:r>
    <w:r w:rsidR="008A0387">
      <w:t>CAMPAIGNS</w:t>
    </w:r>
    <w:r w:rsidR="008E768E">
      <w:t xml:space="preserve"> </w:t>
    </w:r>
    <w:r w:rsidR="00C119C0">
      <w:t>06/01/2016</w:t>
    </w:r>
    <w:r w:rsidR="004A5721">
      <w:tab/>
    </w:r>
    <w:r w:rsidR="008A0387">
      <w:rPr>
        <w:b/>
        <w:i w:val="0"/>
        <w:sz w:val="24"/>
      </w:rPr>
      <w:t>8</w:t>
    </w:r>
    <w:r w:rsidR="004A5721">
      <w:rPr>
        <w:b/>
        <w:i w:val="0"/>
        <w:sz w:val="24"/>
      </w:rPr>
      <w:t>:</w:t>
    </w:r>
    <w:r w:rsidR="004A5721">
      <w:rPr>
        <w:rStyle w:val="PageNumber"/>
        <w:bCs/>
        <w:i w:val="0"/>
        <w:sz w:val="24"/>
      </w:rPr>
      <w:fldChar w:fldCharType="begin"/>
    </w:r>
    <w:r w:rsidR="004A5721">
      <w:rPr>
        <w:rStyle w:val="PageNumber"/>
        <w:bCs/>
        <w:i w:val="0"/>
        <w:sz w:val="24"/>
      </w:rPr>
      <w:instrText xml:space="preserve"> PAGE </w:instrText>
    </w:r>
    <w:r w:rsidR="004A5721">
      <w:rPr>
        <w:rStyle w:val="PageNumber"/>
        <w:bCs/>
        <w:i w:val="0"/>
        <w:sz w:val="24"/>
      </w:rPr>
      <w:fldChar w:fldCharType="separate"/>
    </w:r>
    <w:r w:rsidR="00C8071F">
      <w:rPr>
        <w:rStyle w:val="PageNumber"/>
        <w:bCs/>
        <w:i w:val="0"/>
        <w:noProof/>
        <w:sz w:val="24"/>
      </w:rPr>
      <w:t>1</w:t>
    </w:r>
    <w:r w:rsidR="004A5721">
      <w:rPr>
        <w:rStyle w:val="PageNumber"/>
        <w:bCs/>
        <w:i w:val="0"/>
        <w:sz w:val="24"/>
      </w:rPr>
      <w:fldChar w:fldCharType="end"/>
    </w:r>
  </w:p>
  <w:p w:rsidR="004A5721" w:rsidRDefault="004A5721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 w:rsidR="00EB388C">
      <w:rPr>
        <w:rStyle w:val="PageNumber"/>
        <w:b w:val="0"/>
        <w:i/>
      </w:rPr>
      <w:t>CR</w:t>
    </w:r>
    <w:r w:rsidR="009706C9">
      <w:rPr>
        <w:rStyle w:val="PageNumber"/>
        <w:b w:val="0"/>
        <w:i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0077" w:rsidRDefault="000A0077">
      <w:r>
        <w:separator/>
      </w:r>
    </w:p>
  </w:footnote>
  <w:footnote w:type="continuationSeparator" w:id="0">
    <w:p w:rsidR="000A0077" w:rsidRDefault="000A0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8A0387">
    <w:pPr>
      <w:pStyle w:val="Header"/>
      <w:rPr>
        <w:b w:val="0"/>
      </w:rPr>
    </w:pPr>
    <w:r>
      <w:t>Campaigns</w:t>
    </w:r>
    <w:r w:rsidR="00C14FD6">
      <w:tab/>
    </w:r>
    <w:r w:rsidR="0023430F">
      <w:rPr>
        <w:b w:val="0"/>
      </w:rPr>
      <w:t>Customer Relationship Management</w:t>
    </w:r>
  </w:p>
  <w:p w:rsidR="004A5721" w:rsidRDefault="004A5721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40715DA"/>
    <w:multiLevelType w:val="hybridMultilevel"/>
    <w:tmpl w:val="FB54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7305B"/>
    <w:multiLevelType w:val="hybridMultilevel"/>
    <w:tmpl w:val="947C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1E65EA"/>
    <w:multiLevelType w:val="hybridMultilevel"/>
    <w:tmpl w:val="0DC0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C553A"/>
    <w:multiLevelType w:val="hybridMultilevel"/>
    <w:tmpl w:val="B112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01208"/>
    <w:multiLevelType w:val="hybridMultilevel"/>
    <w:tmpl w:val="B8541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304D35"/>
    <w:multiLevelType w:val="hybridMultilevel"/>
    <w:tmpl w:val="DFC05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844290"/>
    <w:multiLevelType w:val="hybridMultilevel"/>
    <w:tmpl w:val="D72A0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147173"/>
    <w:multiLevelType w:val="hybridMultilevel"/>
    <w:tmpl w:val="1936A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1E4572"/>
    <w:multiLevelType w:val="hybridMultilevel"/>
    <w:tmpl w:val="EAD46866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3E643396"/>
    <w:multiLevelType w:val="hybridMultilevel"/>
    <w:tmpl w:val="7F8A66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AF450A"/>
    <w:multiLevelType w:val="hybridMultilevel"/>
    <w:tmpl w:val="8310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4D22E4"/>
    <w:multiLevelType w:val="hybridMultilevel"/>
    <w:tmpl w:val="9D927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FB753F"/>
    <w:multiLevelType w:val="hybridMultilevel"/>
    <w:tmpl w:val="A6BCF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17"/>
  </w:num>
  <w:num w:numId="5">
    <w:abstractNumId w:val="0"/>
  </w:num>
  <w:num w:numId="6">
    <w:abstractNumId w:val="10"/>
  </w:num>
  <w:num w:numId="7">
    <w:abstractNumId w:val="9"/>
  </w:num>
  <w:num w:numId="8">
    <w:abstractNumId w:val="8"/>
  </w:num>
  <w:num w:numId="9">
    <w:abstractNumId w:val="14"/>
  </w:num>
  <w:num w:numId="10">
    <w:abstractNumId w:val="5"/>
  </w:num>
  <w:num w:numId="11">
    <w:abstractNumId w:val="4"/>
  </w:num>
  <w:num w:numId="12">
    <w:abstractNumId w:val="3"/>
  </w:num>
  <w:num w:numId="13">
    <w:abstractNumId w:val="13"/>
  </w:num>
  <w:num w:numId="14">
    <w:abstractNumId w:val="7"/>
  </w:num>
  <w:num w:numId="15">
    <w:abstractNumId w:val="11"/>
  </w:num>
  <w:num w:numId="16">
    <w:abstractNumId w:val="6"/>
  </w:num>
  <w:num w:numId="17">
    <w:abstractNumId w:val="1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04C8C"/>
    <w:rsid w:val="0000633A"/>
    <w:rsid w:val="00020B78"/>
    <w:rsid w:val="00024B9E"/>
    <w:rsid w:val="00025FEF"/>
    <w:rsid w:val="00035B69"/>
    <w:rsid w:val="000A0077"/>
    <w:rsid w:val="000D0159"/>
    <w:rsid w:val="000E27E1"/>
    <w:rsid w:val="001047A0"/>
    <w:rsid w:val="00120400"/>
    <w:rsid w:val="001324B5"/>
    <w:rsid w:val="0014323A"/>
    <w:rsid w:val="001446D6"/>
    <w:rsid w:val="001D27F1"/>
    <w:rsid w:val="001F2578"/>
    <w:rsid w:val="0023430F"/>
    <w:rsid w:val="00243B11"/>
    <w:rsid w:val="0027660F"/>
    <w:rsid w:val="00286E54"/>
    <w:rsid w:val="002B28A1"/>
    <w:rsid w:val="002C331C"/>
    <w:rsid w:val="003004A7"/>
    <w:rsid w:val="003402CF"/>
    <w:rsid w:val="00347FA5"/>
    <w:rsid w:val="003632B0"/>
    <w:rsid w:val="00380A22"/>
    <w:rsid w:val="003855C0"/>
    <w:rsid w:val="003A26FA"/>
    <w:rsid w:val="003C6684"/>
    <w:rsid w:val="003D7454"/>
    <w:rsid w:val="003E09F8"/>
    <w:rsid w:val="004526DA"/>
    <w:rsid w:val="00464BA2"/>
    <w:rsid w:val="004841D1"/>
    <w:rsid w:val="004A1313"/>
    <w:rsid w:val="004A4F1F"/>
    <w:rsid w:val="004A5721"/>
    <w:rsid w:val="004E4DAC"/>
    <w:rsid w:val="004F6C76"/>
    <w:rsid w:val="00510C2B"/>
    <w:rsid w:val="00517FAF"/>
    <w:rsid w:val="00540CFF"/>
    <w:rsid w:val="00555FBE"/>
    <w:rsid w:val="005823A4"/>
    <w:rsid w:val="00582CC2"/>
    <w:rsid w:val="00582F4D"/>
    <w:rsid w:val="005C16F3"/>
    <w:rsid w:val="005C784F"/>
    <w:rsid w:val="005D218E"/>
    <w:rsid w:val="00601831"/>
    <w:rsid w:val="00601A27"/>
    <w:rsid w:val="00626E30"/>
    <w:rsid w:val="0063320D"/>
    <w:rsid w:val="00667429"/>
    <w:rsid w:val="00674171"/>
    <w:rsid w:val="00677ABE"/>
    <w:rsid w:val="00681FA4"/>
    <w:rsid w:val="00697616"/>
    <w:rsid w:val="006B33E3"/>
    <w:rsid w:val="006D1F94"/>
    <w:rsid w:val="006D65B4"/>
    <w:rsid w:val="007139BF"/>
    <w:rsid w:val="00715BF7"/>
    <w:rsid w:val="007306B3"/>
    <w:rsid w:val="00732E92"/>
    <w:rsid w:val="00742D89"/>
    <w:rsid w:val="007479F6"/>
    <w:rsid w:val="0076398D"/>
    <w:rsid w:val="007D4845"/>
    <w:rsid w:val="00812006"/>
    <w:rsid w:val="0081512B"/>
    <w:rsid w:val="00841DD0"/>
    <w:rsid w:val="00850E1A"/>
    <w:rsid w:val="00852A97"/>
    <w:rsid w:val="008A0387"/>
    <w:rsid w:val="008A7410"/>
    <w:rsid w:val="008B44A5"/>
    <w:rsid w:val="008E768E"/>
    <w:rsid w:val="008F309C"/>
    <w:rsid w:val="008F6911"/>
    <w:rsid w:val="009706C9"/>
    <w:rsid w:val="00970D1B"/>
    <w:rsid w:val="0097680D"/>
    <w:rsid w:val="00977A07"/>
    <w:rsid w:val="009D0575"/>
    <w:rsid w:val="009D12C4"/>
    <w:rsid w:val="009F1F85"/>
    <w:rsid w:val="00A80C4E"/>
    <w:rsid w:val="00A864B5"/>
    <w:rsid w:val="00A961E6"/>
    <w:rsid w:val="00AB3B56"/>
    <w:rsid w:val="00AB6CB7"/>
    <w:rsid w:val="00AD15B9"/>
    <w:rsid w:val="00AD68A0"/>
    <w:rsid w:val="00AE2777"/>
    <w:rsid w:val="00B00591"/>
    <w:rsid w:val="00B3642E"/>
    <w:rsid w:val="00B36671"/>
    <w:rsid w:val="00B40F30"/>
    <w:rsid w:val="00B4596B"/>
    <w:rsid w:val="00B46EF6"/>
    <w:rsid w:val="00B87868"/>
    <w:rsid w:val="00BC4BBA"/>
    <w:rsid w:val="00BE4859"/>
    <w:rsid w:val="00C07F51"/>
    <w:rsid w:val="00C119C0"/>
    <w:rsid w:val="00C14FD6"/>
    <w:rsid w:val="00C62AE3"/>
    <w:rsid w:val="00C666B3"/>
    <w:rsid w:val="00C8071F"/>
    <w:rsid w:val="00C81410"/>
    <w:rsid w:val="00CA1236"/>
    <w:rsid w:val="00CA3515"/>
    <w:rsid w:val="00CA6948"/>
    <w:rsid w:val="00CC5FDA"/>
    <w:rsid w:val="00CD2EFA"/>
    <w:rsid w:val="00CF3F36"/>
    <w:rsid w:val="00D026CF"/>
    <w:rsid w:val="00D07AAE"/>
    <w:rsid w:val="00D24665"/>
    <w:rsid w:val="00D2718E"/>
    <w:rsid w:val="00D32B46"/>
    <w:rsid w:val="00D731C3"/>
    <w:rsid w:val="00D75084"/>
    <w:rsid w:val="00D809F8"/>
    <w:rsid w:val="00DD214B"/>
    <w:rsid w:val="00DE47E8"/>
    <w:rsid w:val="00E64954"/>
    <w:rsid w:val="00E77B0D"/>
    <w:rsid w:val="00E83643"/>
    <w:rsid w:val="00E84578"/>
    <w:rsid w:val="00EA3AE9"/>
    <w:rsid w:val="00EB388C"/>
    <w:rsid w:val="00ED11C4"/>
    <w:rsid w:val="00EE282F"/>
    <w:rsid w:val="00EF7D5E"/>
    <w:rsid w:val="00F275B9"/>
    <w:rsid w:val="00F326C4"/>
    <w:rsid w:val="00F4146C"/>
    <w:rsid w:val="00F521D9"/>
    <w:rsid w:val="00F56842"/>
    <w:rsid w:val="00F6227A"/>
    <w:rsid w:val="00F73381"/>
    <w:rsid w:val="00F80477"/>
    <w:rsid w:val="00F91975"/>
    <w:rsid w:val="00F97F81"/>
    <w:rsid w:val="00FA4B9E"/>
    <w:rsid w:val="00FC3AEE"/>
    <w:rsid w:val="00FE18A2"/>
    <w:rsid w:val="00FE461C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DB05FD-4A2E-419B-839C-68C6A1CD0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qFormat/>
    <w:rsid w:val="0081512B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character" w:styleId="Hyperlink">
    <w:name w:val="Hyperlink"/>
    <w:rsid w:val="004F6C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2011-09-06T14:14:00Z</cp:lastPrinted>
  <dcterms:created xsi:type="dcterms:W3CDTF">2026-01-17T13:32:00Z</dcterms:created>
  <dcterms:modified xsi:type="dcterms:W3CDTF">2026-01-17T13:32:00Z</dcterms:modified>
</cp:coreProperties>
</file>