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5615" w:rsidRPr="00485615" w:rsidRDefault="00485615" w:rsidP="00485615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8E4F82">
        <w:rPr>
          <w:rFonts w:ascii="Calibri" w:hAnsi="Calibri" w:cs="Calibri"/>
          <w:b/>
          <w:sz w:val="28"/>
          <w:szCs w:val="28"/>
        </w:rPr>
        <w:t xml:space="preserve">CRM </w:t>
      </w:r>
      <w:r w:rsidR="00BE4859" w:rsidRPr="008E4F82">
        <w:rPr>
          <w:rFonts w:ascii="Calibri" w:hAnsi="Calibri" w:cs="Calibri"/>
          <w:b/>
          <w:sz w:val="28"/>
          <w:szCs w:val="28"/>
        </w:rPr>
        <w:t xml:space="preserve">Dashboard </w:t>
      </w:r>
      <w:r w:rsidRPr="008E4F82">
        <w:rPr>
          <w:rFonts w:ascii="Calibri" w:hAnsi="Calibri" w:cs="Calibri"/>
          <w:b/>
          <w:sz w:val="28"/>
          <w:szCs w:val="28"/>
        </w:rPr>
        <w:t>–</w:t>
      </w:r>
      <w:r w:rsidR="00BE4859" w:rsidRPr="008E4F82">
        <w:rPr>
          <w:rFonts w:ascii="Calibri" w:hAnsi="Calibri" w:cs="Calibri"/>
          <w:b/>
          <w:sz w:val="28"/>
          <w:szCs w:val="28"/>
        </w:rPr>
        <w:t xml:space="preserve"> Setup</w:t>
      </w:r>
      <w:r w:rsidRPr="008E4F82">
        <w:rPr>
          <w:rFonts w:ascii="Calibri" w:hAnsi="Calibri" w:cs="Calibri"/>
          <w:b/>
          <w:sz w:val="28"/>
          <w:szCs w:val="28"/>
        </w:rPr>
        <w:t>:</w:t>
      </w:r>
      <w:r w:rsidRPr="008E4F82">
        <w:rPr>
          <w:rFonts w:ascii="Calibri" w:hAnsi="Calibri" w:cs="Calibri"/>
          <w:sz w:val="22"/>
          <w:szCs w:val="22"/>
        </w:rPr>
        <w:t xml:space="preserve"> </w:t>
      </w:r>
      <w:r w:rsidRPr="00485615">
        <w:rPr>
          <w:rFonts w:ascii="Calibri" w:hAnsi="Calibri" w:cs="Calibri"/>
          <w:sz w:val="22"/>
          <w:szCs w:val="22"/>
        </w:rPr>
        <w:t>This area lets you define the categories to be used in the Demographics section. Define the c</w:t>
      </w:r>
      <w:r>
        <w:rPr>
          <w:rFonts w:ascii="Calibri" w:hAnsi="Calibri" w:cs="Calibri"/>
          <w:sz w:val="22"/>
          <w:szCs w:val="22"/>
        </w:rPr>
        <w:t>ategory name and value for each.</w:t>
      </w:r>
    </w:p>
    <w:p w:rsidR="00485615" w:rsidRPr="008E4F82" w:rsidRDefault="00485615" w:rsidP="00485615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85615" w:rsidRPr="008E4F82" w:rsidRDefault="00485615" w:rsidP="00485615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852A97" w:rsidRPr="008E4F82" w:rsidRDefault="003C61B9" w:rsidP="003C61B9">
      <w:pPr>
        <w:pStyle w:val="Body"/>
        <w:spacing w:before="0"/>
        <w:ind w:left="-540"/>
        <w:contextualSpacing/>
        <w:jc w:val="center"/>
        <w:rPr>
          <w:rFonts w:ascii="Calibri" w:hAnsi="Calibri" w:cs="Calibri"/>
          <w:sz w:val="22"/>
          <w:szCs w:val="22"/>
        </w:rPr>
      </w:pPr>
      <w:r w:rsidRPr="008E4F82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103.5pt">
            <v:imagedata r:id="rId7" o:title=""/>
          </v:shape>
        </w:pict>
      </w:r>
    </w:p>
    <w:sectPr w:rsidR="00852A97" w:rsidRPr="008E4F82">
      <w:headerReference w:type="default" r:id="rId8"/>
      <w:footerReference w:type="default" r:id="rId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4F82" w:rsidRDefault="008E4F82">
      <w:r>
        <w:separator/>
      </w:r>
    </w:p>
  </w:endnote>
  <w:endnote w:type="continuationSeparator" w:id="0">
    <w:p w:rsidR="008E4F82" w:rsidRDefault="008E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Footer1"/>
      <w:rPr>
        <w:rStyle w:val="PageNumber"/>
        <w:i w:val="0"/>
      </w:rPr>
    </w:pPr>
    <w:r>
      <w:t>CRM</w:t>
    </w:r>
    <w:r w:rsidR="00C14FD6">
      <w:t>NV</w:t>
    </w:r>
    <w:r w:rsidR="008D46C9">
      <w:t>1</w:t>
    </w:r>
    <w:r w:rsidR="005C4BAB">
      <w:t>1</w:t>
    </w:r>
    <w:r w:rsidR="008E768E">
      <w:t>-</w:t>
    </w:r>
    <w:r w:rsidR="005C4BAB">
      <w:t>SETUP</w:t>
    </w:r>
    <w:r w:rsidR="008E768E">
      <w:t xml:space="preserve"> </w:t>
    </w:r>
    <w:r w:rsidR="00BF11A5">
      <w:t>06/01/2016</w:t>
    </w:r>
    <w:r w:rsidR="004A5721">
      <w:tab/>
    </w:r>
    <w:r w:rsidR="008D46C9">
      <w:rPr>
        <w:b/>
        <w:i w:val="0"/>
        <w:sz w:val="24"/>
      </w:rPr>
      <w:t>1</w:t>
    </w:r>
    <w:r w:rsidR="005C4BAB">
      <w:rPr>
        <w:b/>
        <w:i w:val="0"/>
        <w:sz w:val="24"/>
      </w:rPr>
      <w:t>1</w:t>
    </w:r>
    <w:r w:rsidR="004A5721">
      <w:rPr>
        <w:b/>
        <w:i w:val="0"/>
        <w:sz w:val="24"/>
      </w:rPr>
      <w:t>:</w:t>
    </w:r>
    <w:r w:rsidR="004A5721">
      <w:rPr>
        <w:rStyle w:val="PageNumber"/>
        <w:bCs/>
        <w:i w:val="0"/>
        <w:sz w:val="24"/>
      </w:rPr>
      <w:fldChar w:fldCharType="begin"/>
    </w:r>
    <w:r w:rsidR="004A5721">
      <w:rPr>
        <w:rStyle w:val="PageNumber"/>
        <w:bCs/>
        <w:i w:val="0"/>
        <w:sz w:val="24"/>
      </w:rPr>
      <w:instrText xml:space="preserve"> PAGE </w:instrText>
    </w:r>
    <w:r w:rsidR="004A5721">
      <w:rPr>
        <w:rStyle w:val="PageNumber"/>
        <w:bCs/>
        <w:i w:val="0"/>
        <w:sz w:val="24"/>
      </w:rPr>
      <w:fldChar w:fldCharType="separate"/>
    </w:r>
    <w:r w:rsidR="003C61B9">
      <w:rPr>
        <w:rStyle w:val="PageNumber"/>
        <w:bCs/>
        <w:i w:val="0"/>
        <w:noProof/>
        <w:sz w:val="24"/>
      </w:rPr>
      <w:t>1</w:t>
    </w:r>
    <w:r w:rsidR="004A5721">
      <w:rPr>
        <w:rStyle w:val="PageNumber"/>
        <w:bCs/>
        <w:i w:val="0"/>
        <w:sz w:val="24"/>
      </w:rPr>
      <w:fldChar w:fldCharType="end"/>
    </w:r>
  </w:p>
  <w:p w:rsidR="004A5721" w:rsidRDefault="004A5721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EB388C">
      <w:rPr>
        <w:rStyle w:val="PageNumber"/>
        <w:b w:val="0"/>
        <w:i/>
      </w:rPr>
      <w:t>CR</w:t>
    </w:r>
    <w:r w:rsidR="009706C9">
      <w:rPr>
        <w:rStyle w:val="PageNumber"/>
        <w:b w:val="0"/>
        <w:i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4F82" w:rsidRDefault="008E4F82">
      <w:r>
        <w:separator/>
      </w:r>
    </w:p>
  </w:footnote>
  <w:footnote w:type="continuationSeparator" w:id="0">
    <w:p w:rsidR="008E4F82" w:rsidRDefault="008E4F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5C4BAB">
    <w:pPr>
      <w:pStyle w:val="Header"/>
      <w:rPr>
        <w:b w:val="0"/>
      </w:rPr>
    </w:pPr>
    <w:r>
      <w:t>Setup</w:t>
    </w:r>
    <w:r w:rsidR="00C14FD6">
      <w:tab/>
    </w:r>
    <w:r w:rsidR="0023430F">
      <w:rPr>
        <w:b w:val="0"/>
      </w:rPr>
      <w:t>Customer Relationship Management</w:t>
    </w:r>
  </w:p>
  <w:p w:rsidR="004A5721" w:rsidRDefault="004A5721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40715DA"/>
    <w:multiLevelType w:val="hybridMultilevel"/>
    <w:tmpl w:val="FB54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7305B"/>
    <w:multiLevelType w:val="hybridMultilevel"/>
    <w:tmpl w:val="947C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1E65EA"/>
    <w:multiLevelType w:val="hybridMultilevel"/>
    <w:tmpl w:val="0DC0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C553A"/>
    <w:multiLevelType w:val="hybridMultilevel"/>
    <w:tmpl w:val="B112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01208"/>
    <w:multiLevelType w:val="hybridMultilevel"/>
    <w:tmpl w:val="B8541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304D35"/>
    <w:multiLevelType w:val="hybridMultilevel"/>
    <w:tmpl w:val="DFC05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844290"/>
    <w:multiLevelType w:val="hybridMultilevel"/>
    <w:tmpl w:val="D72A0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147173"/>
    <w:multiLevelType w:val="hybridMultilevel"/>
    <w:tmpl w:val="1936A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1E4572"/>
    <w:multiLevelType w:val="hybridMultilevel"/>
    <w:tmpl w:val="EAD46866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3E643396"/>
    <w:multiLevelType w:val="hybridMultilevel"/>
    <w:tmpl w:val="7F8A66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AF450A"/>
    <w:multiLevelType w:val="hybridMultilevel"/>
    <w:tmpl w:val="831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15"/>
  </w:num>
  <w:num w:numId="5">
    <w:abstractNumId w:val="0"/>
  </w:num>
  <w:num w:numId="6">
    <w:abstractNumId w:val="10"/>
  </w:num>
  <w:num w:numId="7">
    <w:abstractNumId w:val="9"/>
  </w:num>
  <w:num w:numId="8">
    <w:abstractNumId w:val="8"/>
  </w:num>
  <w:num w:numId="9">
    <w:abstractNumId w:val="14"/>
  </w:num>
  <w:num w:numId="10">
    <w:abstractNumId w:val="5"/>
  </w:num>
  <w:num w:numId="11">
    <w:abstractNumId w:val="4"/>
  </w:num>
  <w:num w:numId="12">
    <w:abstractNumId w:val="3"/>
  </w:num>
  <w:num w:numId="13">
    <w:abstractNumId w:val="13"/>
  </w:num>
  <w:num w:numId="14">
    <w:abstractNumId w:val="7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04C8C"/>
    <w:rsid w:val="0000633A"/>
    <w:rsid w:val="00024B9E"/>
    <w:rsid w:val="00025FEF"/>
    <w:rsid w:val="00035B69"/>
    <w:rsid w:val="000D0159"/>
    <w:rsid w:val="000D7B80"/>
    <w:rsid w:val="001047A0"/>
    <w:rsid w:val="00120400"/>
    <w:rsid w:val="001324B5"/>
    <w:rsid w:val="0014323A"/>
    <w:rsid w:val="001446D6"/>
    <w:rsid w:val="001D27F1"/>
    <w:rsid w:val="001E3B07"/>
    <w:rsid w:val="001F2578"/>
    <w:rsid w:val="0023430F"/>
    <w:rsid w:val="00243B11"/>
    <w:rsid w:val="0027660F"/>
    <w:rsid w:val="00286E54"/>
    <w:rsid w:val="002B28A1"/>
    <w:rsid w:val="002C331C"/>
    <w:rsid w:val="003004A7"/>
    <w:rsid w:val="003402CF"/>
    <w:rsid w:val="00347FA5"/>
    <w:rsid w:val="003632B0"/>
    <w:rsid w:val="00364646"/>
    <w:rsid w:val="00380A22"/>
    <w:rsid w:val="003855C0"/>
    <w:rsid w:val="0039669C"/>
    <w:rsid w:val="003A26FA"/>
    <w:rsid w:val="003C61B9"/>
    <w:rsid w:val="003C6684"/>
    <w:rsid w:val="003D7454"/>
    <w:rsid w:val="003E09F8"/>
    <w:rsid w:val="004526DA"/>
    <w:rsid w:val="00465A83"/>
    <w:rsid w:val="004841D1"/>
    <w:rsid w:val="00485615"/>
    <w:rsid w:val="004A1313"/>
    <w:rsid w:val="004A4F1F"/>
    <w:rsid w:val="004A5721"/>
    <w:rsid w:val="004E4DAC"/>
    <w:rsid w:val="004F6C76"/>
    <w:rsid w:val="00510C2B"/>
    <w:rsid w:val="00517FAF"/>
    <w:rsid w:val="00522065"/>
    <w:rsid w:val="00555FBE"/>
    <w:rsid w:val="005823A4"/>
    <w:rsid w:val="00582CC2"/>
    <w:rsid w:val="00582F4D"/>
    <w:rsid w:val="005C16F3"/>
    <w:rsid w:val="005C4BAB"/>
    <w:rsid w:val="005C784F"/>
    <w:rsid w:val="005D218E"/>
    <w:rsid w:val="00601831"/>
    <w:rsid w:val="00626E30"/>
    <w:rsid w:val="0063320D"/>
    <w:rsid w:val="00674171"/>
    <w:rsid w:val="00677ABE"/>
    <w:rsid w:val="00681FA4"/>
    <w:rsid w:val="00697616"/>
    <w:rsid w:val="006B33E3"/>
    <w:rsid w:val="006D1F94"/>
    <w:rsid w:val="006D65B4"/>
    <w:rsid w:val="006E1764"/>
    <w:rsid w:val="006F6EC5"/>
    <w:rsid w:val="007139BF"/>
    <w:rsid w:val="00715BF7"/>
    <w:rsid w:val="007306B3"/>
    <w:rsid w:val="00732E92"/>
    <w:rsid w:val="00742D89"/>
    <w:rsid w:val="007479F6"/>
    <w:rsid w:val="0076398D"/>
    <w:rsid w:val="007D4845"/>
    <w:rsid w:val="00812006"/>
    <w:rsid w:val="0081512B"/>
    <w:rsid w:val="00841DD0"/>
    <w:rsid w:val="00850E1A"/>
    <w:rsid w:val="00852A97"/>
    <w:rsid w:val="008A0387"/>
    <w:rsid w:val="008A7410"/>
    <w:rsid w:val="008B44A5"/>
    <w:rsid w:val="008D46C9"/>
    <w:rsid w:val="008E4F82"/>
    <w:rsid w:val="008E768E"/>
    <w:rsid w:val="008F309C"/>
    <w:rsid w:val="008F6911"/>
    <w:rsid w:val="0094376D"/>
    <w:rsid w:val="009706C9"/>
    <w:rsid w:val="00970D1B"/>
    <w:rsid w:val="00970DC3"/>
    <w:rsid w:val="0097680D"/>
    <w:rsid w:val="009B48FD"/>
    <w:rsid w:val="009D0575"/>
    <w:rsid w:val="009D12C4"/>
    <w:rsid w:val="009F1F85"/>
    <w:rsid w:val="00A80571"/>
    <w:rsid w:val="00A80C4E"/>
    <w:rsid w:val="00A864B5"/>
    <w:rsid w:val="00A961E6"/>
    <w:rsid w:val="00AB3B56"/>
    <w:rsid w:val="00AD15B9"/>
    <w:rsid w:val="00AD68A0"/>
    <w:rsid w:val="00AE2777"/>
    <w:rsid w:val="00B3642E"/>
    <w:rsid w:val="00B36671"/>
    <w:rsid w:val="00B40F30"/>
    <w:rsid w:val="00B4596B"/>
    <w:rsid w:val="00B46EF6"/>
    <w:rsid w:val="00B87868"/>
    <w:rsid w:val="00BE4859"/>
    <w:rsid w:val="00BF11A5"/>
    <w:rsid w:val="00C07F51"/>
    <w:rsid w:val="00C14FD6"/>
    <w:rsid w:val="00C62AE3"/>
    <w:rsid w:val="00C666B3"/>
    <w:rsid w:val="00C81410"/>
    <w:rsid w:val="00CA1236"/>
    <w:rsid w:val="00CA3515"/>
    <w:rsid w:val="00CA6948"/>
    <w:rsid w:val="00CC5FDA"/>
    <w:rsid w:val="00CD2EFA"/>
    <w:rsid w:val="00CF3F36"/>
    <w:rsid w:val="00D026CF"/>
    <w:rsid w:val="00D07AAE"/>
    <w:rsid w:val="00D24665"/>
    <w:rsid w:val="00D731C3"/>
    <w:rsid w:val="00D75084"/>
    <w:rsid w:val="00D809F8"/>
    <w:rsid w:val="00DB6944"/>
    <w:rsid w:val="00DD214B"/>
    <w:rsid w:val="00DE47E8"/>
    <w:rsid w:val="00E04FD1"/>
    <w:rsid w:val="00E64954"/>
    <w:rsid w:val="00E77B0D"/>
    <w:rsid w:val="00E83643"/>
    <w:rsid w:val="00E84578"/>
    <w:rsid w:val="00EA3AE9"/>
    <w:rsid w:val="00EB388C"/>
    <w:rsid w:val="00ED11C4"/>
    <w:rsid w:val="00EF7D5E"/>
    <w:rsid w:val="00F275B9"/>
    <w:rsid w:val="00F326C4"/>
    <w:rsid w:val="00F4146C"/>
    <w:rsid w:val="00F521D9"/>
    <w:rsid w:val="00F56842"/>
    <w:rsid w:val="00F6227A"/>
    <w:rsid w:val="00F80477"/>
    <w:rsid w:val="00F91975"/>
    <w:rsid w:val="00F97F81"/>
    <w:rsid w:val="00FA4B9E"/>
    <w:rsid w:val="00FC3AEE"/>
    <w:rsid w:val="00FE18A2"/>
    <w:rsid w:val="00FE461C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616B43-C1EC-457D-9BEF-E9FF3803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qFormat/>
    <w:rsid w:val="0081512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character" w:styleId="Hyperlink">
    <w:name w:val="Hyperlink"/>
    <w:rsid w:val="004F6C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2011-09-06T14:14:00Z</cp:lastPrinted>
  <dcterms:created xsi:type="dcterms:W3CDTF">2026-01-17T13:33:00Z</dcterms:created>
  <dcterms:modified xsi:type="dcterms:W3CDTF">2026-01-17T13:33:00Z</dcterms:modified>
</cp:coreProperties>
</file>