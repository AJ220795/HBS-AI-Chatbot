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33CC" w:rsidRPr="0048793B" w:rsidRDefault="003333CC" w:rsidP="003333CC">
      <w:pPr>
        <w:pStyle w:val="Body"/>
        <w:spacing w:before="0"/>
        <w:contextualSpacing/>
        <w:jc w:val="left"/>
        <w:rPr>
          <w:rFonts w:ascii="Calibri" w:hAnsi="Calibri" w:cs="Calibri"/>
          <w:sz w:val="36"/>
          <w:szCs w:val="36"/>
          <w:u w:val="single"/>
        </w:rPr>
      </w:pPr>
      <w:r w:rsidRPr="0048793B">
        <w:rPr>
          <w:rFonts w:ascii="Calibri" w:hAnsi="Calibri" w:cs="Calibri"/>
          <w:sz w:val="36"/>
          <w:szCs w:val="36"/>
          <w:u w:val="single"/>
        </w:rPr>
        <w:t>CRM Dashboard (CRM)</w:t>
      </w:r>
    </w:p>
    <w:p w:rsidR="003333CC" w:rsidRPr="0048793B" w:rsidRDefault="003333CC" w:rsidP="003333CC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C07F51" w:rsidRPr="0048793B" w:rsidRDefault="00B36671" w:rsidP="003333CC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48793B">
        <w:rPr>
          <w:rFonts w:ascii="Calibri" w:hAnsi="Calibri" w:cs="Calibri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296.25pt">
            <v:imagedata r:id="rId7" o:title=""/>
          </v:shape>
        </w:pict>
      </w:r>
    </w:p>
    <w:p w:rsidR="003333CC" w:rsidRPr="0048793B" w:rsidRDefault="003333CC" w:rsidP="003333CC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3333CC" w:rsidRPr="0048793B" w:rsidRDefault="00B36671" w:rsidP="003333CC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48793B">
        <w:rPr>
          <w:rFonts w:ascii="Calibri" w:hAnsi="Calibri" w:cs="Calibri"/>
          <w:sz w:val="22"/>
          <w:szCs w:val="22"/>
        </w:rPr>
        <w:t>The Dashboard is the heart of the CRM product.  It is the central hub that provides acc</w:t>
      </w:r>
      <w:r w:rsidR="006E4CA2" w:rsidRPr="0048793B">
        <w:rPr>
          <w:rFonts w:ascii="Calibri" w:hAnsi="Calibri" w:cs="Calibri"/>
          <w:sz w:val="22"/>
          <w:szCs w:val="22"/>
        </w:rPr>
        <w:t xml:space="preserve">ess to the Salesman's Calendar and </w:t>
      </w:r>
      <w:r w:rsidRPr="0048793B">
        <w:rPr>
          <w:rFonts w:ascii="Calibri" w:hAnsi="Calibri" w:cs="Calibri"/>
          <w:sz w:val="22"/>
          <w:szCs w:val="22"/>
        </w:rPr>
        <w:t>Events</w:t>
      </w:r>
      <w:r w:rsidR="006E4CA2" w:rsidRPr="0048793B">
        <w:rPr>
          <w:rFonts w:ascii="Calibri" w:hAnsi="Calibri" w:cs="Calibri"/>
          <w:sz w:val="22"/>
          <w:szCs w:val="22"/>
        </w:rPr>
        <w:t>,</w:t>
      </w:r>
      <w:r w:rsidRPr="0048793B">
        <w:rPr>
          <w:rFonts w:ascii="Calibri" w:hAnsi="Calibri" w:cs="Calibri"/>
          <w:sz w:val="22"/>
          <w:szCs w:val="22"/>
        </w:rPr>
        <w:t xml:space="preserve"> </w:t>
      </w:r>
      <w:r w:rsidR="006E4CA2" w:rsidRPr="0048793B">
        <w:rPr>
          <w:rFonts w:ascii="Calibri" w:hAnsi="Calibri" w:cs="Calibri"/>
          <w:sz w:val="22"/>
          <w:szCs w:val="22"/>
        </w:rPr>
        <w:t xml:space="preserve">as well as other key features: </w:t>
      </w:r>
    </w:p>
    <w:p w:rsidR="003333CC" w:rsidRPr="0048793B" w:rsidRDefault="003333CC" w:rsidP="003333CC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3333CC" w:rsidRPr="0048793B" w:rsidRDefault="003333CC" w:rsidP="003333CC">
      <w:pPr>
        <w:pStyle w:val="Body"/>
        <w:numPr>
          <w:ilvl w:val="0"/>
          <w:numId w:val="17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48793B">
        <w:rPr>
          <w:rFonts w:ascii="Calibri" w:hAnsi="Calibri" w:cs="Calibri"/>
          <w:sz w:val="22"/>
          <w:szCs w:val="22"/>
        </w:rPr>
        <w:t>Clients</w:t>
      </w:r>
    </w:p>
    <w:p w:rsidR="003333CC" w:rsidRPr="0048793B" w:rsidRDefault="003333CC" w:rsidP="003333CC">
      <w:pPr>
        <w:pStyle w:val="Body"/>
        <w:numPr>
          <w:ilvl w:val="0"/>
          <w:numId w:val="17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48793B">
        <w:rPr>
          <w:rFonts w:ascii="Calibri" w:hAnsi="Calibri" w:cs="Calibri"/>
          <w:sz w:val="22"/>
          <w:szCs w:val="22"/>
        </w:rPr>
        <w:t>Campaigns</w:t>
      </w:r>
    </w:p>
    <w:p w:rsidR="003333CC" w:rsidRPr="0048793B" w:rsidRDefault="00B36671" w:rsidP="003333CC">
      <w:pPr>
        <w:pStyle w:val="Body"/>
        <w:numPr>
          <w:ilvl w:val="0"/>
          <w:numId w:val="17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48793B">
        <w:rPr>
          <w:rFonts w:ascii="Calibri" w:hAnsi="Calibri" w:cs="Calibri"/>
          <w:sz w:val="22"/>
          <w:szCs w:val="22"/>
        </w:rPr>
        <w:t>Territories</w:t>
      </w:r>
    </w:p>
    <w:p w:rsidR="003333CC" w:rsidRPr="0048793B" w:rsidRDefault="003333CC" w:rsidP="003333CC">
      <w:pPr>
        <w:pStyle w:val="Body"/>
        <w:numPr>
          <w:ilvl w:val="0"/>
          <w:numId w:val="17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48793B">
        <w:rPr>
          <w:rFonts w:ascii="Calibri" w:hAnsi="Calibri" w:cs="Calibri"/>
          <w:sz w:val="22"/>
          <w:szCs w:val="22"/>
        </w:rPr>
        <w:t>Reports</w:t>
      </w:r>
    </w:p>
    <w:p w:rsidR="003333CC" w:rsidRPr="0048793B" w:rsidRDefault="003333CC" w:rsidP="003333CC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EE6A3D" w:rsidRPr="0048793B" w:rsidRDefault="00B36671" w:rsidP="003333CC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48793B">
        <w:rPr>
          <w:rFonts w:ascii="Calibri" w:hAnsi="Calibri" w:cs="Calibri"/>
          <w:sz w:val="22"/>
          <w:szCs w:val="22"/>
        </w:rPr>
        <w:t xml:space="preserve">To access this function, </w:t>
      </w:r>
      <w:r w:rsidR="00EE6A3D" w:rsidRPr="0048793B">
        <w:rPr>
          <w:rFonts w:ascii="Calibri" w:hAnsi="Calibri" w:cs="Calibri"/>
          <w:sz w:val="22"/>
          <w:szCs w:val="22"/>
        </w:rPr>
        <w:t>you can either:</w:t>
      </w:r>
    </w:p>
    <w:p w:rsidR="00EE6A3D" w:rsidRPr="0048793B" w:rsidRDefault="00EE6A3D" w:rsidP="003333CC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B36671" w:rsidRPr="0048793B" w:rsidRDefault="00EE6A3D" w:rsidP="00EE6A3D">
      <w:pPr>
        <w:pStyle w:val="Body"/>
        <w:numPr>
          <w:ilvl w:val="0"/>
          <w:numId w:val="18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48793B">
        <w:rPr>
          <w:rFonts w:ascii="Calibri" w:hAnsi="Calibri" w:cs="Calibri"/>
          <w:sz w:val="22"/>
          <w:szCs w:val="22"/>
        </w:rPr>
        <w:t>Select “CRM” from the menu and click</w:t>
      </w:r>
      <w:r w:rsidR="00B36671" w:rsidRPr="0048793B">
        <w:rPr>
          <w:rFonts w:ascii="Calibri" w:hAnsi="Calibri" w:cs="Calibri"/>
          <w:sz w:val="22"/>
          <w:szCs w:val="22"/>
        </w:rPr>
        <w:t xml:space="preserve"> </w:t>
      </w:r>
      <w:r w:rsidRPr="0048793B">
        <w:rPr>
          <w:rFonts w:ascii="Calibri" w:hAnsi="Calibri" w:cs="Calibri"/>
          <w:sz w:val="22"/>
          <w:szCs w:val="22"/>
        </w:rPr>
        <w:t>“CRM Dashboard.”</w:t>
      </w:r>
    </w:p>
    <w:p w:rsidR="00B36671" w:rsidRPr="0048793B" w:rsidRDefault="00EE6A3D" w:rsidP="00EE6A3D">
      <w:pPr>
        <w:pStyle w:val="Command"/>
        <w:numPr>
          <w:ilvl w:val="0"/>
          <w:numId w:val="18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8793B">
        <w:rPr>
          <w:rFonts w:ascii="Calibri" w:hAnsi="Calibri" w:cs="Calibri"/>
          <w:b w:val="0"/>
          <w:sz w:val="22"/>
          <w:szCs w:val="22"/>
        </w:rPr>
        <w:t>T</w:t>
      </w:r>
      <w:r w:rsidR="00B36671" w:rsidRPr="0048793B">
        <w:rPr>
          <w:rFonts w:ascii="Calibri" w:hAnsi="Calibri" w:cs="Calibri"/>
          <w:b w:val="0"/>
          <w:sz w:val="22"/>
          <w:szCs w:val="22"/>
        </w:rPr>
        <w:t xml:space="preserve">ype </w:t>
      </w:r>
      <w:r w:rsidRPr="0048793B">
        <w:rPr>
          <w:rFonts w:ascii="Calibri" w:hAnsi="Calibri" w:cs="Calibri"/>
          <w:b w:val="0"/>
          <w:sz w:val="22"/>
          <w:szCs w:val="22"/>
        </w:rPr>
        <w:t>“</w:t>
      </w:r>
      <w:r w:rsidR="00B36671" w:rsidRPr="0048793B">
        <w:rPr>
          <w:rFonts w:ascii="Calibri" w:hAnsi="Calibri" w:cs="Calibri"/>
          <w:b w:val="0"/>
          <w:sz w:val="22"/>
          <w:szCs w:val="22"/>
        </w:rPr>
        <w:t>CRM</w:t>
      </w:r>
      <w:r w:rsidRPr="0048793B">
        <w:rPr>
          <w:rFonts w:ascii="Calibri" w:hAnsi="Calibri" w:cs="Calibri"/>
          <w:b w:val="0"/>
          <w:sz w:val="22"/>
          <w:szCs w:val="22"/>
        </w:rPr>
        <w:t>”</w:t>
      </w:r>
      <w:r w:rsidR="00B36671" w:rsidRPr="0048793B">
        <w:rPr>
          <w:rFonts w:ascii="Calibri" w:hAnsi="Calibri" w:cs="Calibri"/>
          <w:b w:val="0"/>
          <w:sz w:val="22"/>
          <w:szCs w:val="22"/>
        </w:rPr>
        <w:t xml:space="preserve"> in the </w:t>
      </w:r>
      <w:r w:rsidR="006E4CA2" w:rsidRPr="0048793B">
        <w:rPr>
          <w:rFonts w:ascii="Calibri" w:hAnsi="Calibri" w:cs="Calibri"/>
          <w:b w:val="0"/>
          <w:sz w:val="22"/>
          <w:szCs w:val="22"/>
        </w:rPr>
        <w:t>Shortcuts Bar</w:t>
      </w:r>
      <w:r w:rsidRPr="0048793B">
        <w:rPr>
          <w:rFonts w:ascii="Calibri" w:hAnsi="Calibri" w:cs="Calibri"/>
          <w:b w:val="0"/>
          <w:sz w:val="22"/>
          <w:szCs w:val="22"/>
        </w:rPr>
        <w:t>.</w:t>
      </w:r>
    </w:p>
    <w:p w:rsidR="003333CC" w:rsidRPr="0048793B" w:rsidRDefault="003333CC" w:rsidP="003333CC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B36671" w:rsidRPr="0048793B" w:rsidRDefault="00B36671" w:rsidP="003333CC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48793B">
        <w:rPr>
          <w:rFonts w:ascii="Calibri" w:hAnsi="Calibri" w:cs="Calibri"/>
          <w:sz w:val="22"/>
          <w:szCs w:val="22"/>
        </w:rPr>
        <w:t>The initial display is that of the salesperson's Event and Activity Calend</w:t>
      </w:r>
      <w:r w:rsidR="00CD2EFA" w:rsidRPr="0048793B">
        <w:rPr>
          <w:rFonts w:ascii="Calibri" w:hAnsi="Calibri" w:cs="Calibri"/>
          <w:sz w:val="22"/>
          <w:szCs w:val="22"/>
        </w:rPr>
        <w:t>a</w:t>
      </w:r>
      <w:r w:rsidRPr="0048793B">
        <w:rPr>
          <w:rFonts w:ascii="Calibri" w:hAnsi="Calibri" w:cs="Calibri"/>
          <w:sz w:val="22"/>
          <w:szCs w:val="22"/>
        </w:rPr>
        <w:t>r.  It</w:t>
      </w:r>
      <w:r w:rsidR="006E4CA2" w:rsidRPr="0048793B">
        <w:rPr>
          <w:rFonts w:ascii="Calibri" w:hAnsi="Calibri" w:cs="Calibri"/>
          <w:sz w:val="22"/>
          <w:szCs w:val="22"/>
        </w:rPr>
        <w:t xml:space="preserve">ems in </w:t>
      </w:r>
      <w:r w:rsidR="006E4CA2" w:rsidRPr="0048793B">
        <w:rPr>
          <w:rFonts w:ascii="Calibri" w:hAnsi="Calibri" w:cs="Calibri"/>
          <w:b/>
          <w:sz w:val="22"/>
          <w:szCs w:val="22"/>
        </w:rPr>
        <w:t>b</w:t>
      </w:r>
      <w:r w:rsidR="00B40F30" w:rsidRPr="0048793B">
        <w:rPr>
          <w:rFonts w:ascii="Calibri" w:hAnsi="Calibri" w:cs="Calibri"/>
          <w:b/>
          <w:sz w:val="22"/>
          <w:szCs w:val="22"/>
        </w:rPr>
        <w:t>lack</w:t>
      </w:r>
      <w:r w:rsidR="00B40F30" w:rsidRPr="0048793B">
        <w:rPr>
          <w:rFonts w:ascii="Calibri" w:hAnsi="Calibri" w:cs="Calibri"/>
          <w:sz w:val="22"/>
          <w:szCs w:val="22"/>
        </w:rPr>
        <w:t xml:space="preserve"> are events that are for today or in the future.  Items in </w:t>
      </w:r>
      <w:r w:rsidR="00B40F30" w:rsidRPr="0048793B">
        <w:rPr>
          <w:rFonts w:ascii="Calibri" w:hAnsi="Calibri" w:cs="Calibri"/>
          <w:b/>
          <w:color w:val="FF0000"/>
          <w:sz w:val="22"/>
          <w:szCs w:val="22"/>
        </w:rPr>
        <w:t>red</w:t>
      </w:r>
      <w:r w:rsidR="00B40F30" w:rsidRPr="0048793B">
        <w:rPr>
          <w:rFonts w:ascii="Calibri" w:hAnsi="Calibri" w:cs="Calibri"/>
          <w:sz w:val="22"/>
          <w:szCs w:val="22"/>
        </w:rPr>
        <w:t xml:space="preserve"> are those that are unfinished.  The </w:t>
      </w:r>
      <w:r w:rsidR="006E4CA2" w:rsidRPr="0048793B">
        <w:rPr>
          <w:rFonts w:ascii="Calibri" w:hAnsi="Calibri" w:cs="Calibri"/>
          <w:sz w:val="22"/>
          <w:szCs w:val="22"/>
        </w:rPr>
        <w:t>drop-down menus</w:t>
      </w:r>
      <w:r w:rsidR="00B40F30" w:rsidRPr="0048793B">
        <w:rPr>
          <w:rFonts w:ascii="Calibri" w:hAnsi="Calibri" w:cs="Calibri"/>
          <w:sz w:val="22"/>
          <w:szCs w:val="22"/>
        </w:rPr>
        <w:t xml:space="preserve"> at the bottom control what events are displayed.</w:t>
      </w:r>
    </w:p>
    <w:p w:rsidR="003333CC" w:rsidRPr="0048793B" w:rsidRDefault="003333CC" w:rsidP="003333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EE6A3D" w:rsidRPr="0048793B" w:rsidRDefault="00B40F30" w:rsidP="00EE6A3D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8793B">
        <w:rPr>
          <w:rFonts w:ascii="Calibri" w:hAnsi="Calibri" w:cs="Calibri"/>
          <w:sz w:val="22"/>
          <w:szCs w:val="22"/>
          <w:u w:val="single"/>
        </w:rPr>
        <w:t>View</w:t>
      </w:r>
      <w:r w:rsidR="00EE6A3D" w:rsidRPr="0048793B">
        <w:rPr>
          <w:rFonts w:ascii="Calibri" w:hAnsi="Calibri" w:cs="Calibri"/>
          <w:sz w:val="22"/>
          <w:szCs w:val="22"/>
          <w:u w:val="single"/>
        </w:rPr>
        <w:t>:</w:t>
      </w:r>
      <w:r w:rsidR="00EE6A3D" w:rsidRPr="0048793B">
        <w:rPr>
          <w:rFonts w:ascii="Calibri" w:hAnsi="Calibri" w:cs="Calibri"/>
          <w:b w:val="0"/>
          <w:sz w:val="22"/>
          <w:szCs w:val="22"/>
        </w:rPr>
        <w:t xml:space="preserve"> </w:t>
      </w:r>
      <w:r w:rsidRPr="0048793B">
        <w:rPr>
          <w:rFonts w:ascii="Calibri" w:hAnsi="Calibri" w:cs="Calibri"/>
          <w:b w:val="0"/>
          <w:sz w:val="22"/>
          <w:szCs w:val="22"/>
        </w:rPr>
        <w:t>Choose</w:t>
      </w:r>
      <w:r w:rsidR="00EE6A3D" w:rsidRPr="0048793B">
        <w:rPr>
          <w:rFonts w:ascii="Calibri" w:hAnsi="Calibri" w:cs="Calibri"/>
          <w:b w:val="0"/>
          <w:sz w:val="22"/>
          <w:szCs w:val="22"/>
        </w:rPr>
        <w:t xml:space="preserve"> from the following event types:</w:t>
      </w:r>
      <w:r w:rsidRPr="0048793B">
        <w:rPr>
          <w:rFonts w:ascii="Calibri" w:hAnsi="Calibri" w:cs="Calibri"/>
          <w:b w:val="0"/>
          <w:sz w:val="22"/>
          <w:szCs w:val="22"/>
        </w:rPr>
        <w:t xml:space="preserve"> </w:t>
      </w:r>
    </w:p>
    <w:p w:rsidR="00EE6A3D" w:rsidRPr="0048793B" w:rsidRDefault="00EE6A3D" w:rsidP="00EE6A3D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</w:p>
    <w:p w:rsidR="00EE6A3D" w:rsidRPr="0048793B" w:rsidRDefault="00B40F30" w:rsidP="00EE6A3D">
      <w:pPr>
        <w:pStyle w:val="Heading3"/>
        <w:keepNext w:val="0"/>
        <w:numPr>
          <w:ilvl w:val="0"/>
          <w:numId w:val="19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8793B">
        <w:rPr>
          <w:rFonts w:ascii="Calibri" w:hAnsi="Calibri" w:cs="Calibri"/>
          <w:sz w:val="22"/>
          <w:szCs w:val="22"/>
        </w:rPr>
        <w:t>Active</w:t>
      </w:r>
      <w:r w:rsidRPr="0048793B">
        <w:rPr>
          <w:rFonts w:ascii="Calibri" w:hAnsi="Calibri" w:cs="Calibri"/>
          <w:b w:val="0"/>
          <w:sz w:val="22"/>
          <w:szCs w:val="22"/>
        </w:rPr>
        <w:t xml:space="preserve"> (those events </w:t>
      </w:r>
      <w:r w:rsidR="00EE6A3D" w:rsidRPr="0048793B">
        <w:rPr>
          <w:rFonts w:ascii="Calibri" w:hAnsi="Calibri" w:cs="Calibri"/>
          <w:b w:val="0"/>
          <w:sz w:val="22"/>
          <w:szCs w:val="22"/>
        </w:rPr>
        <w:t>that have not been completed)</w:t>
      </w:r>
    </w:p>
    <w:p w:rsidR="00EE6A3D" w:rsidRPr="0048793B" w:rsidRDefault="00B40F30" w:rsidP="00EE6A3D">
      <w:pPr>
        <w:pStyle w:val="Heading3"/>
        <w:keepNext w:val="0"/>
        <w:numPr>
          <w:ilvl w:val="0"/>
          <w:numId w:val="19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8793B">
        <w:rPr>
          <w:rFonts w:ascii="Calibri" w:hAnsi="Calibri" w:cs="Calibri"/>
          <w:sz w:val="22"/>
          <w:szCs w:val="22"/>
        </w:rPr>
        <w:t>Completed</w:t>
      </w:r>
      <w:r w:rsidRPr="0048793B">
        <w:rPr>
          <w:rFonts w:ascii="Calibri" w:hAnsi="Calibri" w:cs="Calibri"/>
          <w:b w:val="0"/>
          <w:sz w:val="22"/>
          <w:szCs w:val="22"/>
        </w:rPr>
        <w:t xml:space="preserve"> (events that are finished)</w:t>
      </w:r>
    </w:p>
    <w:p w:rsidR="00B40F30" w:rsidRPr="0048793B" w:rsidRDefault="00B40F30" w:rsidP="00EE6A3D">
      <w:pPr>
        <w:pStyle w:val="Heading3"/>
        <w:keepNext w:val="0"/>
        <w:numPr>
          <w:ilvl w:val="0"/>
          <w:numId w:val="19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8793B">
        <w:rPr>
          <w:rFonts w:ascii="Calibri" w:hAnsi="Calibri" w:cs="Calibri"/>
          <w:sz w:val="22"/>
          <w:szCs w:val="22"/>
        </w:rPr>
        <w:t>All</w:t>
      </w:r>
      <w:r w:rsidRPr="0048793B">
        <w:rPr>
          <w:rFonts w:ascii="Calibri" w:hAnsi="Calibri" w:cs="Calibri"/>
          <w:b w:val="0"/>
          <w:sz w:val="22"/>
          <w:szCs w:val="22"/>
        </w:rPr>
        <w:t xml:space="preserve"> (bo</w:t>
      </w:r>
      <w:r w:rsidR="00EE6A3D" w:rsidRPr="0048793B">
        <w:rPr>
          <w:rFonts w:ascii="Calibri" w:hAnsi="Calibri" w:cs="Calibri"/>
          <w:b w:val="0"/>
          <w:sz w:val="22"/>
          <w:szCs w:val="22"/>
        </w:rPr>
        <w:t>th Active and Completed events)</w:t>
      </w:r>
    </w:p>
    <w:p w:rsidR="003333CC" w:rsidRPr="0048793B" w:rsidRDefault="003333CC" w:rsidP="003333CC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EE6A3D" w:rsidRPr="0048793B" w:rsidRDefault="00B40F30" w:rsidP="00EE6A3D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8793B">
        <w:rPr>
          <w:rFonts w:ascii="Calibri" w:hAnsi="Calibri" w:cs="Calibri"/>
          <w:sz w:val="22"/>
          <w:szCs w:val="22"/>
          <w:u w:val="single"/>
        </w:rPr>
        <w:t>Salesman</w:t>
      </w:r>
      <w:r w:rsidR="00EE6A3D" w:rsidRPr="0048793B">
        <w:rPr>
          <w:rFonts w:ascii="Calibri" w:hAnsi="Calibri" w:cs="Calibri"/>
          <w:sz w:val="22"/>
          <w:szCs w:val="22"/>
          <w:u w:val="single"/>
        </w:rPr>
        <w:t>:</w:t>
      </w:r>
      <w:r w:rsidR="00EE6A3D" w:rsidRPr="0048793B">
        <w:rPr>
          <w:rFonts w:ascii="Calibri" w:hAnsi="Calibri" w:cs="Calibri"/>
          <w:b w:val="0"/>
          <w:sz w:val="22"/>
          <w:szCs w:val="22"/>
        </w:rPr>
        <w:t xml:space="preserve"> </w:t>
      </w:r>
    </w:p>
    <w:p w:rsidR="00EE6A3D" w:rsidRPr="0048793B" w:rsidRDefault="00EE6A3D" w:rsidP="00EE6A3D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</w:p>
    <w:p w:rsidR="00EE6A3D" w:rsidRPr="0048793B" w:rsidRDefault="00B40F30" w:rsidP="00EE6A3D">
      <w:pPr>
        <w:pStyle w:val="Heading3"/>
        <w:keepNext w:val="0"/>
        <w:numPr>
          <w:ilvl w:val="0"/>
          <w:numId w:val="20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8793B">
        <w:rPr>
          <w:rFonts w:ascii="Calibri" w:hAnsi="Calibri" w:cs="Calibri"/>
          <w:b w:val="0"/>
          <w:sz w:val="22"/>
          <w:szCs w:val="22"/>
        </w:rPr>
        <w:t xml:space="preserve">For an </w:t>
      </w:r>
      <w:r w:rsidRPr="0048793B">
        <w:rPr>
          <w:rFonts w:ascii="Calibri" w:hAnsi="Calibri" w:cs="Calibri"/>
          <w:sz w:val="22"/>
          <w:szCs w:val="22"/>
        </w:rPr>
        <w:t>individual salesman</w:t>
      </w:r>
      <w:r w:rsidRPr="0048793B">
        <w:rPr>
          <w:rFonts w:ascii="Calibri" w:hAnsi="Calibri" w:cs="Calibri"/>
          <w:b w:val="0"/>
          <w:sz w:val="22"/>
          <w:szCs w:val="22"/>
        </w:rPr>
        <w:t xml:space="preserve">, this defaults to that salesman's calendar and events.  </w:t>
      </w:r>
    </w:p>
    <w:p w:rsidR="004E4DAC" w:rsidRPr="0048793B" w:rsidRDefault="00B40F30" w:rsidP="003333CC">
      <w:pPr>
        <w:pStyle w:val="Heading3"/>
        <w:keepNext w:val="0"/>
        <w:numPr>
          <w:ilvl w:val="0"/>
          <w:numId w:val="20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8793B">
        <w:rPr>
          <w:rFonts w:ascii="Calibri" w:hAnsi="Calibri" w:cs="Calibri"/>
          <w:b w:val="0"/>
          <w:sz w:val="22"/>
          <w:szCs w:val="22"/>
        </w:rPr>
        <w:t xml:space="preserve">For a </w:t>
      </w:r>
      <w:r w:rsidRPr="0048793B">
        <w:rPr>
          <w:rFonts w:ascii="Calibri" w:hAnsi="Calibri" w:cs="Calibri"/>
          <w:sz w:val="22"/>
          <w:szCs w:val="22"/>
        </w:rPr>
        <w:t>sales manager</w:t>
      </w:r>
      <w:r w:rsidRPr="0048793B">
        <w:rPr>
          <w:rFonts w:ascii="Calibri" w:hAnsi="Calibri" w:cs="Calibri"/>
          <w:b w:val="0"/>
          <w:sz w:val="22"/>
          <w:szCs w:val="22"/>
        </w:rPr>
        <w:t>, the dashboard can sh</w:t>
      </w:r>
      <w:r w:rsidR="006E4CA2" w:rsidRPr="0048793B">
        <w:rPr>
          <w:rFonts w:ascii="Calibri" w:hAnsi="Calibri" w:cs="Calibri"/>
          <w:b w:val="0"/>
          <w:sz w:val="22"/>
          <w:szCs w:val="22"/>
        </w:rPr>
        <w:t>ow the calendar and events for all salesme</w:t>
      </w:r>
      <w:r w:rsidRPr="0048793B">
        <w:rPr>
          <w:rFonts w:ascii="Calibri" w:hAnsi="Calibri" w:cs="Calibri"/>
          <w:b w:val="0"/>
          <w:sz w:val="22"/>
          <w:szCs w:val="22"/>
        </w:rPr>
        <w:t>n</w:t>
      </w:r>
      <w:r w:rsidR="006E4CA2" w:rsidRPr="0048793B">
        <w:rPr>
          <w:rFonts w:ascii="Calibri" w:hAnsi="Calibri" w:cs="Calibri"/>
          <w:b w:val="0"/>
          <w:sz w:val="22"/>
          <w:szCs w:val="22"/>
        </w:rPr>
        <w:t>,</w:t>
      </w:r>
      <w:r w:rsidRPr="0048793B">
        <w:rPr>
          <w:rFonts w:ascii="Calibri" w:hAnsi="Calibri" w:cs="Calibri"/>
          <w:b w:val="0"/>
          <w:sz w:val="22"/>
          <w:szCs w:val="22"/>
        </w:rPr>
        <w:t xml:space="preserve"> or </w:t>
      </w:r>
      <w:r w:rsidR="006E4CA2" w:rsidRPr="0048793B">
        <w:rPr>
          <w:rFonts w:ascii="Calibri" w:hAnsi="Calibri" w:cs="Calibri"/>
          <w:b w:val="0"/>
          <w:sz w:val="22"/>
          <w:szCs w:val="22"/>
        </w:rPr>
        <w:t xml:space="preserve">for </w:t>
      </w:r>
      <w:r w:rsidRPr="0048793B">
        <w:rPr>
          <w:rFonts w:ascii="Calibri" w:hAnsi="Calibri" w:cs="Calibri"/>
          <w:b w:val="0"/>
          <w:sz w:val="22"/>
          <w:szCs w:val="22"/>
        </w:rPr>
        <w:t xml:space="preserve">an individual one as selected from the </w:t>
      </w:r>
      <w:r w:rsidR="006E4CA2" w:rsidRPr="0048793B">
        <w:rPr>
          <w:rFonts w:ascii="Calibri" w:hAnsi="Calibri" w:cs="Calibri"/>
          <w:b w:val="0"/>
          <w:sz w:val="22"/>
          <w:szCs w:val="22"/>
        </w:rPr>
        <w:t>drop-down</w:t>
      </w:r>
      <w:r w:rsidRPr="0048793B">
        <w:rPr>
          <w:rFonts w:ascii="Calibri" w:hAnsi="Calibri" w:cs="Calibri"/>
          <w:b w:val="0"/>
          <w:sz w:val="22"/>
          <w:szCs w:val="22"/>
        </w:rPr>
        <w:t>.</w:t>
      </w:r>
    </w:p>
    <w:sectPr w:rsidR="004E4DAC" w:rsidRPr="0048793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8793B" w:rsidRDefault="0048793B">
      <w:r>
        <w:separator/>
      </w:r>
    </w:p>
  </w:endnote>
  <w:endnote w:type="continuationSeparator" w:id="0">
    <w:p w:rsidR="0048793B" w:rsidRDefault="00487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C0583" w:rsidRDefault="005C05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5721" w:rsidRDefault="0023430F">
    <w:pPr>
      <w:pStyle w:val="Footer1"/>
      <w:rPr>
        <w:rStyle w:val="PageNumber"/>
        <w:i w:val="0"/>
      </w:rPr>
    </w:pPr>
    <w:r>
      <w:t>CRM</w:t>
    </w:r>
    <w:r w:rsidR="00C14FD6">
      <w:t>NV</w:t>
    </w:r>
    <w:r w:rsidR="008E768E">
      <w:t>0</w:t>
    </w:r>
    <w:r w:rsidR="00EB388C">
      <w:t>3</w:t>
    </w:r>
    <w:r w:rsidR="008E768E">
      <w:t>-</w:t>
    </w:r>
    <w:r w:rsidR="00EB388C">
      <w:t>Dashboard</w:t>
    </w:r>
    <w:r w:rsidR="008E768E">
      <w:t xml:space="preserve"> </w:t>
    </w:r>
    <w:r w:rsidR="005C0583">
      <w:t>06/01/2016</w:t>
    </w:r>
    <w:r w:rsidR="004A5721">
      <w:tab/>
    </w:r>
    <w:r w:rsidR="00EB388C">
      <w:rPr>
        <w:b/>
        <w:i w:val="0"/>
        <w:sz w:val="24"/>
      </w:rPr>
      <w:t>3</w:t>
    </w:r>
    <w:r w:rsidR="004A5721">
      <w:rPr>
        <w:b/>
        <w:i w:val="0"/>
        <w:sz w:val="24"/>
      </w:rPr>
      <w:t>:</w:t>
    </w:r>
    <w:r w:rsidR="004A5721">
      <w:rPr>
        <w:rStyle w:val="PageNumber"/>
        <w:bCs/>
        <w:i w:val="0"/>
        <w:sz w:val="24"/>
      </w:rPr>
      <w:fldChar w:fldCharType="begin"/>
    </w:r>
    <w:r w:rsidR="004A5721">
      <w:rPr>
        <w:rStyle w:val="PageNumber"/>
        <w:bCs/>
        <w:i w:val="0"/>
        <w:sz w:val="24"/>
      </w:rPr>
      <w:instrText xml:space="preserve"> PAGE </w:instrText>
    </w:r>
    <w:r w:rsidR="004A5721">
      <w:rPr>
        <w:rStyle w:val="PageNumber"/>
        <w:bCs/>
        <w:i w:val="0"/>
        <w:sz w:val="24"/>
      </w:rPr>
      <w:fldChar w:fldCharType="separate"/>
    </w:r>
    <w:r w:rsidR="00EE6A3D">
      <w:rPr>
        <w:rStyle w:val="PageNumber"/>
        <w:bCs/>
        <w:i w:val="0"/>
        <w:noProof/>
        <w:sz w:val="24"/>
      </w:rPr>
      <w:t>1</w:t>
    </w:r>
    <w:r w:rsidR="004A5721">
      <w:rPr>
        <w:rStyle w:val="PageNumber"/>
        <w:bCs/>
        <w:i w:val="0"/>
        <w:sz w:val="24"/>
      </w:rPr>
      <w:fldChar w:fldCharType="end"/>
    </w:r>
  </w:p>
  <w:p w:rsidR="004A5721" w:rsidRDefault="004A5721">
    <w:pPr>
      <w:pStyle w:val="Footer"/>
      <w:tabs>
        <w:tab w:val="clear" w:pos="4320"/>
      </w:tabs>
      <w:rPr>
        <w:rStyle w:val="PageNumber"/>
      </w:rPr>
    </w:pPr>
    <w:r>
      <w:rPr>
        <w:rStyle w:val="PageNumber"/>
        <w:i/>
        <w:iCs/>
      </w:rPr>
      <w:t>HBS Systems</w:t>
    </w:r>
    <w:r>
      <w:rPr>
        <w:rStyle w:val="PageNumber"/>
      </w:rPr>
      <w:tab/>
    </w:r>
    <w:r w:rsidR="00EB388C">
      <w:rPr>
        <w:rStyle w:val="PageNumber"/>
        <w:b w:val="0"/>
        <w:i/>
      </w:rPr>
      <w:t>CR</w:t>
    </w:r>
    <w:r w:rsidR="009706C9">
      <w:rPr>
        <w:rStyle w:val="PageNumber"/>
        <w:b w:val="0"/>
        <w:i/>
      </w:rPr>
      <w:t>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C0583" w:rsidRDefault="005C05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8793B" w:rsidRDefault="0048793B">
      <w:r>
        <w:separator/>
      </w:r>
    </w:p>
  </w:footnote>
  <w:footnote w:type="continuationSeparator" w:id="0">
    <w:p w:rsidR="0048793B" w:rsidRDefault="004879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C0583" w:rsidRDefault="005C05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5721" w:rsidRDefault="00EB388C">
    <w:pPr>
      <w:pStyle w:val="Header"/>
      <w:rPr>
        <w:b w:val="0"/>
      </w:rPr>
    </w:pPr>
    <w:r>
      <w:t>Dashboard</w:t>
    </w:r>
    <w:r w:rsidR="00C14FD6">
      <w:tab/>
    </w:r>
    <w:r w:rsidR="0023430F">
      <w:rPr>
        <w:b w:val="0"/>
      </w:rPr>
      <w:t>Customer Relationship Management</w:t>
    </w:r>
  </w:p>
  <w:p w:rsidR="004A5721" w:rsidRDefault="004A5721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C0583" w:rsidRDefault="005C05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76C4"/>
    <w:multiLevelType w:val="singleLevel"/>
    <w:tmpl w:val="2A382504"/>
    <w:lvl w:ilvl="0">
      <w:start w:val="1"/>
      <w:numFmt w:val="none"/>
      <w:lvlText w:val=""/>
      <w:legacy w:legacy="1" w:legacySpace="0" w:legacyIndent="360"/>
      <w:lvlJc w:val="left"/>
    </w:lvl>
  </w:abstractNum>
  <w:abstractNum w:abstractNumId="1" w15:restartNumberingAfterBreak="0">
    <w:nsid w:val="00957FB8"/>
    <w:multiLevelType w:val="hybridMultilevel"/>
    <w:tmpl w:val="07885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3" w15:restartNumberingAfterBreak="0">
    <w:nsid w:val="12EC2112"/>
    <w:multiLevelType w:val="hybridMultilevel"/>
    <w:tmpl w:val="E8B2861C"/>
    <w:lvl w:ilvl="0" w:tplc="11D0BFCE">
      <w:start w:val="5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40715DA"/>
    <w:multiLevelType w:val="hybridMultilevel"/>
    <w:tmpl w:val="FB547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37305B"/>
    <w:multiLevelType w:val="hybridMultilevel"/>
    <w:tmpl w:val="947CC6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1E65EA"/>
    <w:multiLevelType w:val="hybridMultilevel"/>
    <w:tmpl w:val="0DC0F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BC553A"/>
    <w:multiLevelType w:val="hybridMultilevel"/>
    <w:tmpl w:val="B112B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01208"/>
    <w:multiLevelType w:val="hybridMultilevel"/>
    <w:tmpl w:val="B85416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304D35"/>
    <w:multiLevelType w:val="hybridMultilevel"/>
    <w:tmpl w:val="DFC059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6844290"/>
    <w:multiLevelType w:val="hybridMultilevel"/>
    <w:tmpl w:val="D72A0D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147173"/>
    <w:multiLevelType w:val="hybridMultilevel"/>
    <w:tmpl w:val="1936A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C1E4572"/>
    <w:multiLevelType w:val="hybridMultilevel"/>
    <w:tmpl w:val="EAD46866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3" w15:restartNumberingAfterBreak="0">
    <w:nsid w:val="2C8E6DAE"/>
    <w:multiLevelType w:val="hybridMultilevel"/>
    <w:tmpl w:val="09823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843D83"/>
    <w:multiLevelType w:val="hybridMultilevel"/>
    <w:tmpl w:val="F6CC7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3E643396"/>
    <w:multiLevelType w:val="hybridMultilevel"/>
    <w:tmpl w:val="7F8A66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FAF450A"/>
    <w:multiLevelType w:val="hybridMultilevel"/>
    <w:tmpl w:val="83106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4E6124"/>
    <w:multiLevelType w:val="hybridMultilevel"/>
    <w:tmpl w:val="FB2C7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78720A"/>
    <w:multiLevelType w:val="hybridMultilevel"/>
    <w:tmpl w:val="5EAC58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"/>
  </w:num>
  <w:num w:numId="3">
    <w:abstractNumId w:val="3"/>
  </w:num>
  <w:num w:numId="4">
    <w:abstractNumId w:val="19"/>
  </w:num>
  <w:num w:numId="5">
    <w:abstractNumId w:val="0"/>
  </w:num>
  <w:num w:numId="6">
    <w:abstractNumId w:val="11"/>
  </w:num>
  <w:num w:numId="7">
    <w:abstractNumId w:val="10"/>
  </w:num>
  <w:num w:numId="8">
    <w:abstractNumId w:val="9"/>
  </w:num>
  <w:num w:numId="9">
    <w:abstractNumId w:val="17"/>
  </w:num>
  <w:num w:numId="10">
    <w:abstractNumId w:val="6"/>
  </w:num>
  <w:num w:numId="11">
    <w:abstractNumId w:val="5"/>
  </w:num>
  <w:num w:numId="12">
    <w:abstractNumId w:val="4"/>
  </w:num>
  <w:num w:numId="13">
    <w:abstractNumId w:val="16"/>
  </w:num>
  <w:num w:numId="14">
    <w:abstractNumId w:val="8"/>
  </w:num>
  <w:num w:numId="15">
    <w:abstractNumId w:val="12"/>
  </w:num>
  <w:num w:numId="16">
    <w:abstractNumId w:val="7"/>
  </w:num>
  <w:num w:numId="17">
    <w:abstractNumId w:val="1"/>
  </w:num>
  <w:num w:numId="18">
    <w:abstractNumId w:val="18"/>
  </w:num>
  <w:num w:numId="19">
    <w:abstractNumId w:val="13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1F94"/>
    <w:rsid w:val="00024B9E"/>
    <w:rsid w:val="00025FEF"/>
    <w:rsid w:val="00035B69"/>
    <w:rsid w:val="000D0159"/>
    <w:rsid w:val="001047A0"/>
    <w:rsid w:val="00120400"/>
    <w:rsid w:val="001324B5"/>
    <w:rsid w:val="0014323A"/>
    <w:rsid w:val="001446D6"/>
    <w:rsid w:val="001D27F1"/>
    <w:rsid w:val="001E19B9"/>
    <w:rsid w:val="001F2578"/>
    <w:rsid w:val="0023430F"/>
    <w:rsid w:val="00243B11"/>
    <w:rsid w:val="0027660F"/>
    <w:rsid w:val="00286E54"/>
    <w:rsid w:val="002B28A1"/>
    <w:rsid w:val="002C331C"/>
    <w:rsid w:val="003004A7"/>
    <w:rsid w:val="003333CC"/>
    <w:rsid w:val="003379D7"/>
    <w:rsid w:val="003402CF"/>
    <w:rsid w:val="00347FA5"/>
    <w:rsid w:val="003632B0"/>
    <w:rsid w:val="00380A22"/>
    <w:rsid w:val="003855C0"/>
    <w:rsid w:val="003A26FA"/>
    <w:rsid w:val="003C6684"/>
    <w:rsid w:val="003D7454"/>
    <w:rsid w:val="003E09F8"/>
    <w:rsid w:val="004526DA"/>
    <w:rsid w:val="0048793B"/>
    <w:rsid w:val="004A1313"/>
    <w:rsid w:val="004A5721"/>
    <w:rsid w:val="004E4DAC"/>
    <w:rsid w:val="004F6C76"/>
    <w:rsid w:val="00500536"/>
    <w:rsid w:val="00510C2B"/>
    <w:rsid w:val="00517FAF"/>
    <w:rsid w:val="00555FBE"/>
    <w:rsid w:val="005823A4"/>
    <w:rsid w:val="00582CC2"/>
    <w:rsid w:val="00582F4D"/>
    <w:rsid w:val="005C0583"/>
    <w:rsid w:val="005C784F"/>
    <w:rsid w:val="005D218E"/>
    <w:rsid w:val="00601831"/>
    <w:rsid w:val="00626E30"/>
    <w:rsid w:val="0063320D"/>
    <w:rsid w:val="00674171"/>
    <w:rsid w:val="00677ABE"/>
    <w:rsid w:val="00681FA4"/>
    <w:rsid w:val="00697616"/>
    <w:rsid w:val="006B33E3"/>
    <w:rsid w:val="006D1F94"/>
    <w:rsid w:val="006D65B4"/>
    <w:rsid w:val="006E4CA2"/>
    <w:rsid w:val="006F35F0"/>
    <w:rsid w:val="007139BF"/>
    <w:rsid w:val="00715BF7"/>
    <w:rsid w:val="007306B3"/>
    <w:rsid w:val="00732E92"/>
    <w:rsid w:val="00742D89"/>
    <w:rsid w:val="007479F6"/>
    <w:rsid w:val="0076398D"/>
    <w:rsid w:val="007D4845"/>
    <w:rsid w:val="00812006"/>
    <w:rsid w:val="0081512B"/>
    <w:rsid w:val="00841DD0"/>
    <w:rsid w:val="00850E1A"/>
    <w:rsid w:val="00852A97"/>
    <w:rsid w:val="008A7410"/>
    <w:rsid w:val="008B44A5"/>
    <w:rsid w:val="008E768E"/>
    <w:rsid w:val="008F309C"/>
    <w:rsid w:val="008F6911"/>
    <w:rsid w:val="009706C9"/>
    <w:rsid w:val="00970D1B"/>
    <w:rsid w:val="0097680D"/>
    <w:rsid w:val="00984FD2"/>
    <w:rsid w:val="009D0575"/>
    <w:rsid w:val="009F1F85"/>
    <w:rsid w:val="00A80C4E"/>
    <w:rsid w:val="00A864B5"/>
    <w:rsid w:val="00A961E6"/>
    <w:rsid w:val="00AB3B56"/>
    <w:rsid w:val="00AD15B9"/>
    <w:rsid w:val="00AD68A0"/>
    <w:rsid w:val="00B36671"/>
    <w:rsid w:val="00B40F30"/>
    <w:rsid w:val="00B4596B"/>
    <w:rsid w:val="00B46EF6"/>
    <w:rsid w:val="00B87868"/>
    <w:rsid w:val="00BE4859"/>
    <w:rsid w:val="00C07F51"/>
    <w:rsid w:val="00C14FD6"/>
    <w:rsid w:val="00C62AE3"/>
    <w:rsid w:val="00C666B3"/>
    <w:rsid w:val="00CA1236"/>
    <w:rsid w:val="00CC5FDA"/>
    <w:rsid w:val="00CD2EFA"/>
    <w:rsid w:val="00CF3F36"/>
    <w:rsid w:val="00D026CF"/>
    <w:rsid w:val="00D24665"/>
    <w:rsid w:val="00D731C3"/>
    <w:rsid w:val="00D75084"/>
    <w:rsid w:val="00D94B7B"/>
    <w:rsid w:val="00DD214B"/>
    <w:rsid w:val="00DE47E8"/>
    <w:rsid w:val="00E64954"/>
    <w:rsid w:val="00E77B0D"/>
    <w:rsid w:val="00E83643"/>
    <w:rsid w:val="00E84578"/>
    <w:rsid w:val="00EA3AE9"/>
    <w:rsid w:val="00EB388C"/>
    <w:rsid w:val="00ED11C4"/>
    <w:rsid w:val="00EE6A3D"/>
    <w:rsid w:val="00EF7D5E"/>
    <w:rsid w:val="00F152FD"/>
    <w:rsid w:val="00F275B9"/>
    <w:rsid w:val="00F326C4"/>
    <w:rsid w:val="00F4146C"/>
    <w:rsid w:val="00F521D9"/>
    <w:rsid w:val="00F56842"/>
    <w:rsid w:val="00F6227A"/>
    <w:rsid w:val="00F80477"/>
    <w:rsid w:val="00F91975"/>
    <w:rsid w:val="00F97F81"/>
    <w:rsid w:val="00FA4B9E"/>
    <w:rsid w:val="00FC3AEE"/>
    <w:rsid w:val="00FE461C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F404E0E-90B4-4833-9E70-4F37CA1CD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  <w:tab w:val="right" w:pos="9000"/>
      </w:tabs>
      <w:spacing w:before="180" w:after="120"/>
      <w:jc w:val="left"/>
    </w:pPr>
    <w:rPr>
      <w:rFonts w:ascii="Arial" w:hAnsi="Arial"/>
      <w:b/>
      <w:szCs w:val="20"/>
    </w:rPr>
  </w:style>
  <w:style w:type="paragraph" w:styleId="TOC9">
    <w:name w:val="toc 9"/>
    <w:basedOn w:val="Normal"/>
    <w:next w:val="Normal"/>
    <w:semiHidden/>
    <w:pPr>
      <w:tabs>
        <w:tab w:val="right" w:pos="9000"/>
      </w:tabs>
      <w:jc w:val="left"/>
    </w:pPr>
    <w:rPr>
      <w:rFonts w:ascii="Times New Roman" w:hAnsi="Times New Roman"/>
      <w:sz w:val="22"/>
      <w:szCs w:val="20"/>
    </w:rPr>
  </w:style>
  <w:style w:type="paragraph" w:styleId="ListParagraph">
    <w:name w:val="List Paragraph"/>
    <w:basedOn w:val="Normal"/>
    <w:qFormat/>
    <w:rsid w:val="0081512B"/>
    <w:pPr>
      <w:spacing w:after="200" w:line="276" w:lineRule="auto"/>
      <w:ind w:left="720"/>
      <w:contextualSpacing/>
      <w:jc w:val="left"/>
    </w:pPr>
    <w:rPr>
      <w:rFonts w:ascii="Calibri" w:hAnsi="Calibri"/>
      <w:sz w:val="22"/>
      <w:szCs w:val="22"/>
    </w:rPr>
  </w:style>
  <w:style w:type="character" w:styleId="Hyperlink">
    <w:name w:val="Hyperlink"/>
    <w:rsid w:val="004F6C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Wholegood Defaults</vt:lpstr>
    </vt:vector>
  </TitlesOfParts>
  <Company>HBS</Company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Wholegood Defaults</dc:title>
  <dc:subject/>
  <dc:creator>Training</dc:creator>
  <cp:keywords/>
  <dc:description/>
  <cp:lastModifiedBy>app</cp:lastModifiedBy>
  <cp:revision>2</cp:revision>
  <cp:lastPrinted>2007-08-09T16:00:00Z</cp:lastPrinted>
  <dcterms:created xsi:type="dcterms:W3CDTF">2026-01-17T13:33:00Z</dcterms:created>
  <dcterms:modified xsi:type="dcterms:W3CDTF">2026-01-17T13:33:00Z</dcterms:modified>
</cp:coreProperties>
</file>