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7EE5" w:rsidRPr="00E97EE5" w:rsidRDefault="00E97EE5" w:rsidP="00EC7BE1">
      <w:pPr>
        <w:pStyle w:val="Body"/>
        <w:spacing w:before="0"/>
        <w:rPr>
          <w:b/>
          <w:noProof/>
        </w:rPr>
      </w:pPr>
      <w:r w:rsidRPr="00E97EE5">
        <w:rPr>
          <w:b/>
          <w:noProof/>
        </w:rPr>
        <w:t>Order Extracts</w:t>
      </w:r>
    </w:p>
    <w:p w:rsidR="009C3FD8" w:rsidRDefault="009C3FD8" w:rsidP="007A49A0">
      <w:pPr>
        <w:pStyle w:val="Body"/>
        <w:rPr>
          <w:noProof/>
        </w:rPr>
      </w:pPr>
      <w:r w:rsidRPr="008743A6">
        <w:rPr>
          <w:b/>
          <w:noProof/>
        </w:rPr>
        <w:t>To review an order shown and prep it for submission to Kubota</w:t>
      </w:r>
      <w:r>
        <w:rPr>
          <w:noProof/>
        </w:rPr>
        <w:t>, click on the green symbol in the Submit column.</w:t>
      </w:r>
    </w:p>
    <w:p w:rsidR="009C3FD8" w:rsidRDefault="009C3FD8" w:rsidP="007A49A0">
      <w:pPr>
        <w:pStyle w:val="Body"/>
        <w:rPr>
          <w:noProof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193.5pt">
            <v:imagedata r:id="rId7" o:title=""/>
          </v:shape>
        </w:pict>
      </w:r>
    </w:p>
    <w:p w:rsidR="002A2EDA" w:rsidRDefault="009C3FD8" w:rsidP="007A49A0">
      <w:pPr>
        <w:pStyle w:val="Body"/>
        <w:rPr>
          <w:noProof/>
        </w:rPr>
      </w:pPr>
      <w:r>
        <w:rPr>
          <w:noProof/>
        </w:rPr>
        <w:t>From the Order Preparation</w:t>
      </w:r>
      <w:r w:rsidR="008743A6">
        <w:rPr>
          <w:noProof/>
        </w:rPr>
        <w:t xml:space="preserve"> screen, you can change the PO number as needed and choose the o</w:t>
      </w:r>
      <w:r>
        <w:rPr>
          <w:noProof/>
        </w:rPr>
        <w:t xml:space="preserve">rder type.  </w:t>
      </w:r>
    </w:p>
    <w:p w:rsidR="002A2EDA" w:rsidRDefault="008743A6" w:rsidP="002A2EDA">
      <w:pPr>
        <w:pStyle w:val="Body"/>
        <w:numPr>
          <w:ilvl w:val="0"/>
          <w:numId w:val="11"/>
        </w:numPr>
        <w:rPr>
          <w:noProof/>
        </w:rPr>
      </w:pPr>
      <w:r>
        <w:rPr>
          <w:noProof/>
        </w:rPr>
        <w:t>Valid order t</w:t>
      </w:r>
      <w:r w:rsidR="009C3FD8">
        <w:rPr>
          <w:noProof/>
        </w:rPr>
        <w:t>ypes are</w:t>
      </w:r>
      <w:r w:rsidR="000D67DD">
        <w:rPr>
          <w:noProof/>
        </w:rPr>
        <w:t xml:space="preserve">: </w:t>
      </w:r>
    </w:p>
    <w:p w:rsidR="002A2EDA" w:rsidRDefault="002A2EDA" w:rsidP="002A2EDA">
      <w:pPr>
        <w:pStyle w:val="Body"/>
        <w:numPr>
          <w:ilvl w:val="1"/>
          <w:numId w:val="11"/>
        </w:numPr>
        <w:spacing w:before="0"/>
        <w:rPr>
          <w:noProof/>
        </w:rPr>
      </w:pPr>
      <w:r>
        <w:rPr>
          <w:noProof/>
        </w:rPr>
        <w:t>EM=Emergency</w:t>
      </w:r>
    </w:p>
    <w:p w:rsidR="002A2EDA" w:rsidRDefault="002A2EDA" w:rsidP="002A2EDA">
      <w:pPr>
        <w:pStyle w:val="Body"/>
        <w:numPr>
          <w:ilvl w:val="1"/>
          <w:numId w:val="11"/>
        </w:numPr>
        <w:spacing w:before="0"/>
        <w:rPr>
          <w:noProof/>
        </w:rPr>
      </w:pPr>
      <w:r>
        <w:rPr>
          <w:noProof/>
        </w:rPr>
        <w:t>PR=Promotional</w:t>
      </w:r>
    </w:p>
    <w:p w:rsidR="002A2EDA" w:rsidRDefault="002A2EDA" w:rsidP="002A2EDA">
      <w:pPr>
        <w:pStyle w:val="Body"/>
        <w:numPr>
          <w:ilvl w:val="1"/>
          <w:numId w:val="11"/>
        </w:numPr>
        <w:spacing w:before="0"/>
        <w:rPr>
          <w:noProof/>
        </w:rPr>
      </w:pPr>
      <w:r>
        <w:rPr>
          <w:noProof/>
        </w:rPr>
        <w:t>RG=Regular</w:t>
      </w:r>
    </w:p>
    <w:p w:rsidR="002A2EDA" w:rsidRDefault="002A2EDA" w:rsidP="002A2EDA">
      <w:pPr>
        <w:pStyle w:val="Body"/>
        <w:numPr>
          <w:ilvl w:val="1"/>
          <w:numId w:val="11"/>
        </w:numPr>
        <w:spacing w:before="0"/>
        <w:rPr>
          <w:noProof/>
        </w:rPr>
      </w:pPr>
      <w:r>
        <w:rPr>
          <w:noProof/>
        </w:rPr>
        <w:t>ST=Stock</w:t>
      </w:r>
    </w:p>
    <w:p w:rsidR="002A2EDA" w:rsidRDefault="000D67DD" w:rsidP="002A2EDA">
      <w:pPr>
        <w:pStyle w:val="Body"/>
        <w:numPr>
          <w:ilvl w:val="1"/>
          <w:numId w:val="11"/>
        </w:numPr>
        <w:spacing w:before="0"/>
        <w:rPr>
          <w:noProof/>
        </w:rPr>
      </w:pPr>
      <w:r>
        <w:rPr>
          <w:noProof/>
        </w:rPr>
        <w:t>ZDST=</w:t>
      </w:r>
      <w:r w:rsidR="002A2EDA">
        <w:rPr>
          <w:noProof/>
        </w:rPr>
        <w:t>Daily Stock</w:t>
      </w:r>
    </w:p>
    <w:p w:rsidR="002A2EDA" w:rsidRDefault="000D67DD" w:rsidP="002A2EDA">
      <w:pPr>
        <w:pStyle w:val="Body"/>
        <w:numPr>
          <w:ilvl w:val="0"/>
          <w:numId w:val="11"/>
        </w:numPr>
        <w:spacing w:before="0"/>
        <w:rPr>
          <w:noProof/>
        </w:rPr>
      </w:pPr>
      <w:r>
        <w:rPr>
          <w:noProof/>
        </w:rPr>
        <w:t xml:space="preserve">When you choose Regular or </w:t>
      </w:r>
      <w:r w:rsidR="009C3FD8">
        <w:rPr>
          <w:noProof/>
        </w:rPr>
        <w:t xml:space="preserve">Emergency order types, there is an optional checkbox for entering a special shipping address.  </w:t>
      </w:r>
    </w:p>
    <w:p w:rsidR="002A2EDA" w:rsidRDefault="009C3FD8" w:rsidP="002A2EDA">
      <w:pPr>
        <w:pStyle w:val="Body"/>
        <w:numPr>
          <w:ilvl w:val="1"/>
          <w:numId w:val="11"/>
        </w:numPr>
        <w:spacing w:before="0"/>
        <w:rPr>
          <w:noProof/>
        </w:rPr>
      </w:pPr>
      <w:r>
        <w:rPr>
          <w:noProof/>
        </w:rPr>
        <w:t>When checked, the screen opens to offer the ability to enter the shipping address for the order.  You may</w:t>
      </w:r>
      <w:r w:rsidR="002A2EDA">
        <w:rPr>
          <w:noProof/>
        </w:rPr>
        <w:t>:</w:t>
      </w:r>
    </w:p>
    <w:p w:rsidR="002A2EDA" w:rsidRDefault="002A2EDA" w:rsidP="002A2EDA">
      <w:pPr>
        <w:pStyle w:val="Body"/>
        <w:numPr>
          <w:ilvl w:val="2"/>
          <w:numId w:val="11"/>
        </w:numPr>
        <w:spacing w:before="0"/>
        <w:rPr>
          <w:noProof/>
        </w:rPr>
      </w:pPr>
      <w:r>
        <w:rPr>
          <w:noProof/>
        </w:rPr>
        <w:t>E</w:t>
      </w:r>
      <w:r w:rsidR="009C3FD8">
        <w:rPr>
          <w:noProof/>
        </w:rPr>
        <w:t>nter</w:t>
      </w:r>
      <w:r w:rsidR="009D1599">
        <w:rPr>
          <w:noProof/>
        </w:rPr>
        <w:t xml:space="preserve"> a shipping address in the fields pro</w:t>
      </w:r>
      <w:r>
        <w:rPr>
          <w:noProof/>
        </w:rPr>
        <w:t xml:space="preserve">vided </w:t>
      </w:r>
      <w:r w:rsidR="000D67DD">
        <w:rPr>
          <w:noProof/>
        </w:rPr>
        <w:t>and validate it against the c</w:t>
      </w:r>
      <w:r w:rsidR="009D1599">
        <w:rPr>
          <w:noProof/>
        </w:rPr>
        <w:t xml:space="preserve">ustomer file </w:t>
      </w:r>
    </w:p>
    <w:p w:rsidR="009C3FD8" w:rsidRDefault="002A2EDA" w:rsidP="002A2EDA">
      <w:pPr>
        <w:pStyle w:val="Body"/>
        <w:numPr>
          <w:ilvl w:val="2"/>
          <w:numId w:val="11"/>
        </w:numPr>
        <w:spacing w:before="0"/>
        <w:rPr>
          <w:noProof/>
        </w:rPr>
      </w:pPr>
      <w:r>
        <w:rPr>
          <w:noProof/>
        </w:rPr>
        <w:t>L</w:t>
      </w:r>
      <w:r w:rsidR="009D1599">
        <w:rPr>
          <w:noProof/>
        </w:rPr>
        <w:t xml:space="preserve">ook up a customer address from the system (click on </w:t>
      </w:r>
      <w:r w:rsidR="000D67DD">
        <w:rPr>
          <w:noProof/>
        </w:rPr>
        <w:t>“L</w:t>
      </w:r>
      <w:r w:rsidR="009D1599">
        <w:rPr>
          <w:noProof/>
        </w:rPr>
        <w:t>ookup</w:t>
      </w:r>
      <w:r w:rsidR="000D67DD">
        <w:rPr>
          <w:noProof/>
        </w:rPr>
        <w:t xml:space="preserve"> Address”</w:t>
      </w:r>
      <w:r w:rsidR="009D1599">
        <w:rPr>
          <w:noProof/>
        </w:rPr>
        <w:t xml:space="preserve"> and search for the customer).</w:t>
      </w:r>
    </w:p>
    <w:p w:rsidR="009D1599" w:rsidRDefault="008743A6" w:rsidP="007A49A0">
      <w:pPr>
        <w:pStyle w:val="Body"/>
        <w:rPr>
          <w:noProof/>
        </w:rPr>
      </w:pPr>
      <w:r>
        <w:rPr>
          <w:noProof/>
          <w:u w:val="single"/>
        </w:rPr>
        <w:t>Validate:</w:t>
      </w:r>
      <w:r>
        <w:rPr>
          <w:noProof/>
        </w:rPr>
        <w:t xml:space="preserve"> </w:t>
      </w:r>
      <w:r w:rsidR="009D1599">
        <w:rPr>
          <w:noProof/>
        </w:rPr>
        <w:t xml:space="preserve">When you have the order type selected and optionally entered the shipping address, you may validate the information before the order is submitted by clicking on the </w:t>
      </w:r>
      <w:r w:rsidR="00D707AE">
        <w:rPr>
          <w:noProof/>
        </w:rPr>
        <w:t>“</w:t>
      </w:r>
      <w:r w:rsidR="009D1599">
        <w:rPr>
          <w:noProof/>
        </w:rPr>
        <w:t>Validate</w:t>
      </w:r>
      <w:r w:rsidR="00D707AE">
        <w:rPr>
          <w:noProof/>
        </w:rPr>
        <w:t>”</w:t>
      </w:r>
      <w:r w:rsidR="009D1599">
        <w:rPr>
          <w:noProof/>
        </w:rPr>
        <w:t xml:space="preserve"> button.  </w:t>
      </w:r>
    </w:p>
    <w:p w:rsidR="002A2EDA" w:rsidRDefault="00D707AE" w:rsidP="007A49A0">
      <w:pPr>
        <w:pStyle w:val="Body"/>
        <w:numPr>
          <w:ilvl w:val="0"/>
          <w:numId w:val="12"/>
        </w:numPr>
        <w:rPr>
          <w:noProof/>
        </w:rPr>
      </w:pPr>
      <w:r>
        <w:rPr>
          <w:noProof/>
        </w:rPr>
        <w:t>The v</w:t>
      </w:r>
      <w:r w:rsidR="009D1599">
        <w:rPr>
          <w:noProof/>
        </w:rPr>
        <w:t xml:space="preserve">alidation step provides </w:t>
      </w:r>
      <w:r w:rsidR="002A2EDA">
        <w:rPr>
          <w:noProof/>
        </w:rPr>
        <w:t>the following</w:t>
      </w:r>
      <w:r w:rsidR="009D1599">
        <w:rPr>
          <w:noProof/>
        </w:rPr>
        <w:t>:</w:t>
      </w:r>
    </w:p>
    <w:p w:rsidR="002A2EDA" w:rsidRDefault="002A2EDA" w:rsidP="002A2EDA">
      <w:pPr>
        <w:pStyle w:val="Body"/>
        <w:numPr>
          <w:ilvl w:val="1"/>
          <w:numId w:val="12"/>
        </w:numPr>
        <w:spacing w:before="0"/>
        <w:rPr>
          <w:noProof/>
        </w:rPr>
      </w:pPr>
      <w:r>
        <w:rPr>
          <w:noProof/>
        </w:rPr>
        <w:t>A validation m</w:t>
      </w:r>
      <w:r w:rsidR="009D1599" w:rsidRPr="002A2EDA">
        <w:rPr>
          <w:noProof/>
        </w:rPr>
        <w:t>essage</w:t>
      </w:r>
      <w:r>
        <w:rPr>
          <w:noProof/>
        </w:rPr>
        <w:t xml:space="preserve"> showing either (see below images):</w:t>
      </w:r>
      <w:r w:rsidR="009D1599">
        <w:rPr>
          <w:noProof/>
        </w:rPr>
        <w:t xml:space="preserve"> </w:t>
      </w:r>
    </w:p>
    <w:p w:rsidR="002A2EDA" w:rsidRDefault="002A2EDA" w:rsidP="002A2EDA">
      <w:pPr>
        <w:pStyle w:val="Body"/>
        <w:numPr>
          <w:ilvl w:val="2"/>
          <w:numId w:val="12"/>
        </w:numPr>
        <w:spacing w:before="0"/>
        <w:rPr>
          <w:noProof/>
        </w:rPr>
      </w:pPr>
      <w:r>
        <w:rPr>
          <w:noProof/>
        </w:rPr>
        <w:t>Success</w:t>
      </w:r>
    </w:p>
    <w:p w:rsidR="002A2EDA" w:rsidRDefault="002A2EDA" w:rsidP="002A2EDA">
      <w:pPr>
        <w:pStyle w:val="Body"/>
        <w:jc w:val="center"/>
        <w:rPr>
          <w:noProof/>
        </w:rPr>
      </w:pPr>
      <w:r>
        <w:rPr>
          <w:noProof/>
        </w:rPr>
        <w:pict>
          <v:shape id="_x0000_i1026" type="#_x0000_t75" style="width:6in;height:60.75pt">
            <v:imagedata r:id="rId8" o:title=""/>
          </v:shape>
        </w:pict>
      </w:r>
    </w:p>
    <w:p w:rsidR="002A2EDA" w:rsidRDefault="002A2EDA" w:rsidP="002A2EDA">
      <w:pPr>
        <w:pStyle w:val="Body"/>
        <w:spacing w:before="0"/>
        <w:rPr>
          <w:noProof/>
        </w:rPr>
      </w:pPr>
    </w:p>
    <w:p w:rsidR="002A2EDA" w:rsidRDefault="002A2EDA" w:rsidP="002A2EDA">
      <w:pPr>
        <w:pStyle w:val="Body"/>
        <w:numPr>
          <w:ilvl w:val="2"/>
          <w:numId w:val="12"/>
        </w:numPr>
        <w:spacing w:before="0"/>
        <w:rPr>
          <w:noProof/>
        </w:rPr>
      </w:pPr>
      <w:r>
        <w:rPr>
          <w:noProof/>
        </w:rPr>
        <w:t>A</w:t>
      </w:r>
      <w:r w:rsidR="009D1599">
        <w:rPr>
          <w:noProof/>
        </w:rPr>
        <w:t xml:space="preserve"> re</w:t>
      </w:r>
      <w:r>
        <w:rPr>
          <w:noProof/>
        </w:rPr>
        <w:t>ason why the order is not valid</w:t>
      </w:r>
    </w:p>
    <w:p w:rsidR="002A2EDA" w:rsidRDefault="002A2EDA" w:rsidP="002A2EDA">
      <w:pPr>
        <w:pStyle w:val="Body"/>
        <w:spacing w:before="0"/>
        <w:jc w:val="center"/>
        <w:rPr>
          <w:noProof/>
        </w:rPr>
      </w:pPr>
      <w:r>
        <w:rPr>
          <w:noProof/>
        </w:rPr>
        <w:pict>
          <v:shape id="_x0000_i1027" type="#_x0000_t75" style="width:431.25pt;height:95.25pt">
            <v:imagedata r:id="rId9" o:title=""/>
          </v:shape>
        </w:pict>
      </w:r>
    </w:p>
    <w:p w:rsidR="002A2EDA" w:rsidRDefault="002A2EDA" w:rsidP="00C17D00">
      <w:pPr>
        <w:pStyle w:val="Body"/>
        <w:numPr>
          <w:ilvl w:val="1"/>
          <w:numId w:val="12"/>
        </w:numPr>
        <w:spacing w:before="0"/>
        <w:rPr>
          <w:noProof/>
        </w:rPr>
      </w:pPr>
      <w:r>
        <w:rPr>
          <w:noProof/>
        </w:rPr>
        <w:t>Dealership name</w:t>
      </w:r>
    </w:p>
    <w:p w:rsidR="002A2EDA" w:rsidRDefault="002A2EDA" w:rsidP="00C17D00">
      <w:pPr>
        <w:pStyle w:val="Body"/>
        <w:numPr>
          <w:ilvl w:val="1"/>
          <w:numId w:val="12"/>
        </w:numPr>
        <w:spacing w:before="0"/>
        <w:rPr>
          <w:noProof/>
        </w:rPr>
      </w:pPr>
      <w:r>
        <w:rPr>
          <w:noProof/>
        </w:rPr>
        <w:t>Dealer number</w:t>
      </w:r>
    </w:p>
    <w:p w:rsidR="002A2EDA" w:rsidRDefault="002A2EDA" w:rsidP="00C17D00">
      <w:pPr>
        <w:pStyle w:val="Body"/>
        <w:numPr>
          <w:ilvl w:val="1"/>
          <w:numId w:val="12"/>
        </w:numPr>
        <w:spacing w:before="0"/>
        <w:rPr>
          <w:noProof/>
        </w:rPr>
      </w:pPr>
      <w:r>
        <w:rPr>
          <w:noProof/>
        </w:rPr>
        <w:t>Total cost of order date</w:t>
      </w:r>
    </w:p>
    <w:p w:rsidR="002A2EDA" w:rsidRDefault="002A2EDA" w:rsidP="00C17D00">
      <w:pPr>
        <w:pStyle w:val="Body"/>
        <w:numPr>
          <w:ilvl w:val="1"/>
          <w:numId w:val="12"/>
        </w:numPr>
        <w:spacing w:before="0"/>
        <w:rPr>
          <w:noProof/>
        </w:rPr>
      </w:pPr>
      <w:r>
        <w:rPr>
          <w:noProof/>
        </w:rPr>
        <w:t xml:space="preserve">Billing info </w:t>
      </w:r>
    </w:p>
    <w:p w:rsidR="002A2EDA" w:rsidRDefault="002A2EDA" w:rsidP="00C17D00">
      <w:pPr>
        <w:pStyle w:val="Body"/>
        <w:numPr>
          <w:ilvl w:val="1"/>
          <w:numId w:val="12"/>
        </w:numPr>
        <w:spacing w:before="0"/>
        <w:rPr>
          <w:noProof/>
        </w:rPr>
      </w:pPr>
      <w:r>
        <w:rPr>
          <w:noProof/>
        </w:rPr>
        <w:t>Ship-to address info.</w:t>
      </w:r>
    </w:p>
    <w:p w:rsidR="009D1599" w:rsidRDefault="009D1599" w:rsidP="007A49A0">
      <w:pPr>
        <w:pStyle w:val="Body"/>
        <w:rPr>
          <w:noProof/>
        </w:rPr>
      </w:pPr>
      <w:r>
        <w:rPr>
          <w:noProof/>
        </w:rPr>
        <w:pict>
          <v:shape id="_x0000_i1028" type="#_x0000_t75" style="width:337.5pt;height:371.25pt">
            <v:imagedata r:id="rId10" o:title=""/>
          </v:shape>
        </w:pict>
      </w:r>
    </w:p>
    <w:p w:rsidR="009D1599" w:rsidRDefault="008743A6" w:rsidP="007A49A0">
      <w:pPr>
        <w:pStyle w:val="Body"/>
        <w:rPr>
          <w:noProof/>
        </w:rPr>
      </w:pPr>
      <w:r>
        <w:rPr>
          <w:noProof/>
        </w:rPr>
        <w:t>Each order line item is also reported with details like those shown below.</w:t>
      </w:r>
    </w:p>
    <w:p w:rsidR="009D1599" w:rsidRDefault="009D1599" w:rsidP="007A49A0">
      <w:pPr>
        <w:pStyle w:val="Body"/>
        <w:rPr>
          <w:noProof/>
        </w:rPr>
      </w:pPr>
      <w:r>
        <w:rPr>
          <w:noProof/>
        </w:rPr>
        <w:pict>
          <v:shape id="_x0000_i1029" type="#_x0000_t75" style="width:187.5pt;height:236.25pt">
            <v:imagedata r:id="rId11" o:title=""/>
          </v:shape>
        </w:pict>
      </w:r>
    </w:p>
    <w:p w:rsidR="009D1599" w:rsidRDefault="009D1599" w:rsidP="007A49A0">
      <w:pPr>
        <w:pStyle w:val="Body"/>
        <w:rPr>
          <w:noProof/>
        </w:rPr>
      </w:pPr>
    </w:p>
    <w:p w:rsidR="009D1599" w:rsidRDefault="008743A6" w:rsidP="007A49A0">
      <w:pPr>
        <w:pStyle w:val="Body"/>
        <w:rPr>
          <w:noProof/>
        </w:rPr>
      </w:pPr>
      <w:r>
        <w:rPr>
          <w:noProof/>
          <w:u w:val="single"/>
        </w:rPr>
        <w:t>Finishing the Order:</w:t>
      </w:r>
      <w:r>
        <w:rPr>
          <w:noProof/>
        </w:rPr>
        <w:t xml:space="preserve"> </w:t>
      </w:r>
      <w:r w:rsidR="009D1599">
        <w:rPr>
          <w:noProof/>
        </w:rPr>
        <w:t xml:space="preserve">When ready, click </w:t>
      </w:r>
      <w:r w:rsidR="00D707AE">
        <w:rPr>
          <w:noProof/>
        </w:rPr>
        <w:t>“</w:t>
      </w:r>
      <w:r w:rsidR="009D1599">
        <w:rPr>
          <w:noProof/>
        </w:rPr>
        <w:t>Submit</w:t>
      </w:r>
      <w:r w:rsidR="00D707AE">
        <w:rPr>
          <w:noProof/>
        </w:rPr>
        <w:t>”</w:t>
      </w:r>
      <w:r w:rsidR="009D1599">
        <w:rPr>
          <w:noProof/>
        </w:rPr>
        <w:t xml:space="preserve"> to send the order to Kubota.</w:t>
      </w:r>
    </w:p>
    <w:p w:rsidR="00037B10" w:rsidRDefault="00037B10" w:rsidP="008743A6">
      <w:pPr>
        <w:pStyle w:val="Body"/>
      </w:pPr>
    </w:p>
    <w:p w:rsidR="007A49A0" w:rsidRPr="006F3FA3" w:rsidRDefault="007A49A0" w:rsidP="00902A37">
      <w:pPr>
        <w:pStyle w:val="Body"/>
      </w:pPr>
    </w:p>
    <w:sectPr w:rsidR="007A49A0" w:rsidRPr="006F3FA3">
      <w:footerReference w:type="default" r:id="rId1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2ED1" w:rsidRDefault="004B2ED1">
      <w:r>
        <w:separator/>
      </w:r>
    </w:p>
  </w:endnote>
  <w:endnote w:type="continuationSeparator" w:id="0">
    <w:p w:rsidR="004B2ED1" w:rsidRDefault="004B2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B10" w:rsidRDefault="00037B10">
    <w:pPr>
      <w:pStyle w:val="Footer"/>
      <w:tabs>
        <w:tab w:val="clear" w:pos="4320"/>
      </w:tabs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2ED1" w:rsidRDefault="004B2ED1">
      <w:r>
        <w:separator/>
      </w:r>
    </w:p>
  </w:footnote>
  <w:footnote w:type="continuationSeparator" w:id="0">
    <w:p w:rsidR="004B2ED1" w:rsidRDefault="004B2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37A7FEE"/>
    <w:multiLevelType w:val="hybridMultilevel"/>
    <w:tmpl w:val="5010F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1BE3470"/>
    <w:multiLevelType w:val="hybridMultilevel"/>
    <w:tmpl w:val="F1FAB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D5147"/>
    <w:multiLevelType w:val="hybridMultilevel"/>
    <w:tmpl w:val="128834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43F1F84"/>
    <w:multiLevelType w:val="hybridMultilevel"/>
    <w:tmpl w:val="FD9CF2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688738E"/>
    <w:multiLevelType w:val="hybridMultilevel"/>
    <w:tmpl w:val="2F5071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B668C1"/>
    <w:multiLevelType w:val="hybridMultilevel"/>
    <w:tmpl w:val="8A2C5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626819"/>
    <w:multiLevelType w:val="hybridMultilevel"/>
    <w:tmpl w:val="BB08CC34"/>
    <w:lvl w:ilvl="0" w:tplc="BA087AC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0"/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11"/>
  </w:num>
  <w:num w:numId="10">
    <w:abstractNumId w:val="8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F94"/>
    <w:rsid w:val="00037B10"/>
    <w:rsid w:val="00056C0E"/>
    <w:rsid w:val="000B04EC"/>
    <w:rsid w:val="000B2B58"/>
    <w:rsid w:val="000D67DD"/>
    <w:rsid w:val="001F0E4A"/>
    <w:rsid w:val="001F2578"/>
    <w:rsid w:val="00286E54"/>
    <w:rsid w:val="002A128B"/>
    <w:rsid w:val="002A2EDA"/>
    <w:rsid w:val="002B28A1"/>
    <w:rsid w:val="003552E5"/>
    <w:rsid w:val="003A26FA"/>
    <w:rsid w:val="004526DA"/>
    <w:rsid w:val="004A1313"/>
    <w:rsid w:val="004A5721"/>
    <w:rsid w:val="004B2ED1"/>
    <w:rsid w:val="0050365D"/>
    <w:rsid w:val="00534F7C"/>
    <w:rsid w:val="005D3EA2"/>
    <w:rsid w:val="00601831"/>
    <w:rsid w:val="00686FDE"/>
    <w:rsid w:val="00697616"/>
    <w:rsid w:val="006D1F94"/>
    <w:rsid w:val="006F21D8"/>
    <w:rsid w:val="00700D0A"/>
    <w:rsid w:val="00715BF7"/>
    <w:rsid w:val="007479F6"/>
    <w:rsid w:val="00773BBA"/>
    <w:rsid w:val="007A49A0"/>
    <w:rsid w:val="007E463A"/>
    <w:rsid w:val="00812006"/>
    <w:rsid w:val="00850E1A"/>
    <w:rsid w:val="008743A6"/>
    <w:rsid w:val="00887C36"/>
    <w:rsid w:val="008E768E"/>
    <w:rsid w:val="00902A37"/>
    <w:rsid w:val="0091529F"/>
    <w:rsid w:val="0097295B"/>
    <w:rsid w:val="009C3FD8"/>
    <w:rsid w:val="009D0575"/>
    <w:rsid w:val="009D1599"/>
    <w:rsid w:val="00A961E6"/>
    <w:rsid w:val="00AD15B9"/>
    <w:rsid w:val="00B4596B"/>
    <w:rsid w:val="00C14FD6"/>
    <w:rsid w:val="00C153C6"/>
    <w:rsid w:val="00C17D00"/>
    <w:rsid w:val="00C6020B"/>
    <w:rsid w:val="00C666B3"/>
    <w:rsid w:val="00CA1236"/>
    <w:rsid w:val="00CA611A"/>
    <w:rsid w:val="00CC5FDA"/>
    <w:rsid w:val="00CF71F9"/>
    <w:rsid w:val="00D24665"/>
    <w:rsid w:val="00D707AE"/>
    <w:rsid w:val="00DB2939"/>
    <w:rsid w:val="00DE47E8"/>
    <w:rsid w:val="00E77B0D"/>
    <w:rsid w:val="00E97EE5"/>
    <w:rsid w:val="00EA3AE9"/>
    <w:rsid w:val="00EC7BE1"/>
    <w:rsid w:val="00ED11C4"/>
    <w:rsid w:val="00F326C4"/>
    <w:rsid w:val="00F364CE"/>
    <w:rsid w:val="00F4146C"/>
    <w:rsid w:val="00F55987"/>
    <w:rsid w:val="00F80477"/>
    <w:rsid w:val="00FA4B9E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91E8C0-E2D1-4B16-97E2-C8B649E2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  <w:style w:type="paragraph" w:styleId="ListParagraph">
    <w:name w:val="List Paragraph"/>
    <w:basedOn w:val="Normal"/>
    <w:uiPriority w:val="34"/>
    <w:qFormat/>
    <w:rsid w:val="00534F7C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cp:lastModifiedBy>app</cp:lastModifiedBy>
  <cp:revision>2</cp:revision>
  <cp:lastPrinted>2007-08-09T16:00:00Z</cp:lastPrinted>
  <dcterms:created xsi:type="dcterms:W3CDTF">2026-01-17T13:55:00Z</dcterms:created>
  <dcterms:modified xsi:type="dcterms:W3CDTF">2026-01-17T13:55:00Z</dcterms:modified>
</cp:coreProperties>
</file>