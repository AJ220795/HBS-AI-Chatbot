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105B" w:rsidRPr="00773594" w:rsidRDefault="00BB105B" w:rsidP="00BB105B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773594">
        <w:rPr>
          <w:rFonts w:ascii="Calibri" w:hAnsi="Calibri"/>
          <w:sz w:val="36"/>
          <w:szCs w:val="36"/>
          <w:u w:val="single"/>
        </w:rPr>
        <w:t>Inventory Transaction Report (ITR)</w:t>
      </w:r>
    </w:p>
    <w:p w:rsidR="00BB105B" w:rsidRPr="00773594" w:rsidRDefault="00BB105B" w:rsidP="00BB105B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BB105B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55pt">
            <v:imagedata r:id="rId7" o:title=""/>
          </v:shape>
        </w:pict>
      </w:r>
    </w:p>
    <w:p w:rsidR="00BB105B" w:rsidRPr="00773594" w:rsidRDefault="00BB105B" w:rsidP="00BB105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BB105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 xml:space="preserve">This report shows an audit trail for activity that affected your Part Masters.  These changes could come from activities like opening a picking ticket, writing a POS or SMS invoice, </w:t>
      </w:r>
      <w:r w:rsidR="00F847D1" w:rsidRPr="00773594">
        <w:rPr>
          <w:rFonts w:ascii="Calibri" w:hAnsi="Calibri"/>
          <w:sz w:val="22"/>
          <w:szCs w:val="22"/>
        </w:rPr>
        <w:t xml:space="preserve">or </w:t>
      </w:r>
      <w:r w:rsidRPr="00773594">
        <w:rPr>
          <w:rFonts w:ascii="Calibri" w:hAnsi="Calibri"/>
          <w:sz w:val="22"/>
          <w:szCs w:val="22"/>
        </w:rPr>
        <w:t>changing the quantity on hand in one of the many Parts Maintenance progr</w:t>
      </w:r>
      <w:r w:rsidR="00F847D1" w:rsidRPr="00773594">
        <w:rPr>
          <w:rFonts w:ascii="Calibri" w:hAnsi="Calibri"/>
          <w:sz w:val="22"/>
          <w:szCs w:val="22"/>
        </w:rPr>
        <w:t>ams.</w:t>
      </w:r>
      <w:r w:rsidRPr="00773594">
        <w:rPr>
          <w:rFonts w:ascii="Calibri" w:hAnsi="Calibri"/>
          <w:sz w:val="22"/>
          <w:szCs w:val="22"/>
        </w:rPr>
        <w:t xml:space="preserve"> This is a permanent database of the transactions that affect your inventory.  Reports can be drawn from any dates of the information currently in the file.</w:t>
      </w:r>
    </w:p>
    <w:p w:rsidR="00BB105B" w:rsidRPr="00773594" w:rsidRDefault="00BB105B" w:rsidP="00BB105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236A1" w:rsidRPr="00773594" w:rsidRDefault="00B740DC" w:rsidP="000236A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>To access the In</w:t>
      </w:r>
      <w:r w:rsidR="00402B4A" w:rsidRPr="00773594">
        <w:rPr>
          <w:rFonts w:ascii="Calibri" w:hAnsi="Calibri"/>
          <w:sz w:val="22"/>
          <w:szCs w:val="22"/>
        </w:rPr>
        <w:t xml:space="preserve">ventory Transaction Report, </w:t>
      </w:r>
      <w:r w:rsidR="000236A1" w:rsidRPr="00773594">
        <w:rPr>
          <w:rFonts w:ascii="Calibri" w:hAnsi="Calibri"/>
          <w:sz w:val="22"/>
          <w:szCs w:val="22"/>
        </w:rPr>
        <w:t>you can:</w:t>
      </w:r>
    </w:p>
    <w:p w:rsidR="00B740DC" w:rsidRPr="00773594" w:rsidRDefault="000236A1" w:rsidP="000236A1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>S</w:t>
      </w:r>
      <w:r w:rsidR="00402B4A" w:rsidRPr="00773594">
        <w:rPr>
          <w:rFonts w:ascii="Calibri" w:hAnsi="Calibri"/>
          <w:sz w:val="22"/>
          <w:szCs w:val="22"/>
        </w:rPr>
        <w:t>e</w:t>
      </w:r>
      <w:r w:rsidRPr="00773594">
        <w:rPr>
          <w:rFonts w:ascii="Calibri" w:hAnsi="Calibri"/>
          <w:sz w:val="22"/>
          <w:szCs w:val="22"/>
        </w:rPr>
        <w:t>lect “Inventory” from the menu.  Choose</w:t>
      </w:r>
      <w:r w:rsidR="00B740DC" w:rsidRPr="00773594">
        <w:rPr>
          <w:rFonts w:ascii="Calibri" w:hAnsi="Calibri"/>
          <w:sz w:val="22"/>
          <w:szCs w:val="22"/>
        </w:rPr>
        <w:t xml:space="preserve"> </w:t>
      </w:r>
      <w:r w:rsidRPr="00773594">
        <w:rPr>
          <w:rFonts w:ascii="Calibri" w:hAnsi="Calibri"/>
          <w:sz w:val="22"/>
          <w:szCs w:val="22"/>
        </w:rPr>
        <w:t>the “</w:t>
      </w:r>
      <w:r w:rsidR="00B740DC" w:rsidRPr="00773594">
        <w:rPr>
          <w:rFonts w:ascii="Calibri" w:hAnsi="Calibri"/>
          <w:sz w:val="22"/>
          <w:szCs w:val="22"/>
        </w:rPr>
        <w:t>Report</w:t>
      </w:r>
      <w:r w:rsidRPr="00773594">
        <w:rPr>
          <w:rFonts w:ascii="Calibri" w:hAnsi="Calibri"/>
          <w:sz w:val="22"/>
          <w:szCs w:val="22"/>
        </w:rPr>
        <w:t>s” submenu and</w:t>
      </w:r>
      <w:r w:rsidR="00AC4279" w:rsidRPr="00773594">
        <w:rPr>
          <w:rFonts w:ascii="Calibri" w:hAnsi="Calibri"/>
          <w:sz w:val="22"/>
          <w:szCs w:val="22"/>
        </w:rPr>
        <w:t xml:space="preserve"> </w:t>
      </w:r>
      <w:r w:rsidRPr="00773594">
        <w:rPr>
          <w:rFonts w:ascii="Calibri" w:hAnsi="Calibri"/>
          <w:sz w:val="22"/>
          <w:szCs w:val="22"/>
        </w:rPr>
        <w:t>click “</w:t>
      </w:r>
      <w:r w:rsidR="00AC4279" w:rsidRPr="00773594">
        <w:rPr>
          <w:rFonts w:ascii="Calibri" w:hAnsi="Calibri"/>
          <w:sz w:val="22"/>
          <w:szCs w:val="22"/>
        </w:rPr>
        <w:t>Inventory Transaction Report</w:t>
      </w:r>
      <w:r w:rsidRPr="00773594">
        <w:rPr>
          <w:rFonts w:ascii="Calibri" w:hAnsi="Calibri"/>
          <w:sz w:val="22"/>
          <w:szCs w:val="22"/>
        </w:rPr>
        <w:t>.”</w:t>
      </w:r>
    </w:p>
    <w:p w:rsidR="00B740DC" w:rsidRPr="00773594" w:rsidRDefault="000236A1" w:rsidP="000236A1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T</w:t>
      </w:r>
      <w:r w:rsidR="00B740DC" w:rsidRPr="00773594">
        <w:rPr>
          <w:rFonts w:ascii="Calibri" w:hAnsi="Calibri"/>
          <w:b w:val="0"/>
          <w:sz w:val="22"/>
          <w:szCs w:val="22"/>
        </w:rPr>
        <w:t xml:space="preserve">ype </w:t>
      </w:r>
      <w:r w:rsidRPr="00773594">
        <w:rPr>
          <w:rFonts w:ascii="Calibri" w:hAnsi="Calibri"/>
          <w:b w:val="0"/>
          <w:sz w:val="22"/>
          <w:szCs w:val="22"/>
        </w:rPr>
        <w:t>“</w:t>
      </w:r>
      <w:r w:rsidR="00AC4279" w:rsidRPr="00773594">
        <w:rPr>
          <w:rFonts w:ascii="Calibri" w:hAnsi="Calibri"/>
          <w:b w:val="0"/>
          <w:sz w:val="22"/>
          <w:szCs w:val="22"/>
        </w:rPr>
        <w:t>ITR</w:t>
      </w:r>
      <w:r w:rsidRPr="00773594">
        <w:rPr>
          <w:rFonts w:ascii="Calibri" w:hAnsi="Calibri"/>
          <w:b w:val="0"/>
          <w:sz w:val="22"/>
          <w:szCs w:val="22"/>
        </w:rPr>
        <w:t>”</w:t>
      </w:r>
      <w:r w:rsidR="00AC4279" w:rsidRPr="00773594">
        <w:rPr>
          <w:rFonts w:ascii="Calibri" w:hAnsi="Calibri"/>
          <w:b w:val="0"/>
          <w:sz w:val="22"/>
          <w:szCs w:val="22"/>
        </w:rPr>
        <w:t xml:space="preserve"> in the </w:t>
      </w:r>
      <w:r w:rsidR="00F847D1" w:rsidRPr="00773594">
        <w:rPr>
          <w:rFonts w:ascii="Calibri" w:hAnsi="Calibri"/>
          <w:b w:val="0"/>
          <w:sz w:val="22"/>
          <w:szCs w:val="22"/>
        </w:rPr>
        <w:t>Shortcuts Bar</w:t>
      </w:r>
      <w:r w:rsidRPr="00773594">
        <w:rPr>
          <w:rFonts w:ascii="Calibri" w:hAnsi="Calibri"/>
          <w:b w:val="0"/>
          <w:sz w:val="22"/>
          <w:szCs w:val="22"/>
        </w:rPr>
        <w:t>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73594">
        <w:rPr>
          <w:rFonts w:ascii="Calibri" w:hAnsi="Calibri"/>
          <w:sz w:val="22"/>
          <w:szCs w:val="22"/>
          <w:u w:val="single"/>
        </w:rPr>
        <w:t>Field Definitions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Start Date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 xml:space="preserve">Enter the starting date of the </w:t>
      </w:r>
      <w:r w:rsidR="00812E67" w:rsidRPr="00773594">
        <w:rPr>
          <w:rFonts w:ascii="Calibri" w:hAnsi="Calibri"/>
          <w:b w:val="0"/>
          <w:sz w:val="22"/>
          <w:szCs w:val="22"/>
        </w:rPr>
        <w:t>report</w:t>
      </w:r>
      <w:r w:rsidR="00BB105B" w:rsidRPr="000236A1">
        <w:rPr>
          <w:b w:val="0"/>
        </w:rPr>
        <w:t xml:space="preserve"> </w:t>
      </w:r>
      <w:r w:rsidR="00BB105B" w:rsidRPr="00773594">
        <w:rPr>
          <w:rFonts w:ascii="Calibri" w:hAnsi="Calibri"/>
          <w:b w:val="0"/>
          <w:sz w:val="22"/>
          <w:szCs w:val="22"/>
        </w:rPr>
        <w:t>or use the blue arrow icon to select it</w:t>
      </w:r>
      <w:r w:rsidR="00812E67" w:rsidRPr="00773594">
        <w:rPr>
          <w:rFonts w:ascii="Calibri" w:hAnsi="Calibri"/>
          <w:b w:val="0"/>
          <w:sz w:val="22"/>
          <w:szCs w:val="22"/>
        </w:rPr>
        <w:t>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End Date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Enter the ending date of t</w:t>
      </w:r>
      <w:r w:rsidR="00F847D1" w:rsidRPr="00773594">
        <w:rPr>
          <w:rFonts w:ascii="Calibri" w:hAnsi="Calibri"/>
          <w:b w:val="0"/>
          <w:sz w:val="22"/>
          <w:szCs w:val="22"/>
        </w:rPr>
        <w:t xml:space="preserve">he </w:t>
      </w:r>
      <w:r w:rsidR="00812E67" w:rsidRPr="00773594">
        <w:rPr>
          <w:rFonts w:ascii="Calibri" w:hAnsi="Calibri"/>
          <w:b w:val="0"/>
          <w:sz w:val="22"/>
          <w:szCs w:val="22"/>
        </w:rPr>
        <w:t>report</w:t>
      </w:r>
      <w:r w:rsidR="00BB105B" w:rsidRPr="00773594">
        <w:rPr>
          <w:rFonts w:ascii="Calibri" w:hAnsi="Calibri"/>
          <w:b w:val="0"/>
          <w:sz w:val="22"/>
          <w:szCs w:val="22"/>
        </w:rPr>
        <w:t xml:space="preserve"> </w:t>
      </w:r>
      <w:r w:rsidR="00BB105B" w:rsidRPr="000236A1">
        <w:rPr>
          <w:rFonts w:ascii="Calibri" w:hAnsi="Calibri"/>
          <w:b w:val="0"/>
          <w:sz w:val="22"/>
          <w:szCs w:val="22"/>
        </w:rPr>
        <w:t>or use the blue arrow icon to select it</w:t>
      </w:r>
      <w:r w:rsidRPr="00773594">
        <w:rPr>
          <w:rFonts w:ascii="Calibri" w:hAnsi="Calibri"/>
          <w:b w:val="0"/>
          <w:sz w:val="22"/>
          <w:szCs w:val="22"/>
        </w:rPr>
        <w:t>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Sort By Part Number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</w:p>
    <w:p w:rsidR="000236A1" w:rsidRPr="00773594" w:rsidRDefault="000236A1" w:rsidP="00BB105B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236A1" w:rsidRPr="00773594" w:rsidRDefault="00F729E0" w:rsidP="000236A1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 xml:space="preserve">Choose </w:t>
      </w:r>
      <w:r w:rsidRPr="00773594">
        <w:rPr>
          <w:rFonts w:ascii="Calibri" w:hAnsi="Calibri"/>
          <w:b/>
          <w:sz w:val="22"/>
          <w:szCs w:val="22"/>
        </w:rPr>
        <w:t xml:space="preserve">Yes </w:t>
      </w:r>
      <w:r w:rsidRPr="00773594">
        <w:rPr>
          <w:rFonts w:ascii="Calibri" w:hAnsi="Calibri"/>
          <w:sz w:val="22"/>
          <w:szCs w:val="22"/>
        </w:rPr>
        <w:t xml:space="preserve">to sort the report in part number order.  </w:t>
      </w:r>
    </w:p>
    <w:p w:rsidR="00AC4279" w:rsidRPr="00773594" w:rsidRDefault="00F729E0" w:rsidP="000236A1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 xml:space="preserve">Choose </w:t>
      </w:r>
      <w:r w:rsidRPr="00773594">
        <w:rPr>
          <w:rFonts w:ascii="Calibri" w:hAnsi="Calibri"/>
          <w:b/>
          <w:sz w:val="22"/>
          <w:szCs w:val="22"/>
        </w:rPr>
        <w:t>No</w:t>
      </w:r>
      <w:r w:rsidRPr="00773594">
        <w:rPr>
          <w:rFonts w:ascii="Calibri" w:hAnsi="Calibri"/>
          <w:sz w:val="22"/>
          <w:szCs w:val="22"/>
        </w:rPr>
        <w:t xml:space="preserve"> to select a specific part number and sort the activity in date order.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236A1" w:rsidRPr="00773594" w:rsidRDefault="00AC4279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Part Number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</w:p>
    <w:p w:rsidR="000236A1" w:rsidRPr="00773594" w:rsidRDefault="000236A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236A1" w:rsidRPr="00773594" w:rsidRDefault="009B6A73" w:rsidP="000236A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 xml:space="preserve">Leave the field blank to print a report for all part numbers.  </w:t>
      </w:r>
    </w:p>
    <w:p w:rsidR="00C96BDA" w:rsidRPr="00773594" w:rsidRDefault="009B6A73" w:rsidP="000236A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lastRenderedPageBreak/>
        <w:t>Type in a part number to limit the report to that part’s activity.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C4279" w:rsidRPr="00773594" w:rsidRDefault="00AC4279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Vendor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="00C17F16" w:rsidRPr="00773594">
        <w:rPr>
          <w:rFonts w:ascii="Calibri" w:hAnsi="Calibri"/>
          <w:b w:val="0"/>
          <w:sz w:val="22"/>
          <w:szCs w:val="22"/>
        </w:rPr>
        <w:t>If you</w:t>
      </w:r>
      <w:r w:rsidR="00C96BDA" w:rsidRPr="00773594">
        <w:rPr>
          <w:rFonts w:ascii="Calibri" w:hAnsi="Calibri"/>
          <w:b w:val="0"/>
          <w:sz w:val="22"/>
          <w:szCs w:val="22"/>
        </w:rPr>
        <w:t xml:space="preserve"> are printing the report for a single part number, you can optionally choose the vendor number here.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236A1" w:rsidRPr="00773594" w:rsidRDefault="00AC4279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Part Type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="00C96BDA" w:rsidRPr="00773594">
        <w:rPr>
          <w:rFonts w:ascii="Calibri" w:hAnsi="Calibri"/>
          <w:b w:val="0"/>
          <w:sz w:val="22"/>
          <w:szCs w:val="22"/>
        </w:rPr>
        <w:t>If you are printing the report for a single part number, you can optionally choose the part type here.  Choose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one of the following:</w:t>
      </w:r>
      <w:r w:rsidR="00C96BDA" w:rsidRPr="00773594">
        <w:rPr>
          <w:rFonts w:ascii="Calibri" w:hAnsi="Calibri"/>
          <w:b w:val="0"/>
          <w:sz w:val="22"/>
          <w:szCs w:val="22"/>
        </w:rPr>
        <w:t xml:space="preserve"> </w:t>
      </w:r>
    </w:p>
    <w:p w:rsidR="000236A1" w:rsidRPr="00773594" w:rsidRDefault="000236A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236A1" w:rsidRPr="00773594" w:rsidRDefault="000236A1" w:rsidP="000236A1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New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Reman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Core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Used</w:t>
      </w:r>
    </w:p>
    <w:p w:rsidR="00F847D1" w:rsidRPr="00773594" w:rsidRDefault="000236A1" w:rsidP="000236A1">
      <w:pPr>
        <w:pStyle w:val="Heading3"/>
        <w:keepNext w:val="0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Memo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bookmarkStart w:id="0" w:name="OLE_LINK3"/>
      <w:bookmarkStart w:id="1" w:name="OLE_LINK4"/>
    </w:p>
    <w:p w:rsidR="00F847D1" w:rsidRPr="00773594" w:rsidRDefault="00F847D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Printer Name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 xml:space="preserve">Select the printer to receive the printout.  A default printer name is pre-filled but can be changed as necessary.  Use the </w:t>
      </w:r>
      <w:r w:rsidRPr="00773594">
        <w:rPr>
          <w:rFonts w:ascii="Calibri" w:hAnsi="Calibri"/>
          <w:sz w:val="22"/>
          <w:szCs w:val="22"/>
        </w:rPr>
        <w:t>see</w:t>
      </w:r>
      <w:r w:rsidRPr="00773594">
        <w:rPr>
          <w:rFonts w:ascii="Calibri" w:hAnsi="Calibri"/>
          <w:b w:val="0"/>
          <w:sz w:val="22"/>
          <w:szCs w:val="22"/>
        </w:rPr>
        <w:t xml:space="preserve"> printer to view the report on the screen without printing a copy of it.</w:t>
      </w:r>
    </w:p>
    <w:bookmarkEnd w:id="0"/>
    <w:bookmarkEnd w:id="1"/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47D1" w:rsidRPr="00773594" w:rsidRDefault="00F847D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sz w:val="22"/>
          <w:szCs w:val="22"/>
          <w:u w:val="single"/>
        </w:rPr>
        <w:t>Print Report</w:t>
      </w:r>
      <w:r w:rsidR="000236A1" w:rsidRPr="00773594">
        <w:rPr>
          <w:rFonts w:ascii="Calibri" w:hAnsi="Calibri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Press this button to print your report.</w:t>
      </w:r>
    </w:p>
    <w:p w:rsidR="00F847D1" w:rsidRPr="00773594" w:rsidRDefault="00F847D1" w:rsidP="00BB105B">
      <w:pPr>
        <w:contextualSpacing/>
        <w:jc w:val="left"/>
        <w:rPr>
          <w:rFonts w:ascii="Calibri" w:hAnsi="Calibri"/>
          <w:sz w:val="22"/>
          <w:szCs w:val="22"/>
        </w:rPr>
      </w:pPr>
    </w:p>
    <w:p w:rsidR="00FE1D5D" w:rsidRPr="00773594" w:rsidRDefault="00FE1D5D" w:rsidP="00BB105B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pict>
          <v:shape id="_x0000_i1026" type="#_x0000_t75" style="width:6in;height:226.5pt">
            <v:imagedata r:id="rId8" o:title=""/>
          </v:shape>
        </w:pic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sz w:val="22"/>
          <w:szCs w:val="22"/>
          <w:u w:val="single"/>
        </w:rPr>
        <w:t>Tran Type</w:t>
      </w:r>
      <w:r w:rsidR="000236A1" w:rsidRPr="00773594">
        <w:rPr>
          <w:rFonts w:ascii="Calibri" w:hAnsi="Calibri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a description of the activity that occurred to this part number.  This listing prints at the top of the Inventory Transaction Report and contains the following codes:</w:t>
      </w:r>
      <w:r w:rsidRPr="00773594">
        <w:rPr>
          <w:rFonts w:ascii="Calibri" w:hAnsi="Calibri"/>
          <w:sz w:val="22"/>
          <w:szCs w:val="22"/>
        </w:rPr>
        <w:t xml:space="preserve">  </w:t>
      </w:r>
    </w:p>
    <w:p w:rsidR="00BB105B" w:rsidRPr="00773594" w:rsidRDefault="00BB105B" w:rsidP="00BB105B">
      <w:pPr>
        <w:pStyle w:val="Heading3"/>
        <w:keepNext w:val="0"/>
        <w:tabs>
          <w:tab w:val="left" w:pos="1080"/>
        </w:tabs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BB105B">
      <w:pPr>
        <w:pStyle w:val="Heading3"/>
        <w:keepNext w:val="0"/>
        <w:tabs>
          <w:tab w:val="left" w:pos="1080"/>
        </w:tabs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>CODE</w:t>
      </w:r>
      <w:r w:rsidRPr="00773594">
        <w:rPr>
          <w:rFonts w:ascii="Calibri" w:hAnsi="Calibri"/>
          <w:sz w:val="22"/>
          <w:szCs w:val="22"/>
        </w:rPr>
        <w:tab/>
        <w:t>Meaning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A</w:t>
      </w:r>
      <w:r w:rsidRPr="00773594">
        <w:rPr>
          <w:rFonts w:ascii="Calibri" w:hAnsi="Calibri"/>
          <w:b/>
          <w:bCs/>
          <w:sz w:val="22"/>
          <w:szCs w:val="22"/>
        </w:rPr>
        <w:tab/>
        <w:t>Adding a New Part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C</w:t>
      </w:r>
      <w:r w:rsidRPr="00773594">
        <w:rPr>
          <w:rFonts w:ascii="Calibri" w:hAnsi="Calibri"/>
          <w:b/>
          <w:bCs/>
          <w:sz w:val="22"/>
          <w:szCs w:val="22"/>
        </w:rPr>
        <w:tab/>
        <w:t>Clear Flag for Part Deletion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D</w:t>
      </w:r>
      <w:r w:rsidRPr="00773594">
        <w:rPr>
          <w:rFonts w:ascii="Calibri" w:hAnsi="Calibri"/>
          <w:b/>
          <w:bCs/>
          <w:sz w:val="22"/>
          <w:szCs w:val="22"/>
        </w:rPr>
        <w:tab/>
        <w:t>Delete a Part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F</w:t>
      </w:r>
      <w:r w:rsidRPr="00773594">
        <w:rPr>
          <w:rFonts w:ascii="Calibri" w:hAnsi="Calibri"/>
          <w:b/>
          <w:bCs/>
          <w:sz w:val="22"/>
          <w:szCs w:val="22"/>
        </w:rPr>
        <w:tab/>
        <w:t>Flag a Part for Deletion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H</w:t>
      </w:r>
      <w:r w:rsidRPr="00773594">
        <w:rPr>
          <w:rFonts w:ascii="Calibri" w:hAnsi="Calibri"/>
          <w:b/>
          <w:bCs/>
          <w:sz w:val="22"/>
          <w:szCs w:val="22"/>
        </w:rPr>
        <w:tab/>
        <w:t>Parts On Hand Adjusted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I</w:t>
      </w:r>
      <w:r w:rsidRPr="00773594">
        <w:rPr>
          <w:rFonts w:ascii="Calibri" w:hAnsi="Calibri"/>
          <w:b/>
          <w:bCs/>
          <w:sz w:val="22"/>
          <w:szCs w:val="22"/>
        </w:rPr>
        <w:tab/>
        <w:t>Invoice Printed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L</w:t>
      </w:r>
      <w:r w:rsidRPr="00773594">
        <w:rPr>
          <w:rFonts w:ascii="Calibri" w:hAnsi="Calibri"/>
          <w:b/>
          <w:bCs/>
          <w:sz w:val="22"/>
          <w:szCs w:val="22"/>
        </w:rPr>
        <w:tab/>
        <w:t>Lost Sale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M</w:t>
      </w:r>
      <w:r w:rsidRPr="00773594">
        <w:rPr>
          <w:rFonts w:ascii="Calibri" w:hAnsi="Calibri"/>
          <w:b/>
          <w:bCs/>
          <w:sz w:val="22"/>
          <w:szCs w:val="22"/>
        </w:rPr>
        <w:tab/>
        <w:t>Manual Price File Change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P</w:t>
      </w:r>
      <w:r w:rsidRPr="00773594">
        <w:rPr>
          <w:rFonts w:ascii="Calibri" w:hAnsi="Calibri"/>
          <w:b/>
          <w:bCs/>
          <w:sz w:val="22"/>
          <w:szCs w:val="22"/>
        </w:rPr>
        <w:tab/>
        <w:t>Part Number Change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O</w:t>
      </w:r>
      <w:r w:rsidRPr="00773594">
        <w:rPr>
          <w:rFonts w:ascii="Calibri" w:hAnsi="Calibri"/>
          <w:b/>
          <w:bCs/>
          <w:sz w:val="22"/>
          <w:szCs w:val="22"/>
        </w:rPr>
        <w:tab/>
        <w:t>Stock Order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R</w:t>
      </w:r>
      <w:r w:rsidRPr="00773594">
        <w:rPr>
          <w:rFonts w:ascii="Calibri" w:hAnsi="Calibri"/>
          <w:b/>
          <w:bCs/>
          <w:sz w:val="22"/>
          <w:szCs w:val="22"/>
        </w:rPr>
        <w:tab/>
        <w:t>Receipt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S</w:t>
      </w:r>
      <w:r w:rsidRPr="00773594">
        <w:rPr>
          <w:rFonts w:ascii="Calibri" w:hAnsi="Calibri"/>
          <w:b/>
          <w:bCs/>
          <w:sz w:val="22"/>
          <w:szCs w:val="22"/>
        </w:rPr>
        <w:tab/>
        <w:t>Part Sales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T</w:t>
      </w:r>
      <w:r w:rsidRPr="00773594">
        <w:rPr>
          <w:rFonts w:ascii="Calibri" w:hAnsi="Calibri"/>
          <w:b/>
          <w:bCs/>
          <w:sz w:val="22"/>
          <w:szCs w:val="22"/>
        </w:rPr>
        <w:tab/>
        <w:t>Part Transfers</w:t>
      </w:r>
    </w:p>
    <w:p w:rsidR="00B740DC" w:rsidRPr="00773594" w:rsidRDefault="00B740DC" w:rsidP="00BB105B">
      <w:pPr>
        <w:tabs>
          <w:tab w:val="left" w:pos="1080"/>
        </w:tabs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773594">
        <w:rPr>
          <w:rFonts w:ascii="Calibri" w:hAnsi="Calibri"/>
          <w:b/>
          <w:bCs/>
          <w:sz w:val="22"/>
          <w:szCs w:val="22"/>
        </w:rPr>
        <w:t xml:space="preserve">  V</w:t>
      </w:r>
      <w:r w:rsidRPr="00773594">
        <w:rPr>
          <w:rFonts w:ascii="Calibri" w:hAnsi="Calibri"/>
          <w:b/>
          <w:bCs/>
          <w:sz w:val="22"/>
          <w:szCs w:val="22"/>
        </w:rPr>
        <w:tab/>
        <w:t>Voided Parts Sales</w:t>
      </w:r>
    </w:p>
    <w:p w:rsidR="002A0799" w:rsidRPr="00773594" w:rsidRDefault="002A0799" w:rsidP="00BB105B">
      <w:pPr>
        <w:pStyle w:val="BodyText"/>
        <w:contextualSpacing/>
        <w:rPr>
          <w:rFonts w:ascii="Calibri" w:hAnsi="Calibri"/>
          <w:sz w:val="22"/>
          <w:szCs w:val="22"/>
        </w:rPr>
      </w:pPr>
    </w:p>
    <w:p w:rsidR="00B740DC" w:rsidRPr="00773594" w:rsidRDefault="000236A1" w:rsidP="00BB105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73594">
        <w:rPr>
          <w:rFonts w:ascii="Calibri" w:hAnsi="Calibri"/>
          <w:b/>
          <w:sz w:val="22"/>
          <w:szCs w:val="22"/>
          <w:u w:val="single"/>
        </w:rPr>
        <w:t>Report Detail:</w:t>
      </w:r>
      <w:r w:rsidRPr="00773594">
        <w:rPr>
          <w:rFonts w:ascii="Calibri" w:hAnsi="Calibri"/>
          <w:sz w:val="22"/>
          <w:szCs w:val="22"/>
        </w:rPr>
        <w:t xml:space="preserve"> </w:t>
      </w:r>
      <w:r w:rsidR="00B740DC" w:rsidRPr="00773594">
        <w:rPr>
          <w:rFonts w:ascii="Calibri" w:hAnsi="Calibri"/>
          <w:sz w:val="22"/>
          <w:szCs w:val="22"/>
        </w:rPr>
        <w:t>This report contains the following information: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Part #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part number that had changes made to it.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Ven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vendor number assigned to this part number.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236A1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73594">
        <w:rPr>
          <w:rFonts w:ascii="Calibri" w:hAnsi="Calibri"/>
          <w:b w:val="0"/>
          <w:sz w:val="22"/>
          <w:szCs w:val="22"/>
          <w:u w:val="single"/>
        </w:rPr>
        <w:t>Prt</w:t>
      </w:r>
      <w:proofErr w:type="spellEnd"/>
      <w:r w:rsidRPr="00773594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773594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 xml:space="preserve">This is the </w:t>
      </w:r>
      <w:r w:rsidR="000236A1" w:rsidRPr="00773594">
        <w:rPr>
          <w:rFonts w:ascii="Calibri" w:hAnsi="Calibri"/>
          <w:b w:val="0"/>
          <w:sz w:val="22"/>
          <w:szCs w:val="22"/>
        </w:rPr>
        <w:t>part type from the Part Master.</w:t>
      </w:r>
    </w:p>
    <w:p w:rsidR="000236A1" w:rsidRPr="00773594" w:rsidRDefault="000236A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236A1" w:rsidRPr="00773594" w:rsidRDefault="000236A1" w:rsidP="000236A1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N=New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R=Reman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C=Core</w:t>
      </w:r>
    </w:p>
    <w:p w:rsidR="000236A1" w:rsidRPr="00773594" w:rsidRDefault="000236A1" w:rsidP="000236A1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U=</w:t>
      </w:r>
      <w:r w:rsidR="00B740DC" w:rsidRPr="00773594">
        <w:rPr>
          <w:rFonts w:ascii="Calibri" w:hAnsi="Calibri"/>
          <w:b w:val="0"/>
          <w:sz w:val="22"/>
          <w:szCs w:val="22"/>
        </w:rPr>
        <w:t>Use</w:t>
      </w:r>
      <w:r w:rsidRPr="00773594">
        <w:rPr>
          <w:rFonts w:ascii="Calibri" w:hAnsi="Calibri"/>
          <w:b w:val="0"/>
          <w:sz w:val="22"/>
          <w:szCs w:val="22"/>
        </w:rPr>
        <w:t>d</w:t>
      </w:r>
    </w:p>
    <w:p w:rsidR="00B740DC" w:rsidRPr="00773594" w:rsidRDefault="000236A1" w:rsidP="000236A1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M=Memo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236A1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73594">
        <w:rPr>
          <w:rFonts w:ascii="Calibri" w:hAnsi="Calibri"/>
          <w:b w:val="0"/>
          <w:sz w:val="22"/>
          <w:szCs w:val="22"/>
          <w:u w:val="single"/>
        </w:rPr>
        <w:t>Stk</w:t>
      </w:r>
      <w:proofErr w:type="spellEnd"/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 xml:space="preserve">This field indicates whether or not you carry this part in your inventory.  </w:t>
      </w:r>
    </w:p>
    <w:p w:rsidR="000236A1" w:rsidRPr="00773594" w:rsidRDefault="000236A1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236A1" w:rsidRPr="00773594" w:rsidRDefault="00B740DC" w:rsidP="000236A1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>YES</w:t>
      </w:r>
      <w:r w:rsidRPr="00773594">
        <w:rPr>
          <w:rFonts w:ascii="Calibri" w:hAnsi="Calibri"/>
          <w:b w:val="0"/>
          <w:sz w:val="22"/>
          <w:szCs w:val="22"/>
        </w:rPr>
        <w:t xml:space="preserve"> </w:t>
      </w:r>
      <w:r w:rsidR="000236A1" w:rsidRPr="00773594">
        <w:rPr>
          <w:rFonts w:ascii="Calibri" w:hAnsi="Calibri"/>
          <w:b w:val="0"/>
          <w:sz w:val="22"/>
          <w:szCs w:val="22"/>
        </w:rPr>
        <w:t>means it is a stocking part.</w:t>
      </w:r>
    </w:p>
    <w:p w:rsidR="000236A1" w:rsidRPr="00773594" w:rsidRDefault="00B740DC" w:rsidP="000236A1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sz w:val="22"/>
          <w:szCs w:val="22"/>
        </w:rPr>
        <w:t>NO</w:t>
      </w:r>
      <w:r w:rsidRPr="00773594">
        <w:rPr>
          <w:rFonts w:ascii="Calibri" w:hAnsi="Calibri"/>
          <w:b w:val="0"/>
          <w:sz w:val="22"/>
          <w:szCs w:val="22"/>
        </w:rPr>
        <w:t xml:space="preserve"> m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eans it is non-stocking part.  </w:t>
      </w:r>
    </w:p>
    <w:p w:rsidR="00B740DC" w:rsidRPr="00773594" w:rsidRDefault="00B740DC" w:rsidP="000236A1">
      <w:pPr>
        <w:pStyle w:val="Heading3"/>
        <w:keepNext w:val="0"/>
        <w:numPr>
          <w:ilvl w:val="1"/>
          <w:numId w:val="8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</w:rPr>
        <w:t>The majority of the</w:t>
      </w:r>
      <w:r w:rsidR="00370F9C" w:rsidRPr="00773594">
        <w:rPr>
          <w:rFonts w:ascii="Calibri" w:hAnsi="Calibri"/>
          <w:b w:val="0"/>
          <w:sz w:val="22"/>
          <w:szCs w:val="22"/>
        </w:rPr>
        <w:t xml:space="preserve"> non-stocking parts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will be </w:t>
      </w:r>
      <w:r w:rsidR="000236A1" w:rsidRPr="00773594">
        <w:rPr>
          <w:rFonts w:ascii="Calibri" w:hAnsi="Calibri"/>
          <w:sz w:val="22"/>
          <w:szCs w:val="22"/>
        </w:rPr>
        <w:t>“space O”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parts.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Cust #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If this part was put on a picking ticket for a customer, this is the Accounts Receivable customer number you assigned to this customer.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Other Info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POS ticket number, customer P.O.</w:t>
      </w:r>
      <w:r w:rsidR="00F847D1" w:rsidRPr="00773594">
        <w:rPr>
          <w:rFonts w:ascii="Calibri" w:hAnsi="Calibri"/>
          <w:b w:val="0"/>
          <w:sz w:val="22"/>
          <w:szCs w:val="22"/>
        </w:rPr>
        <w:t>,</w:t>
      </w:r>
      <w:r w:rsidRPr="00773594">
        <w:rPr>
          <w:rFonts w:ascii="Calibri" w:hAnsi="Calibri"/>
          <w:b w:val="0"/>
          <w:sz w:val="22"/>
          <w:szCs w:val="22"/>
        </w:rPr>
        <w:t xml:space="preserve"> or other information that was printed on the invoice or entered into the system about the part number.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Qty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quantity of the transaction listed on the report.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0236A1" w:rsidRDefault="00B740DC" w:rsidP="000236A1">
      <w:pPr>
        <w:pStyle w:val="Heading3"/>
        <w:keepNext w:val="0"/>
        <w:spacing w:before="0"/>
        <w:contextualSpacing/>
        <w:jc w:val="left"/>
      </w:pPr>
      <w:r w:rsidRPr="00773594">
        <w:rPr>
          <w:rFonts w:ascii="Calibri" w:hAnsi="Calibri"/>
          <w:b w:val="0"/>
          <w:sz w:val="22"/>
          <w:szCs w:val="22"/>
          <w:u w:val="single"/>
        </w:rPr>
        <w:t>Qty O/H After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quantity on hand AFTER the change was recorded.</w:t>
      </w:r>
    </w:p>
    <w:p w:rsidR="00B740DC" w:rsidRPr="00773594" w:rsidRDefault="00B740DC" w:rsidP="00BB105B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773594">
        <w:rPr>
          <w:rFonts w:ascii="Calibri" w:hAnsi="Calibri"/>
          <w:b w:val="0"/>
          <w:sz w:val="22"/>
          <w:szCs w:val="22"/>
          <w:u w:val="single"/>
        </w:rPr>
        <w:t>Trn</w:t>
      </w:r>
      <w:proofErr w:type="spellEnd"/>
      <w:r w:rsidRPr="00773594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773594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type of transaction that o</w:t>
      </w:r>
      <w:r w:rsidR="00F847D1" w:rsidRPr="00773594">
        <w:rPr>
          <w:rFonts w:ascii="Calibri" w:hAnsi="Calibri"/>
          <w:b w:val="0"/>
          <w:sz w:val="22"/>
          <w:szCs w:val="22"/>
        </w:rPr>
        <w:t xml:space="preserve">ccurred.  </w:t>
      </w:r>
      <w:r w:rsidR="000236A1" w:rsidRPr="00773594">
        <w:rPr>
          <w:rFonts w:ascii="Calibri" w:hAnsi="Calibri"/>
          <w:b w:val="0"/>
          <w:sz w:val="22"/>
          <w:szCs w:val="22"/>
        </w:rPr>
        <w:t>See the list above under “Tran Type” for the different types of transactions.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Doc #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Invoice number or type of change that occurred with this part number.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Date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date that the change took place.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Time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time that the change took place.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Program Name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program that was used to make the change to this part number.</w:t>
      </w:r>
    </w:p>
    <w:p w:rsidR="00BB105B" w:rsidRPr="00773594" w:rsidRDefault="00BB105B" w:rsidP="00BB105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740DC" w:rsidRPr="00773594" w:rsidRDefault="00B740DC" w:rsidP="000236A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73594">
        <w:rPr>
          <w:rFonts w:ascii="Calibri" w:hAnsi="Calibri"/>
          <w:b w:val="0"/>
          <w:sz w:val="22"/>
          <w:szCs w:val="22"/>
          <w:u w:val="single"/>
        </w:rPr>
        <w:t>User Name</w:t>
      </w:r>
      <w:r w:rsidR="000236A1" w:rsidRPr="00773594">
        <w:rPr>
          <w:rFonts w:ascii="Calibri" w:hAnsi="Calibri"/>
          <w:b w:val="0"/>
          <w:sz w:val="22"/>
          <w:szCs w:val="22"/>
          <w:u w:val="single"/>
        </w:rPr>
        <w:t>:</w:t>
      </w:r>
      <w:r w:rsidR="000236A1" w:rsidRPr="00773594">
        <w:rPr>
          <w:rFonts w:ascii="Calibri" w:hAnsi="Calibri"/>
          <w:b w:val="0"/>
          <w:sz w:val="22"/>
          <w:szCs w:val="22"/>
        </w:rPr>
        <w:t xml:space="preserve"> </w:t>
      </w:r>
      <w:r w:rsidRPr="00773594">
        <w:rPr>
          <w:rFonts w:ascii="Calibri" w:hAnsi="Calibri"/>
          <w:b w:val="0"/>
          <w:sz w:val="22"/>
          <w:szCs w:val="22"/>
        </w:rPr>
        <w:t>This is the login used by the person that made this change.</w:t>
      </w:r>
    </w:p>
    <w:sectPr w:rsidR="00B740DC" w:rsidRPr="007735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461A" w:rsidRDefault="00D5461A">
      <w:r>
        <w:separator/>
      </w:r>
    </w:p>
  </w:endnote>
  <w:endnote w:type="continuationSeparator" w:id="0">
    <w:p w:rsidR="00D5461A" w:rsidRDefault="00D5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740" w:rsidRDefault="002767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40DC" w:rsidRDefault="00B740D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740" w:rsidRDefault="00276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461A" w:rsidRDefault="00D5461A">
      <w:r>
        <w:separator/>
      </w:r>
    </w:p>
  </w:footnote>
  <w:footnote w:type="continuationSeparator" w:id="0">
    <w:p w:rsidR="00D5461A" w:rsidRDefault="00D5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740" w:rsidRDefault="002767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759A" w:rsidRDefault="006C759A" w:rsidP="006C759A">
    <w:pPr>
      <w:pStyle w:val="Header"/>
      <w:rPr>
        <w:b w:val="0"/>
      </w:rPr>
    </w:pPr>
    <w:r>
      <w:t>Inventory Transaction Report</w:t>
    </w:r>
    <w:r>
      <w:tab/>
    </w:r>
    <w:r>
      <w:rPr>
        <w:b w:val="0"/>
      </w:rPr>
      <w:t>Parts Reports</w:t>
    </w:r>
  </w:p>
  <w:p w:rsidR="00B740DC" w:rsidRPr="005E40B6" w:rsidRDefault="006C759A">
    <w:pPr>
      <w:rPr>
        <w:i/>
      </w:rPr>
    </w:pPr>
    <w:proofErr w:type="spellStart"/>
    <w:r w:rsidRPr="005E40B6">
      <w:rPr>
        <w:i/>
      </w:rPr>
      <w:t>Netview</w:t>
    </w:r>
    <w:proofErr w:type="spellEnd"/>
    <w:r w:rsidRPr="005E40B6">
      <w:rPr>
        <w:i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740" w:rsidRDefault="002767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D07"/>
    <w:multiLevelType w:val="hybridMultilevel"/>
    <w:tmpl w:val="3426E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51DAA292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8CC0827"/>
    <w:multiLevelType w:val="hybridMultilevel"/>
    <w:tmpl w:val="ED70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C2B3E"/>
    <w:multiLevelType w:val="hybridMultilevel"/>
    <w:tmpl w:val="4DF6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4A44082"/>
    <w:multiLevelType w:val="hybridMultilevel"/>
    <w:tmpl w:val="D9064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35458"/>
    <w:multiLevelType w:val="hybridMultilevel"/>
    <w:tmpl w:val="D0D41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D2B93"/>
    <w:multiLevelType w:val="hybridMultilevel"/>
    <w:tmpl w:val="AD48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069"/>
    <w:rsid w:val="0000716D"/>
    <w:rsid w:val="00017264"/>
    <w:rsid w:val="0002333F"/>
    <w:rsid w:val="000236A1"/>
    <w:rsid w:val="00044A51"/>
    <w:rsid w:val="000C06A1"/>
    <w:rsid w:val="001015B2"/>
    <w:rsid w:val="00101ED4"/>
    <w:rsid w:val="00124E80"/>
    <w:rsid w:val="00164732"/>
    <w:rsid w:val="001F6490"/>
    <w:rsid w:val="00211BD9"/>
    <w:rsid w:val="00276740"/>
    <w:rsid w:val="002A0799"/>
    <w:rsid w:val="002F06C3"/>
    <w:rsid w:val="00304DD4"/>
    <w:rsid w:val="00316619"/>
    <w:rsid w:val="003272D5"/>
    <w:rsid w:val="00333521"/>
    <w:rsid w:val="00370F9C"/>
    <w:rsid w:val="00371754"/>
    <w:rsid w:val="00396428"/>
    <w:rsid w:val="00397208"/>
    <w:rsid w:val="003B484E"/>
    <w:rsid w:val="00402B4A"/>
    <w:rsid w:val="00494725"/>
    <w:rsid w:val="00521069"/>
    <w:rsid w:val="005E40B6"/>
    <w:rsid w:val="005F26C5"/>
    <w:rsid w:val="0067769A"/>
    <w:rsid w:val="00694B34"/>
    <w:rsid w:val="006B2C50"/>
    <w:rsid w:val="006C759A"/>
    <w:rsid w:val="007378D5"/>
    <w:rsid w:val="00773594"/>
    <w:rsid w:val="00812E67"/>
    <w:rsid w:val="0084256F"/>
    <w:rsid w:val="00930D11"/>
    <w:rsid w:val="00965874"/>
    <w:rsid w:val="009B6A73"/>
    <w:rsid w:val="009E1BA6"/>
    <w:rsid w:val="009E60B4"/>
    <w:rsid w:val="00AC4279"/>
    <w:rsid w:val="00AE4D21"/>
    <w:rsid w:val="00AF4603"/>
    <w:rsid w:val="00B740DC"/>
    <w:rsid w:val="00BB105B"/>
    <w:rsid w:val="00C073AF"/>
    <w:rsid w:val="00C12EFF"/>
    <w:rsid w:val="00C17F16"/>
    <w:rsid w:val="00C77C27"/>
    <w:rsid w:val="00C96BDA"/>
    <w:rsid w:val="00D5461A"/>
    <w:rsid w:val="00E51012"/>
    <w:rsid w:val="00EC4481"/>
    <w:rsid w:val="00EF4995"/>
    <w:rsid w:val="00EF5046"/>
    <w:rsid w:val="00F66BF9"/>
    <w:rsid w:val="00F729E0"/>
    <w:rsid w:val="00F774B8"/>
    <w:rsid w:val="00F847D1"/>
    <w:rsid w:val="00FE1D5D"/>
    <w:rsid w:val="00FF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B6A623-9BE4-4D0D-92F1-80D4F9B0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2009-01-15T22:01:00Z</cp:lastPrinted>
  <dcterms:created xsi:type="dcterms:W3CDTF">2026-01-17T13:51:00Z</dcterms:created>
  <dcterms:modified xsi:type="dcterms:W3CDTF">2026-01-17T13:51:00Z</dcterms:modified>
</cp:coreProperties>
</file>