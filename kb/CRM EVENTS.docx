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8"/>
          <w:szCs w:val="28"/>
        </w:rPr>
      </w:pPr>
      <w:r w:rsidRPr="004C43D4">
        <w:rPr>
          <w:rFonts w:ascii="Calibri" w:hAnsi="Calibri" w:cs="Calibri"/>
          <w:sz w:val="28"/>
          <w:szCs w:val="28"/>
        </w:rPr>
        <w:t>CRM Dashboard-Events</w:t>
      </w:r>
    </w:p>
    <w:p w:rsidR="00E255C5" w:rsidRPr="00E255C5" w:rsidRDefault="00E255C5" w:rsidP="00E255C5">
      <w:pPr>
        <w:pStyle w:val="BodyText"/>
      </w:pPr>
    </w:p>
    <w:p w:rsidR="00CD2EFA" w:rsidRPr="004C43D4" w:rsidRDefault="00CD2EFA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  <w:u w:val="single"/>
        </w:rPr>
        <w:t>Add Event</w:t>
      </w:r>
      <w:r w:rsidR="00E255C5" w:rsidRPr="004C43D4">
        <w:rPr>
          <w:rFonts w:ascii="Calibri" w:hAnsi="Calibri" w:cs="Calibri"/>
          <w:sz w:val="22"/>
          <w:szCs w:val="22"/>
          <w:u w:val="single"/>
        </w:rPr>
        <w:t>:</w:t>
      </w:r>
      <w:r w:rsidR="00E255C5" w:rsidRPr="004C43D4">
        <w:rPr>
          <w:rFonts w:ascii="Calibri" w:hAnsi="Calibri" w:cs="Calibri"/>
          <w:b w:val="0"/>
          <w:sz w:val="22"/>
          <w:szCs w:val="22"/>
        </w:rPr>
        <w:t xml:space="preserve"> </w:t>
      </w:r>
      <w:r w:rsidRPr="004C43D4">
        <w:rPr>
          <w:rFonts w:ascii="Calibri" w:hAnsi="Calibri" w:cs="Calibri"/>
          <w:b w:val="0"/>
          <w:sz w:val="22"/>
          <w:szCs w:val="22"/>
        </w:rPr>
        <w:t xml:space="preserve">To schedule Appointments, Leads, Demos, etc., click on the </w:t>
      </w:r>
      <w:r w:rsidRPr="004C43D4">
        <w:rPr>
          <w:rFonts w:ascii="Calibri" w:hAnsi="Calibri" w:cs="Calibri"/>
          <w:sz w:val="22"/>
          <w:szCs w:val="22"/>
        </w:rPr>
        <w:t>Add Event</w:t>
      </w:r>
      <w:r w:rsidRPr="004C43D4">
        <w:rPr>
          <w:rFonts w:ascii="Calibri" w:hAnsi="Calibri" w:cs="Calibri"/>
          <w:b w:val="0"/>
          <w:sz w:val="22"/>
          <w:szCs w:val="22"/>
        </w:rPr>
        <w:t xml:space="preserve"> button.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D2EFA" w:rsidRPr="004C43D4" w:rsidRDefault="00CD2EFA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.5pt;height:22.5pt">
            <v:imagedata r:id="rId8" o:title=""/>
          </v:shape>
        </w:pic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D68A0" w:rsidRPr="004C43D4" w:rsidRDefault="00AD68A0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26" type="#_x0000_t75" style="width:6in;height:184.5pt">
            <v:imagedata r:id="rId9" o:title=""/>
          </v:shape>
        </w:pict>
      </w:r>
    </w:p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D68A0" w:rsidRPr="004C43D4" w:rsidRDefault="00AD68A0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C43D4">
        <w:rPr>
          <w:rFonts w:ascii="Calibri" w:hAnsi="Calibri" w:cs="Calibri"/>
          <w:b w:val="0"/>
          <w:sz w:val="22"/>
          <w:szCs w:val="22"/>
          <w:u w:val="single"/>
        </w:rPr>
        <w:t>Date and Time</w:t>
      </w:r>
      <w:r w:rsidR="00E255C5" w:rsidRPr="004C43D4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255C5" w:rsidRPr="004C43D4">
        <w:rPr>
          <w:rFonts w:ascii="Calibri" w:hAnsi="Calibri" w:cs="Calibri"/>
          <w:b w:val="0"/>
          <w:sz w:val="22"/>
          <w:szCs w:val="22"/>
        </w:rPr>
        <w:t xml:space="preserve"> </w:t>
      </w:r>
      <w:r w:rsidRPr="004C43D4">
        <w:rPr>
          <w:rFonts w:ascii="Calibri" w:hAnsi="Calibri" w:cs="Calibri"/>
          <w:b w:val="0"/>
          <w:sz w:val="22"/>
          <w:szCs w:val="22"/>
        </w:rPr>
        <w:t xml:space="preserve">Enter the date or click it on the calendar to the right.  Enter the time (hours/minutes) and choose am/pm from the </w:t>
      </w:r>
      <w:r w:rsidR="00DA1F30" w:rsidRPr="004C43D4">
        <w:rPr>
          <w:rFonts w:ascii="Calibri" w:hAnsi="Calibri" w:cs="Calibri"/>
          <w:b w:val="0"/>
          <w:sz w:val="22"/>
          <w:szCs w:val="22"/>
        </w:rPr>
        <w:t>drop-down menu</w:t>
      </w:r>
      <w:r w:rsidRPr="004C43D4">
        <w:rPr>
          <w:rFonts w:ascii="Calibri" w:hAnsi="Calibri" w:cs="Calibri"/>
          <w:b w:val="0"/>
          <w:sz w:val="22"/>
          <w:szCs w:val="22"/>
        </w:rPr>
        <w:t>.</w:t>
      </w:r>
    </w:p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D68A0" w:rsidRPr="004C43D4" w:rsidRDefault="00AD68A0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C43D4">
        <w:rPr>
          <w:rFonts w:ascii="Calibri" w:hAnsi="Calibri" w:cs="Calibri"/>
          <w:b w:val="0"/>
          <w:sz w:val="22"/>
          <w:szCs w:val="22"/>
          <w:u w:val="single"/>
        </w:rPr>
        <w:t>Client</w:t>
      </w:r>
      <w:r w:rsidR="00E255C5" w:rsidRPr="004C43D4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255C5" w:rsidRPr="004C43D4">
        <w:rPr>
          <w:rFonts w:ascii="Calibri" w:hAnsi="Calibri" w:cs="Calibri"/>
          <w:b w:val="0"/>
          <w:sz w:val="22"/>
          <w:szCs w:val="22"/>
        </w:rPr>
        <w:t xml:space="preserve"> </w:t>
      </w:r>
      <w:r w:rsidRPr="004C43D4">
        <w:rPr>
          <w:rFonts w:ascii="Calibri" w:hAnsi="Calibri" w:cs="Calibri"/>
          <w:b w:val="0"/>
          <w:sz w:val="22"/>
          <w:szCs w:val="22"/>
        </w:rPr>
        <w:t xml:space="preserve">Type in </w:t>
      </w:r>
      <w:r w:rsidR="00DA1F30" w:rsidRPr="004C43D4">
        <w:rPr>
          <w:rFonts w:ascii="Calibri" w:hAnsi="Calibri" w:cs="Calibri"/>
          <w:b w:val="0"/>
          <w:sz w:val="22"/>
          <w:szCs w:val="22"/>
        </w:rPr>
        <w:t xml:space="preserve">the </w:t>
      </w:r>
      <w:r w:rsidRPr="004C43D4">
        <w:rPr>
          <w:rFonts w:ascii="Calibri" w:hAnsi="Calibri" w:cs="Calibri"/>
          <w:b w:val="0"/>
          <w:sz w:val="22"/>
          <w:szCs w:val="22"/>
        </w:rPr>
        <w:t>A</w:t>
      </w:r>
      <w:r w:rsidR="00DA1F30" w:rsidRPr="004C43D4">
        <w:rPr>
          <w:rFonts w:ascii="Calibri" w:hAnsi="Calibri" w:cs="Calibri"/>
          <w:b w:val="0"/>
          <w:sz w:val="22"/>
          <w:szCs w:val="22"/>
        </w:rPr>
        <w:t>/</w:t>
      </w:r>
      <w:r w:rsidRPr="004C43D4">
        <w:rPr>
          <w:rFonts w:ascii="Calibri" w:hAnsi="Calibri" w:cs="Calibri"/>
          <w:b w:val="0"/>
          <w:sz w:val="22"/>
          <w:szCs w:val="22"/>
        </w:rPr>
        <w:t>R Customer Number</w:t>
      </w:r>
      <w:r w:rsidR="00DA1F30" w:rsidRPr="004C43D4">
        <w:rPr>
          <w:rFonts w:ascii="Calibri" w:hAnsi="Calibri" w:cs="Calibri"/>
          <w:b w:val="0"/>
          <w:sz w:val="22"/>
          <w:szCs w:val="22"/>
        </w:rPr>
        <w:t>,</w:t>
      </w:r>
      <w:r w:rsidRPr="004C43D4">
        <w:rPr>
          <w:rFonts w:ascii="Calibri" w:hAnsi="Calibri" w:cs="Calibri"/>
          <w:b w:val="0"/>
          <w:sz w:val="22"/>
          <w:szCs w:val="22"/>
        </w:rPr>
        <w:t xml:space="preserve"> or look up the customer by typing in a few letters of their last name or business name.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D68A0" w:rsidRPr="004C43D4" w:rsidRDefault="00AD68A0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27" type="#_x0000_t75" style="width:414pt;height:267pt">
            <v:imagedata r:id="rId10" o:title=""/>
          </v:shape>
        </w:pict>
      </w:r>
    </w:p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255C5" w:rsidRPr="004C43D4" w:rsidRDefault="00510C2B" w:rsidP="00E255C5">
      <w:pPr>
        <w:pStyle w:val="BodyText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b/>
          <w:sz w:val="22"/>
          <w:szCs w:val="22"/>
          <w:u w:val="single"/>
        </w:rPr>
        <w:t>Contact</w:t>
      </w:r>
      <w:r w:rsidR="00E255C5" w:rsidRPr="004C43D4">
        <w:rPr>
          <w:rFonts w:ascii="Calibri" w:hAnsi="Calibri" w:cs="Calibri"/>
          <w:b/>
          <w:sz w:val="22"/>
          <w:szCs w:val="22"/>
          <w:u w:val="single"/>
        </w:rPr>
        <w:t>:</w:t>
      </w:r>
      <w:r w:rsidR="00E255C5" w:rsidRPr="004C43D4">
        <w:rPr>
          <w:rFonts w:ascii="Calibri" w:hAnsi="Calibri" w:cs="Calibri"/>
          <w:b/>
          <w:sz w:val="22"/>
          <w:szCs w:val="22"/>
        </w:rPr>
        <w:t xml:space="preserve"> </w:t>
      </w:r>
      <w:r w:rsidR="00E255C5" w:rsidRPr="004C43D4">
        <w:rPr>
          <w:rFonts w:ascii="Calibri" w:hAnsi="Calibri" w:cs="Calibri"/>
          <w:sz w:val="22"/>
          <w:szCs w:val="22"/>
        </w:rPr>
        <w:t xml:space="preserve">Choose a contact name from the drop-down menu.  If you want to </w:t>
      </w:r>
      <w:r w:rsidR="00E255C5" w:rsidRPr="004C43D4">
        <w:rPr>
          <w:rFonts w:ascii="Calibri" w:hAnsi="Calibri" w:cs="Calibri"/>
          <w:b/>
          <w:sz w:val="22"/>
          <w:szCs w:val="22"/>
        </w:rPr>
        <w:t>add a new contact</w:t>
      </w:r>
      <w:r w:rsidR="00E255C5" w:rsidRPr="004C43D4">
        <w:rPr>
          <w:rFonts w:ascii="Calibri" w:hAnsi="Calibri" w:cs="Calibri"/>
          <w:sz w:val="22"/>
          <w:szCs w:val="22"/>
        </w:rPr>
        <w:t xml:space="preserve">: </w:t>
      </w:r>
    </w:p>
    <w:p w:rsidR="00E255C5" w:rsidRPr="004C43D4" w:rsidRDefault="00E255C5" w:rsidP="00E255C5">
      <w:pPr>
        <w:pStyle w:val="BodyText"/>
        <w:rPr>
          <w:rFonts w:ascii="Calibri" w:hAnsi="Calibri" w:cs="Calibri"/>
          <w:sz w:val="22"/>
          <w:szCs w:val="22"/>
        </w:rPr>
      </w:pPr>
    </w:p>
    <w:p w:rsidR="00E255C5" w:rsidRPr="004C43D4" w:rsidRDefault="00E255C5" w:rsidP="00E255C5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Click on the plus (+) sign.</w:t>
      </w:r>
    </w:p>
    <w:p w:rsidR="00E255C5" w:rsidRPr="004C43D4" w:rsidRDefault="00E255C5" w:rsidP="00E255C5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Fill in the fields that appear.</w:t>
      </w:r>
    </w:p>
    <w:p w:rsidR="00E255C5" w:rsidRPr="004C43D4" w:rsidRDefault="00E255C5" w:rsidP="00E255C5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 xml:space="preserve">Click </w:t>
      </w:r>
      <w:r w:rsidRPr="004C43D4">
        <w:rPr>
          <w:rFonts w:ascii="Calibri" w:hAnsi="Calibri" w:cs="Calibri"/>
          <w:b/>
          <w:sz w:val="22"/>
          <w:szCs w:val="22"/>
        </w:rPr>
        <w:t>Save</w:t>
      </w:r>
      <w:r w:rsidRPr="004C43D4">
        <w:rPr>
          <w:rFonts w:ascii="Calibri" w:hAnsi="Calibri" w:cs="Calibri"/>
          <w:sz w:val="22"/>
          <w:szCs w:val="22"/>
        </w:rPr>
        <w:t>.</w:t>
      </w:r>
    </w:p>
    <w:p w:rsidR="00E255C5" w:rsidRPr="004C43D4" w:rsidRDefault="00E255C5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10C2B" w:rsidRPr="004C43D4" w:rsidRDefault="00510C2B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28" type="#_x0000_t75" style="width:431.25pt;height:176.25pt">
            <v:imagedata r:id="rId11" o:title=""/>
          </v:shape>
        </w:pict>
      </w:r>
    </w:p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10C2B" w:rsidRPr="004C43D4" w:rsidRDefault="00510C2B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C43D4">
        <w:rPr>
          <w:rFonts w:ascii="Calibri" w:hAnsi="Calibri" w:cs="Calibri"/>
          <w:b w:val="0"/>
          <w:sz w:val="22"/>
          <w:szCs w:val="22"/>
          <w:u w:val="single"/>
        </w:rPr>
        <w:t>Activity</w:t>
      </w:r>
      <w:r w:rsidR="00E255C5" w:rsidRPr="004C43D4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255C5" w:rsidRPr="004C43D4">
        <w:rPr>
          <w:rFonts w:ascii="Calibri" w:hAnsi="Calibri" w:cs="Calibri"/>
          <w:b w:val="0"/>
          <w:sz w:val="22"/>
          <w:szCs w:val="22"/>
        </w:rPr>
        <w:t xml:space="preserve"> </w:t>
      </w:r>
      <w:r w:rsidRPr="004C43D4">
        <w:rPr>
          <w:rFonts w:ascii="Calibri" w:hAnsi="Calibri" w:cs="Calibri"/>
          <w:b w:val="0"/>
          <w:sz w:val="22"/>
          <w:szCs w:val="22"/>
        </w:rPr>
        <w:t>Fill in a brief description of the activity</w:t>
      </w:r>
      <w:r w:rsidR="00DA1F30" w:rsidRPr="004C43D4">
        <w:rPr>
          <w:rFonts w:ascii="Calibri" w:hAnsi="Calibri" w:cs="Calibri"/>
          <w:b w:val="0"/>
          <w:sz w:val="22"/>
          <w:szCs w:val="22"/>
        </w:rPr>
        <w:t>.</w:t>
      </w:r>
    </w:p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10C2B" w:rsidRPr="004C43D4" w:rsidRDefault="00510C2B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C43D4">
        <w:rPr>
          <w:rFonts w:ascii="Calibri" w:hAnsi="Calibri" w:cs="Calibri"/>
          <w:b w:val="0"/>
          <w:sz w:val="22"/>
          <w:szCs w:val="22"/>
          <w:u w:val="single"/>
        </w:rPr>
        <w:t>Description</w:t>
      </w:r>
      <w:r w:rsidR="00E255C5" w:rsidRPr="004C43D4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255C5" w:rsidRPr="004C43D4">
        <w:rPr>
          <w:rFonts w:ascii="Calibri" w:hAnsi="Calibri" w:cs="Calibri"/>
          <w:b w:val="0"/>
          <w:sz w:val="22"/>
          <w:szCs w:val="22"/>
        </w:rPr>
        <w:t xml:space="preserve"> </w:t>
      </w:r>
      <w:r w:rsidRPr="004C43D4">
        <w:rPr>
          <w:rFonts w:ascii="Calibri" w:hAnsi="Calibri" w:cs="Calibri"/>
          <w:b w:val="0"/>
          <w:sz w:val="22"/>
          <w:szCs w:val="22"/>
        </w:rPr>
        <w:t>Fill in more details of the activity as needed.</w:t>
      </w:r>
    </w:p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10C2B" w:rsidRPr="004C43D4" w:rsidRDefault="00510C2B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  <w:u w:val="single"/>
        </w:rPr>
        <w:t xml:space="preserve">Click on </w:t>
      </w:r>
      <w:r w:rsidR="00DB2B46" w:rsidRPr="004C43D4">
        <w:rPr>
          <w:rFonts w:ascii="Calibri" w:hAnsi="Calibri" w:cs="Calibri"/>
          <w:sz w:val="22"/>
          <w:szCs w:val="22"/>
          <w:u w:val="single"/>
        </w:rPr>
        <w:t>“</w:t>
      </w:r>
      <w:r w:rsidRPr="004C43D4">
        <w:rPr>
          <w:rFonts w:ascii="Calibri" w:hAnsi="Calibri" w:cs="Calibri"/>
          <w:sz w:val="22"/>
          <w:szCs w:val="22"/>
          <w:u w:val="single"/>
        </w:rPr>
        <w:t>Add</w:t>
      </w:r>
      <w:r w:rsidR="00DB2B46" w:rsidRPr="004C43D4">
        <w:rPr>
          <w:rFonts w:ascii="Calibri" w:hAnsi="Calibri" w:cs="Calibri"/>
          <w:sz w:val="22"/>
          <w:szCs w:val="22"/>
          <w:u w:val="single"/>
        </w:rPr>
        <w:t>”</w:t>
      </w:r>
      <w:r w:rsidRPr="004C43D4">
        <w:rPr>
          <w:rFonts w:ascii="Calibri" w:hAnsi="Calibri" w:cs="Calibri"/>
          <w:sz w:val="22"/>
          <w:szCs w:val="22"/>
          <w:u w:val="single"/>
        </w:rPr>
        <w:t xml:space="preserve"> to add the event to your calendar.</w:t>
      </w:r>
      <w:r w:rsidRPr="004C43D4">
        <w:rPr>
          <w:rFonts w:ascii="Calibri" w:hAnsi="Calibri" w:cs="Calibri"/>
          <w:sz w:val="22"/>
          <w:szCs w:val="22"/>
        </w:rPr>
        <w:t xml:space="preserve"> 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10C2B" w:rsidRPr="004C43D4" w:rsidRDefault="00510C2B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29" type="#_x0000_t75" style="width:433.5pt;height:60pt">
            <v:imagedata r:id="rId12" o:title=""/>
          </v:shape>
        </w:pict>
      </w:r>
    </w:p>
    <w:p w:rsidR="003402CF" w:rsidRPr="004C43D4" w:rsidRDefault="003402CF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10C2B" w:rsidRPr="004C43D4" w:rsidRDefault="00DA1F30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The event</w:t>
      </w:r>
      <w:r w:rsidR="00510C2B" w:rsidRPr="004C43D4">
        <w:rPr>
          <w:rFonts w:ascii="Calibri" w:hAnsi="Calibri" w:cs="Calibri"/>
          <w:sz w:val="22"/>
          <w:szCs w:val="22"/>
        </w:rPr>
        <w:t xml:space="preserve"> now appears on the Dashboard.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D0159" w:rsidRPr="004C43D4" w:rsidRDefault="000D0159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30" type="#_x0000_t75" style="width:431.25pt;height:253.5pt">
            <v:imagedata r:id="rId13" o:title=""/>
          </v:shape>
        </w:pic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B388C" w:rsidRPr="004C43D4" w:rsidRDefault="00DA1F30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When an event date has passed and the e</w:t>
      </w:r>
      <w:r w:rsidR="000D0159" w:rsidRPr="004C43D4">
        <w:rPr>
          <w:rFonts w:ascii="Calibri" w:hAnsi="Calibri" w:cs="Calibri"/>
          <w:sz w:val="22"/>
          <w:szCs w:val="22"/>
        </w:rPr>
        <w:t xml:space="preserve">vent has NOT been marked completed, the detail lines show as </w:t>
      </w:r>
      <w:r w:rsidR="000D0159" w:rsidRPr="004C43D4">
        <w:rPr>
          <w:rFonts w:ascii="Calibri" w:hAnsi="Calibri" w:cs="Calibri"/>
          <w:b/>
          <w:color w:val="FF0000"/>
          <w:sz w:val="22"/>
          <w:szCs w:val="22"/>
        </w:rPr>
        <w:t>red</w:t>
      </w:r>
      <w:r w:rsidR="000D0159" w:rsidRPr="004C43D4">
        <w:rPr>
          <w:rFonts w:ascii="Calibri" w:hAnsi="Calibri" w:cs="Calibri"/>
          <w:sz w:val="22"/>
          <w:szCs w:val="22"/>
        </w:rPr>
        <w:t xml:space="preserve"> to alert you of past due activities.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D0159" w:rsidRPr="004C43D4" w:rsidRDefault="000D0159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 xml:space="preserve">By clicking on a date on the calendar, you can see that </w:t>
      </w:r>
      <w:r w:rsidR="00DA1F30" w:rsidRPr="004C43D4">
        <w:rPr>
          <w:rFonts w:ascii="Calibri" w:hAnsi="Calibri" w:cs="Calibri"/>
          <w:sz w:val="22"/>
          <w:szCs w:val="22"/>
        </w:rPr>
        <w:t xml:space="preserve">specific </w:t>
      </w:r>
      <w:r w:rsidRPr="004C43D4">
        <w:rPr>
          <w:rFonts w:ascii="Calibri" w:hAnsi="Calibri" w:cs="Calibri"/>
          <w:sz w:val="22"/>
          <w:szCs w:val="22"/>
        </w:rPr>
        <w:t>day's events.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402CF" w:rsidRPr="004C43D4" w:rsidRDefault="00742D89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31" type="#_x0000_t75" style="width:371.25pt;height:105pt">
            <v:imagedata r:id="rId14" o:title=""/>
          </v:shape>
        </w:pict>
      </w:r>
    </w:p>
    <w:p w:rsidR="003402CF" w:rsidRPr="004C43D4" w:rsidRDefault="003402CF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42D89" w:rsidRPr="004C43D4" w:rsidRDefault="00742D89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32" type="#_x0000_t75" style="width:363.75pt;height:213pt">
            <v:imagedata r:id="rId15" o:title=""/>
          </v:shape>
        </w:pic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255C5" w:rsidRPr="004C43D4" w:rsidRDefault="00742D89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 xml:space="preserve">The column headings for the Calendar can be used to sort the list of events.  </w:t>
      </w:r>
      <w:r w:rsidR="00E255C5" w:rsidRPr="004C43D4">
        <w:rPr>
          <w:rFonts w:ascii="Calibri" w:hAnsi="Calibri" w:cs="Calibri"/>
          <w:sz w:val="22"/>
          <w:szCs w:val="22"/>
        </w:rPr>
        <w:t>Click the header</w:t>
      </w:r>
      <w:r w:rsidRPr="004C43D4">
        <w:rPr>
          <w:rFonts w:ascii="Calibri" w:hAnsi="Calibri" w:cs="Calibri"/>
          <w:sz w:val="22"/>
          <w:szCs w:val="22"/>
        </w:rPr>
        <w:t xml:space="preserve"> to sort the display in that order.</w:t>
      </w:r>
      <w:r w:rsidR="00E255C5" w:rsidRPr="004C43D4">
        <w:rPr>
          <w:rFonts w:ascii="Calibri" w:hAnsi="Calibri" w:cs="Calibri"/>
          <w:sz w:val="22"/>
          <w:szCs w:val="22"/>
        </w:rPr>
        <w:t xml:space="preserve">  The column headings are: 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255C5" w:rsidRPr="004C43D4" w:rsidRDefault="00E255C5" w:rsidP="00E255C5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</w:t>
      </w:r>
    </w:p>
    <w:p w:rsidR="00E255C5" w:rsidRPr="004C43D4" w:rsidRDefault="00E255C5" w:rsidP="00E255C5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Client</w:t>
      </w:r>
    </w:p>
    <w:p w:rsidR="00E255C5" w:rsidRPr="004C43D4" w:rsidRDefault="00E255C5" w:rsidP="00E255C5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</w:t>
      </w:r>
    </w:p>
    <w:p w:rsidR="00E255C5" w:rsidRPr="004C43D4" w:rsidRDefault="00E255C5" w:rsidP="00E255C5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255C5">
        <w:rPr>
          <w:rFonts w:ascii="Calibri" w:hAnsi="Calibri" w:cs="Calibri"/>
          <w:sz w:val="22"/>
          <w:szCs w:val="22"/>
        </w:rPr>
        <w:t>Salesman</w:t>
      </w:r>
    </w:p>
    <w:p w:rsidR="00742D89" w:rsidRPr="004C43D4" w:rsidRDefault="00E255C5" w:rsidP="00E255C5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255C5">
        <w:rPr>
          <w:rFonts w:ascii="Calibri" w:hAnsi="Calibri" w:cs="Calibri"/>
          <w:sz w:val="22"/>
          <w:szCs w:val="22"/>
        </w:rPr>
        <w:t>Activity</w:t>
      </w:r>
    </w:p>
    <w:p w:rsidR="00E255C5" w:rsidRPr="004C43D4" w:rsidRDefault="00E255C5" w:rsidP="00BA1F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42D89" w:rsidRPr="004C43D4" w:rsidRDefault="00742D89" w:rsidP="00E255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  <w:u w:val="single"/>
        </w:rPr>
        <w:t>Updating Status of Event</w:t>
      </w:r>
      <w:r w:rsidR="00E255C5" w:rsidRPr="004C43D4">
        <w:rPr>
          <w:rFonts w:ascii="Calibri" w:hAnsi="Calibri" w:cs="Calibri"/>
          <w:sz w:val="22"/>
          <w:szCs w:val="22"/>
          <w:u w:val="single"/>
        </w:rPr>
        <w:t>:</w:t>
      </w:r>
      <w:r w:rsidR="00E255C5" w:rsidRPr="004C43D4">
        <w:rPr>
          <w:rFonts w:ascii="Calibri" w:hAnsi="Calibri" w:cs="Calibri"/>
          <w:b w:val="0"/>
          <w:sz w:val="22"/>
          <w:szCs w:val="22"/>
        </w:rPr>
        <w:t xml:space="preserve"> </w:t>
      </w:r>
      <w:r w:rsidRPr="004C43D4">
        <w:rPr>
          <w:rFonts w:ascii="Calibri" w:hAnsi="Calibri" w:cs="Calibri"/>
          <w:b w:val="0"/>
          <w:sz w:val="22"/>
          <w:szCs w:val="22"/>
        </w:rPr>
        <w:t xml:space="preserve">Click on a specific activity to update it.  </w:t>
      </w:r>
      <w:r w:rsidR="00E255C5" w:rsidRPr="004C43D4">
        <w:rPr>
          <w:rFonts w:ascii="Calibri" w:hAnsi="Calibri" w:cs="Calibri"/>
          <w:b w:val="0"/>
          <w:sz w:val="22"/>
          <w:szCs w:val="22"/>
        </w:rPr>
        <w:t>When the activity is finished, c</w:t>
      </w:r>
      <w:r w:rsidRPr="004C43D4">
        <w:rPr>
          <w:rFonts w:ascii="Calibri" w:hAnsi="Calibri" w:cs="Calibri"/>
          <w:b w:val="0"/>
          <w:sz w:val="22"/>
          <w:szCs w:val="22"/>
        </w:rPr>
        <w:t xml:space="preserve">lick on </w:t>
      </w:r>
      <w:r w:rsidRPr="004C43D4">
        <w:rPr>
          <w:rFonts w:ascii="Calibri" w:hAnsi="Calibri" w:cs="Calibri"/>
          <w:sz w:val="22"/>
          <w:szCs w:val="22"/>
        </w:rPr>
        <w:t>Complete</w:t>
      </w:r>
      <w:r w:rsidRPr="004C43D4">
        <w:rPr>
          <w:rFonts w:ascii="Calibri" w:hAnsi="Calibri" w:cs="Calibri"/>
          <w:b w:val="0"/>
          <w:sz w:val="22"/>
          <w:szCs w:val="22"/>
        </w:rPr>
        <w:t>.  Once completed, the activity is removed from the Calendar when displaying Active events.</w:t>
      </w:r>
    </w:p>
    <w:p w:rsidR="00E255C5" w:rsidRPr="004C43D4" w:rsidRDefault="00E255C5" w:rsidP="00BA1F8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4DAC" w:rsidRPr="004C43D4" w:rsidRDefault="00742D89" w:rsidP="00E255C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pict>
          <v:shape id="_x0000_i1033" type="#_x0000_t75" style="width:324pt;height:183.75pt">
            <v:imagedata r:id="rId16" o:title=""/>
          </v:shape>
        </w:pict>
      </w:r>
    </w:p>
    <w:sectPr w:rsidR="004E4DAC" w:rsidRPr="004C43D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43D4" w:rsidRDefault="004C43D4">
      <w:r>
        <w:separator/>
      </w:r>
    </w:p>
  </w:endnote>
  <w:endnote w:type="continuationSeparator" w:id="0">
    <w:p w:rsidR="004C43D4" w:rsidRDefault="004C4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2B46" w:rsidRDefault="00DB2B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8E768E">
      <w:t>0</w:t>
    </w:r>
    <w:r w:rsidR="00004C8C">
      <w:t>4</w:t>
    </w:r>
    <w:r w:rsidR="008E768E">
      <w:t>-</w:t>
    </w:r>
    <w:r w:rsidR="00004C8C">
      <w:t>EVENTS</w:t>
    </w:r>
    <w:r w:rsidR="008E768E">
      <w:t xml:space="preserve"> </w:t>
    </w:r>
    <w:r w:rsidR="00DB2B46">
      <w:t>06/01/2016</w:t>
    </w:r>
    <w:r w:rsidR="004A5721">
      <w:tab/>
    </w:r>
    <w:r w:rsidR="00004C8C">
      <w:rPr>
        <w:b/>
        <w:i w:val="0"/>
        <w:sz w:val="24"/>
      </w:rPr>
      <w:t>4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E255C5">
      <w:rPr>
        <w:rStyle w:val="PageNumber"/>
        <w:bCs/>
        <w:i w:val="0"/>
        <w:noProof/>
        <w:sz w:val="24"/>
      </w:rPr>
      <w:t>4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EB388C">
      <w:rPr>
        <w:rStyle w:val="PageNumber"/>
        <w:b w:val="0"/>
        <w:i/>
      </w:rPr>
      <w:t>CR</w:t>
    </w:r>
    <w:r w:rsidR="009706C9">
      <w:rPr>
        <w:rStyle w:val="PageNumber"/>
        <w:b w:val="0"/>
        <w:i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2B46" w:rsidRDefault="00DB2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43D4" w:rsidRDefault="004C43D4">
      <w:r>
        <w:separator/>
      </w:r>
    </w:p>
  </w:footnote>
  <w:footnote w:type="continuationSeparator" w:id="0">
    <w:p w:rsidR="004C43D4" w:rsidRDefault="004C4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2B46" w:rsidRDefault="00DB2B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004C8C">
    <w:pPr>
      <w:pStyle w:val="Header"/>
      <w:rPr>
        <w:b w:val="0"/>
      </w:rPr>
    </w:pPr>
    <w:r>
      <w:t>Events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2B46" w:rsidRDefault="00DB2B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C553A"/>
    <w:multiLevelType w:val="hybridMultilevel"/>
    <w:tmpl w:val="B112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1208"/>
    <w:multiLevelType w:val="hybridMultilevel"/>
    <w:tmpl w:val="B8541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5371BA"/>
    <w:multiLevelType w:val="hybridMultilevel"/>
    <w:tmpl w:val="819C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1E4572"/>
    <w:multiLevelType w:val="hybridMultilevel"/>
    <w:tmpl w:val="EAD468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D874B63"/>
    <w:multiLevelType w:val="hybridMultilevel"/>
    <w:tmpl w:val="D050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3E643396"/>
    <w:multiLevelType w:val="hybridMultilevel"/>
    <w:tmpl w:val="7F8A6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17"/>
  </w:num>
  <w:num w:numId="5">
    <w:abstractNumId w:val="0"/>
  </w:num>
  <w:num w:numId="6">
    <w:abstractNumId w:val="11"/>
  </w:num>
  <w:num w:numId="7">
    <w:abstractNumId w:val="10"/>
  </w:num>
  <w:num w:numId="8">
    <w:abstractNumId w:val="8"/>
  </w:num>
  <w:num w:numId="9">
    <w:abstractNumId w:val="16"/>
  </w:num>
  <w:num w:numId="10">
    <w:abstractNumId w:val="5"/>
  </w:num>
  <w:num w:numId="11">
    <w:abstractNumId w:val="4"/>
  </w:num>
  <w:num w:numId="12">
    <w:abstractNumId w:val="3"/>
  </w:num>
  <w:num w:numId="13">
    <w:abstractNumId w:val="15"/>
  </w:num>
  <w:num w:numId="14">
    <w:abstractNumId w:val="7"/>
  </w:num>
  <w:num w:numId="15">
    <w:abstractNumId w:val="12"/>
  </w:num>
  <w:num w:numId="16">
    <w:abstractNumId w:val="6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04C8C"/>
    <w:rsid w:val="0000633A"/>
    <w:rsid w:val="00024B9E"/>
    <w:rsid w:val="00025FEF"/>
    <w:rsid w:val="00035B69"/>
    <w:rsid w:val="000D0159"/>
    <w:rsid w:val="001047A0"/>
    <w:rsid w:val="00120400"/>
    <w:rsid w:val="001324B5"/>
    <w:rsid w:val="0014323A"/>
    <w:rsid w:val="001446D6"/>
    <w:rsid w:val="001D27F1"/>
    <w:rsid w:val="001F2578"/>
    <w:rsid w:val="00227BF1"/>
    <w:rsid w:val="0023430F"/>
    <w:rsid w:val="00243B11"/>
    <w:rsid w:val="0027660F"/>
    <w:rsid w:val="00286E54"/>
    <w:rsid w:val="002B28A1"/>
    <w:rsid w:val="002C331C"/>
    <w:rsid w:val="003004A7"/>
    <w:rsid w:val="003402CF"/>
    <w:rsid w:val="00347FA5"/>
    <w:rsid w:val="003632B0"/>
    <w:rsid w:val="00380A22"/>
    <w:rsid w:val="003855C0"/>
    <w:rsid w:val="003A26FA"/>
    <w:rsid w:val="003C6684"/>
    <w:rsid w:val="003D7454"/>
    <w:rsid w:val="003E09F8"/>
    <w:rsid w:val="004526DA"/>
    <w:rsid w:val="004A1313"/>
    <w:rsid w:val="004A5721"/>
    <w:rsid w:val="004C43D4"/>
    <w:rsid w:val="004E4DAC"/>
    <w:rsid w:val="004F6C76"/>
    <w:rsid w:val="00510C2B"/>
    <w:rsid w:val="00517FAF"/>
    <w:rsid w:val="00555FBE"/>
    <w:rsid w:val="005823A4"/>
    <w:rsid w:val="00582CC2"/>
    <w:rsid w:val="00582F4D"/>
    <w:rsid w:val="005C784F"/>
    <w:rsid w:val="005D218E"/>
    <w:rsid w:val="00601831"/>
    <w:rsid w:val="00626E30"/>
    <w:rsid w:val="0063320D"/>
    <w:rsid w:val="00674171"/>
    <w:rsid w:val="00677ABE"/>
    <w:rsid w:val="00681FA4"/>
    <w:rsid w:val="00697616"/>
    <w:rsid w:val="006B33E3"/>
    <w:rsid w:val="006D1F94"/>
    <w:rsid w:val="006D65B4"/>
    <w:rsid w:val="007129C3"/>
    <w:rsid w:val="007139BF"/>
    <w:rsid w:val="00715BF7"/>
    <w:rsid w:val="007306B3"/>
    <w:rsid w:val="00732E92"/>
    <w:rsid w:val="00742D89"/>
    <w:rsid w:val="007479F6"/>
    <w:rsid w:val="0076398D"/>
    <w:rsid w:val="007D4845"/>
    <w:rsid w:val="00812006"/>
    <w:rsid w:val="0081512B"/>
    <w:rsid w:val="00841DD0"/>
    <w:rsid w:val="00846A12"/>
    <w:rsid w:val="00850E1A"/>
    <w:rsid w:val="00852A97"/>
    <w:rsid w:val="0086086E"/>
    <w:rsid w:val="008A7410"/>
    <w:rsid w:val="008B44A5"/>
    <w:rsid w:val="008E768E"/>
    <w:rsid w:val="008F309C"/>
    <w:rsid w:val="008F6911"/>
    <w:rsid w:val="009706C9"/>
    <w:rsid w:val="00970D1B"/>
    <w:rsid w:val="0097680D"/>
    <w:rsid w:val="009C7BA7"/>
    <w:rsid w:val="009D0575"/>
    <w:rsid w:val="009F1F85"/>
    <w:rsid w:val="00A80C4E"/>
    <w:rsid w:val="00A864B5"/>
    <w:rsid w:val="00A961E6"/>
    <w:rsid w:val="00AB3B56"/>
    <w:rsid w:val="00AD15B9"/>
    <w:rsid w:val="00AD68A0"/>
    <w:rsid w:val="00AF0EA4"/>
    <w:rsid w:val="00B36671"/>
    <w:rsid w:val="00B40F30"/>
    <w:rsid w:val="00B4596B"/>
    <w:rsid w:val="00B46EF6"/>
    <w:rsid w:val="00B87868"/>
    <w:rsid w:val="00BA1F84"/>
    <w:rsid w:val="00BE4859"/>
    <w:rsid w:val="00C07489"/>
    <w:rsid w:val="00C07F51"/>
    <w:rsid w:val="00C14FD6"/>
    <w:rsid w:val="00C32671"/>
    <w:rsid w:val="00C62AE3"/>
    <w:rsid w:val="00C666B3"/>
    <w:rsid w:val="00CA1236"/>
    <w:rsid w:val="00CC5FDA"/>
    <w:rsid w:val="00CD2EFA"/>
    <w:rsid w:val="00CF3F36"/>
    <w:rsid w:val="00D026CF"/>
    <w:rsid w:val="00D24665"/>
    <w:rsid w:val="00D731C3"/>
    <w:rsid w:val="00D75084"/>
    <w:rsid w:val="00DA1F30"/>
    <w:rsid w:val="00DB2B46"/>
    <w:rsid w:val="00DD214B"/>
    <w:rsid w:val="00DE47E8"/>
    <w:rsid w:val="00E23351"/>
    <w:rsid w:val="00E255C5"/>
    <w:rsid w:val="00E64954"/>
    <w:rsid w:val="00E77B0D"/>
    <w:rsid w:val="00E83643"/>
    <w:rsid w:val="00E84578"/>
    <w:rsid w:val="00EA3AE9"/>
    <w:rsid w:val="00EB388C"/>
    <w:rsid w:val="00ED11C4"/>
    <w:rsid w:val="00EF7D5E"/>
    <w:rsid w:val="00F275B9"/>
    <w:rsid w:val="00F326C4"/>
    <w:rsid w:val="00F4146C"/>
    <w:rsid w:val="00F521D9"/>
    <w:rsid w:val="00F56842"/>
    <w:rsid w:val="00F6227A"/>
    <w:rsid w:val="00F80477"/>
    <w:rsid w:val="00F91975"/>
    <w:rsid w:val="00F97F81"/>
    <w:rsid w:val="00FA4B9E"/>
    <w:rsid w:val="00FC3AEE"/>
    <w:rsid w:val="00FE461C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0C1BC3-D0C8-4578-ABF8-F32C9808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059EF-71CC-4070-BEDB-26280D496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2011-09-06T14:14:00Z</cp:lastPrinted>
  <dcterms:created xsi:type="dcterms:W3CDTF">2026-01-17T13:32:00Z</dcterms:created>
  <dcterms:modified xsi:type="dcterms:W3CDTF">2026-01-17T13:32:00Z</dcterms:modified>
</cp:coreProperties>
</file>