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1D3E" w:rsidRPr="00977FCB" w:rsidRDefault="00D41D3E">
      <w:pPr>
        <w:rPr>
          <w:rFonts w:ascii="Calibri" w:hAnsi="Calibri"/>
          <w:noProof/>
          <w:sz w:val="36"/>
          <w:szCs w:val="36"/>
          <w:u w:val="single"/>
        </w:rPr>
      </w:pPr>
      <w:r w:rsidRPr="00977FCB">
        <w:rPr>
          <w:rFonts w:ascii="Calibri" w:hAnsi="Calibri"/>
          <w:noProof/>
          <w:sz w:val="36"/>
          <w:szCs w:val="36"/>
          <w:u w:val="single"/>
        </w:rPr>
        <w:t>PER: Memo Parts-Inventory List</w:t>
      </w:r>
    </w:p>
    <w:p w:rsidR="00D41D3E" w:rsidRDefault="00D41D3E">
      <w:pPr>
        <w:rPr>
          <w:noProof/>
        </w:rPr>
      </w:pPr>
    </w:p>
    <w:p w:rsidR="00922571" w:rsidRDefault="00922571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.2pt;margin-top:9pt;width:430.8pt;height:135pt;z-index:251657728">
            <v:shadow on="t" color="black" offset="4pt,4pt" offset2="-4pt,-4pt"/>
            <v:textbox style="mso-next-textbox:#_x0000_s1028">
              <w:txbxContent>
                <w:p w:rsidR="00563288" w:rsidRPr="009F20EB" w:rsidRDefault="00563288" w:rsidP="00A361E8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HBS SYSTEMS DEALER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Aug 31 200</w:t>
                  </w:r>
                  <w:r w:rsidR="00467EA9" w:rsidRPr="009F20EB">
                    <w:rPr>
                      <w:sz w:val="14"/>
                      <w:szCs w:val="14"/>
                    </w:rPr>
                    <w:t>8</w:t>
                  </w:r>
                  <w:r w:rsidRPr="009F20EB">
                    <w:rPr>
                      <w:sz w:val="14"/>
                      <w:szCs w:val="14"/>
                    </w:rPr>
                    <w:t xml:space="preserve">                  </w:t>
                  </w:r>
                  <w:r w:rsidR="008B66A7">
                    <w:rPr>
                      <w:sz w:val="14"/>
                      <w:szCs w:val="14"/>
                    </w:rPr>
                    <w:t xml:space="preserve">   </w:t>
                  </w:r>
                  <w:r w:rsidRPr="009F20EB">
                    <w:rPr>
                      <w:sz w:val="14"/>
                      <w:szCs w:val="14"/>
                    </w:rPr>
                    <w:t xml:space="preserve">    MEMO PARTS – INVENTORY LIST                      Page   1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 xml:space="preserve">Part No. Description Ven </w:t>
                  </w:r>
                  <w:proofErr w:type="spellStart"/>
                  <w:r w:rsidRPr="009F20EB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9F20EB">
                    <w:rPr>
                      <w:sz w:val="14"/>
                      <w:szCs w:val="14"/>
                    </w:rPr>
                    <w:t xml:space="preserve"> SRC SC  Bin Loc   OH    Cost    MSRP Ext. Cost </w:t>
                  </w:r>
                  <w:proofErr w:type="spellStart"/>
                  <w:r w:rsidRPr="009F20EB">
                    <w:rPr>
                      <w:sz w:val="14"/>
                      <w:szCs w:val="14"/>
                    </w:rPr>
                    <w:t>Lst</w:t>
                  </w:r>
                  <w:proofErr w:type="spellEnd"/>
                  <w:r w:rsidRPr="009F20EB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9F20EB">
                    <w:rPr>
                      <w:sz w:val="14"/>
                      <w:szCs w:val="14"/>
                    </w:rPr>
                    <w:t>Sl</w:t>
                  </w:r>
                  <w:proofErr w:type="spellEnd"/>
                  <w:r w:rsidRPr="009F20EB">
                    <w:rPr>
                      <w:sz w:val="14"/>
                      <w:szCs w:val="14"/>
                    </w:rPr>
                    <w:t xml:space="preserve"> Dt Env Chg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124035   NUT         150 MEM 150  F           0.00   1.00    3.00      0.00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126900   BOLT        150 MEM 150  F           0.00   5.00   10.00      0.00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129536   SHIM        150 MEM 150  F           0.00   1.00    3.00      0.00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136192   HOSE        150 MEM 150  F           0.00   1.00    2.00      0.00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 xml:space="preserve">                                                                  ---------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Total for Ven 150:                                                     0.00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 xml:space="preserve">                                                                  =========</w:t>
                  </w:r>
                </w:p>
                <w:p w:rsidR="00563288" w:rsidRPr="009F20EB" w:rsidRDefault="00563288" w:rsidP="00A361E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9F20EB">
                    <w:rPr>
                      <w:sz w:val="14"/>
                      <w:szCs w:val="14"/>
                    </w:rPr>
                    <w:t>REPORT TOTAL                                                           0.00</w:t>
                  </w:r>
                </w:p>
                <w:p w:rsidR="00563288" w:rsidRPr="009F20EB" w:rsidRDefault="00563288">
                  <w:pPr>
                    <w:rPr>
                      <w:sz w:val="14"/>
                      <w:szCs w:val="14"/>
                    </w:rPr>
                  </w:pPr>
                </w:p>
              </w:txbxContent>
            </v:textbox>
            <w10:wrap type="square"/>
          </v:shape>
        </w:pict>
      </w:r>
    </w:p>
    <w:p w:rsidR="00563288" w:rsidRPr="00977FCB" w:rsidRDefault="00563288" w:rsidP="00D41D3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977FCB">
        <w:rPr>
          <w:rFonts w:ascii="Calibri" w:hAnsi="Calibri"/>
          <w:noProof/>
          <w:sz w:val="22"/>
          <w:szCs w:val="22"/>
        </w:rPr>
        <w:t>This report writer report looks for all the memo part numbers in your inventory.  It prompts for a vendor number so you can check the parts from one vendor or all of them.</w:t>
      </w:r>
    </w:p>
    <w:p w:rsidR="00D41D3E" w:rsidRPr="00977FCB" w:rsidRDefault="00D41D3E" w:rsidP="00D41D3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1D3E" w:rsidRPr="00977FCB" w:rsidRDefault="00563288" w:rsidP="00D41D3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77FCB">
        <w:rPr>
          <w:rFonts w:ascii="Calibri" w:hAnsi="Calibri"/>
          <w:sz w:val="22"/>
          <w:szCs w:val="22"/>
        </w:rPr>
        <w:t xml:space="preserve">To access Report Writer, </w:t>
      </w:r>
      <w:r w:rsidR="00D41D3E" w:rsidRPr="00977FCB">
        <w:rPr>
          <w:rFonts w:ascii="Calibri" w:hAnsi="Calibri"/>
          <w:sz w:val="22"/>
          <w:szCs w:val="22"/>
        </w:rPr>
        <w:t>you can either:</w:t>
      </w:r>
    </w:p>
    <w:p w:rsidR="00BD34FB" w:rsidRPr="00977FCB" w:rsidRDefault="00D41D3E" w:rsidP="00D41D3E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77FCB">
        <w:rPr>
          <w:rFonts w:ascii="Calibri" w:hAnsi="Calibri"/>
          <w:sz w:val="22"/>
          <w:szCs w:val="22"/>
        </w:rPr>
        <w:t>Select “Report Writer” from the menu, click “</w:t>
      </w:r>
      <w:r w:rsidR="00BD34FB" w:rsidRPr="00977FCB">
        <w:rPr>
          <w:rFonts w:ascii="Calibri" w:hAnsi="Calibri"/>
          <w:sz w:val="22"/>
          <w:szCs w:val="22"/>
        </w:rPr>
        <w:t>Print an Established Report</w:t>
      </w:r>
      <w:r w:rsidRPr="00977FCB">
        <w:rPr>
          <w:rFonts w:ascii="Calibri" w:hAnsi="Calibri"/>
          <w:sz w:val="22"/>
          <w:szCs w:val="22"/>
        </w:rPr>
        <w:t>,” and choose the report number.</w:t>
      </w:r>
    </w:p>
    <w:p w:rsidR="00BD34FB" w:rsidRPr="00977FCB" w:rsidRDefault="00D41D3E" w:rsidP="00D41D3E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</w:rPr>
        <w:t>T</w:t>
      </w:r>
      <w:r w:rsidR="00BD34FB" w:rsidRPr="00977FCB">
        <w:rPr>
          <w:rFonts w:ascii="Calibri" w:hAnsi="Calibri"/>
          <w:b w:val="0"/>
          <w:sz w:val="22"/>
          <w:szCs w:val="22"/>
        </w:rPr>
        <w:t xml:space="preserve">ype </w:t>
      </w:r>
      <w:r w:rsidRPr="00977FCB">
        <w:rPr>
          <w:rFonts w:ascii="Calibri" w:hAnsi="Calibri"/>
          <w:b w:val="0"/>
          <w:sz w:val="22"/>
          <w:szCs w:val="22"/>
        </w:rPr>
        <w:t>“</w:t>
      </w:r>
      <w:r w:rsidR="00BD34FB" w:rsidRPr="00977FCB">
        <w:rPr>
          <w:rFonts w:ascii="Calibri" w:hAnsi="Calibri"/>
          <w:b w:val="0"/>
          <w:sz w:val="22"/>
          <w:szCs w:val="22"/>
        </w:rPr>
        <w:t>PER</w:t>
      </w:r>
      <w:r w:rsidRPr="00977FCB">
        <w:rPr>
          <w:rFonts w:ascii="Calibri" w:hAnsi="Calibri"/>
          <w:b w:val="0"/>
          <w:sz w:val="22"/>
          <w:szCs w:val="22"/>
        </w:rPr>
        <w:t>”</w:t>
      </w:r>
      <w:r w:rsidR="00BD34FB" w:rsidRPr="00977FCB">
        <w:rPr>
          <w:rFonts w:ascii="Calibri" w:hAnsi="Calibri"/>
          <w:b w:val="0"/>
          <w:sz w:val="22"/>
          <w:szCs w:val="22"/>
        </w:rPr>
        <w:t xml:space="preserve"> </w:t>
      </w:r>
      <w:r w:rsidR="00533F66" w:rsidRPr="00977FCB">
        <w:rPr>
          <w:rFonts w:ascii="Calibri" w:hAnsi="Calibri"/>
          <w:b w:val="0"/>
          <w:sz w:val="22"/>
          <w:szCs w:val="22"/>
        </w:rPr>
        <w:t xml:space="preserve">into the </w:t>
      </w:r>
      <w:r w:rsidR="000015B1" w:rsidRPr="00977FCB">
        <w:rPr>
          <w:rFonts w:ascii="Calibri" w:hAnsi="Calibri"/>
          <w:b w:val="0"/>
          <w:sz w:val="22"/>
          <w:szCs w:val="22"/>
        </w:rPr>
        <w:t>Shortcuts Bar</w:t>
      </w:r>
      <w:r w:rsidR="00BD34FB" w:rsidRPr="00977FCB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D41D3E" w:rsidRPr="00977FCB" w:rsidRDefault="00D41D3E" w:rsidP="00D41D3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D41D3E" w:rsidP="00D41D3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77FCB">
        <w:rPr>
          <w:rFonts w:ascii="Calibri" w:hAnsi="Calibri"/>
          <w:b/>
          <w:sz w:val="22"/>
          <w:szCs w:val="22"/>
          <w:u w:val="single"/>
        </w:rPr>
        <w:t>Report Detail:</w:t>
      </w:r>
      <w:r w:rsidRPr="00977FCB">
        <w:rPr>
          <w:rFonts w:ascii="Calibri" w:hAnsi="Calibri"/>
          <w:sz w:val="22"/>
          <w:szCs w:val="22"/>
        </w:rPr>
        <w:t xml:space="preserve"> </w:t>
      </w:r>
      <w:r w:rsidR="00563288" w:rsidRPr="00977FCB">
        <w:rPr>
          <w:rFonts w:ascii="Calibri" w:hAnsi="Calibri"/>
          <w:sz w:val="22"/>
          <w:szCs w:val="22"/>
        </w:rPr>
        <w:t>This report contains the following information: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Part No.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memo part number.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Description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Ven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977FCB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part type from the Part Master.  In this case it would be Memo.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977FCB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SC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="000015B1" w:rsidRPr="00977FCB">
        <w:rPr>
          <w:rFonts w:ascii="Calibri" w:hAnsi="Calibri"/>
          <w:b w:val="0"/>
          <w:sz w:val="22"/>
          <w:szCs w:val="22"/>
        </w:rPr>
        <w:t>This</w:t>
      </w:r>
      <w:r w:rsidRPr="00977FCB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Bin Loc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OH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Cost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MSRP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Ext. Cost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="000015B1" w:rsidRPr="00977FCB">
        <w:rPr>
          <w:rFonts w:ascii="Calibri" w:hAnsi="Calibri"/>
          <w:b w:val="0"/>
          <w:sz w:val="22"/>
          <w:szCs w:val="22"/>
        </w:rPr>
        <w:t>This the extended cost (quantity on hand times c</w:t>
      </w:r>
      <w:r w:rsidRPr="00977FCB">
        <w:rPr>
          <w:rFonts w:ascii="Calibri" w:hAnsi="Calibri"/>
          <w:b w:val="0"/>
          <w:sz w:val="22"/>
          <w:szCs w:val="22"/>
        </w:rPr>
        <w:t>ost).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1D3E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977FCB">
        <w:rPr>
          <w:rFonts w:ascii="Calibri" w:hAnsi="Calibri"/>
          <w:b w:val="0"/>
          <w:sz w:val="22"/>
          <w:szCs w:val="22"/>
          <w:u w:val="single"/>
        </w:rPr>
        <w:t>Lst</w:t>
      </w:r>
      <w:proofErr w:type="spellEnd"/>
      <w:r w:rsidRPr="00977FCB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977FCB">
        <w:rPr>
          <w:rFonts w:ascii="Calibri" w:hAnsi="Calibri"/>
          <w:b w:val="0"/>
          <w:sz w:val="22"/>
          <w:szCs w:val="22"/>
          <w:u w:val="single"/>
        </w:rPr>
        <w:t>Sl</w:t>
      </w:r>
      <w:proofErr w:type="spellEnd"/>
      <w:r w:rsidRPr="00977FCB">
        <w:rPr>
          <w:rFonts w:ascii="Calibri" w:hAnsi="Calibri"/>
          <w:b w:val="0"/>
          <w:sz w:val="22"/>
          <w:szCs w:val="22"/>
          <w:u w:val="single"/>
        </w:rPr>
        <w:t xml:space="preserve"> Dt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field shows the last sale date for the part number.  This field could show activity for</w:t>
      </w:r>
      <w:r w:rsidR="00D41D3E" w:rsidRPr="00977FCB">
        <w:rPr>
          <w:rFonts w:ascii="Calibri" w:hAnsi="Calibri"/>
          <w:b w:val="0"/>
          <w:sz w:val="22"/>
          <w:szCs w:val="22"/>
        </w:rPr>
        <w:t>:</w:t>
      </w:r>
      <w:r w:rsidRPr="00977FCB">
        <w:rPr>
          <w:rFonts w:ascii="Calibri" w:hAnsi="Calibri"/>
          <w:b w:val="0"/>
          <w:sz w:val="22"/>
          <w:szCs w:val="22"/>
        </w:rPr>
        <w:t xml:space="preserve"> 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D41D3E" w:rsidRPr="00977FCB" w:rsidRDefault="00D41D3E" w:rsidP="00D41D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</w:rPr>
        <w:t>Purchases</w:t>
      </w:r>
    </w:p>
    <w:p w:rsidR="00D41D3E" w:rsidRPr="00977FCB" w:rsidRDefault="00D41D3E" w:rsidP="00D41D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</w:rPr>
        <w:t>Returns</w:t>
      </w:r>
    </w:p>
    <w:p w:rsidR="00D41D3E" w:rsidRPr="00977FCB" w:rsidRDefault="00D41D3E" w:rsidP="00D41D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</w:rPr>
        <w:t>V</w:t>
      </w:r>
      <w:r w:rsidR="00563288" w:rsidRPr="00977FCB">
        <w:rPr>
          <w:rFonts w:ascii="Calibri" w:hAnsi="Calibri"/>
          <w:b w:val="0"/>
          <w:sz w:val="22"/>
          <w:szCs w:val="22"/>
        </w:rPr>
        <w:t>oided lines on tickets</w:t>
      </w:r>
    </w:p>
    <w:p w:rsidR="00563288" w:rsidRPr="00977FCB" w:rsidRDefault="00D41D3E" w:rsidP="00D41D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</w:rPr>
        <w:t>Terminated invoices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 xml:space="preserve">Env </w:t>
      </w:r>
      <w:proofErr w:type="spellStart"/>
      <w:r w:rsidRPr="00977FCB">
        <w:rPr>
          <w:rFonts w:ascii="Calibri" w:hAnsi="Calibri"/>
          <w:b w:val="0"/>
          <w:sz w:val="22"/>
          <w:szCs w:val="22"/>
          <w:u w:val="single"/>
        </w:rPr>
        <w:t>Chg</w:t>
      </w:r>
      <w:proofErr w:type="spellEnd"/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field shows the environmental charge code, if any, for this part number.</w:t>
      </w:r>
    </w:p>
    <w:p w:rsidR="00D41D3E" w:rsidRPr="00977FCB" w:rsidRDefault="00D41D3E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63288" w:rsidRPr="00977FCB" w:rsidRDefault="00563288" w:rsidP="00D41D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77FCB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D41D3E" w:rsidRPr="00977FCB">
        <w:rPr>
          <w:rFonts w:ascii="Calibri" w:hAnsi="Calibri"/>
          <w:b w:val="0"/>
          <w:sz w:val="22"/>
          <w:szCs w:val="22"/>
          <w:u w:val="single"/>
        </w:rPr>
        <w:t>:</w:t>
      </w:r>
      <w:r w:rsidR="00D41D3E" w:rsidRPr="00977FCB">
        <w:rPr>
          <w:rFonts w:ascii="Calibri" w:hAnsi="Calibri"/>
          <w:b w:val="0"/>
          <w:sz w:val="22"/>
          <w:szCs w:val="22"/>
        </w:rPr>
        <w:t xml:space="preserve"> </w:t>
      </w:r>
      <w:r w:rsidRPr="00977FCB">
        <w:rPr>
          <w:rFonts w:ascii="Calibri" w:hAnsi="Calibri"/>
          <w:b w:val="0"/>
          <w:sz w:val="22"/>
          <w:szCs w:val="22"/>
        </w:rPr>
        <w:t>This report provides a total of the Extended Cost by Vendor and a report total.</w:t>
      </w:r>
    </w:p>
    <w:sectPr w:rsidR="00563288" w:rsidRPr="00977FCB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0C4A" w:rsidRDefault="002E0C4A">
      <w:r>
        <w:separator/>
      </w:r>
    </w:p>
  </w:endnote>
  <w:endnote w:type="continuationSeparator" w:id="0">
    <w:p w:rsidR="002E0C4A" w:rsidRDefault="002E0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0C4A" w:rsidRDefault="002E0C4A">
      <w:r>
        <w:separator/>
      </w:r>
    </w:p>
  </w:footnote>
  <w:footnote w:type="continuationSeparator" w:id="0">
    <w:p w:rsidR="002E0C4A" w:rsidRDefault="002E0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61E8" w:rsidRDefault="00A361E8" w:rsidP="00A361E8">
    <w:pPr>
      <w:rPr>
        <w:bCs/>
        <w:i/>
      </w:rPr>
    </w:pPr>
    <w:r>
      <w:rPr>
        <w:b/>
        <w:bCs/>
        <w:i/>
      </w:rPr>
      <w:t>Memo Parts – Inventory List Report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563288" w:rsidRDefault="00A361E8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7800280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5FB1144"/>
    <w:multiLevelType w:val="hybridMultilevel"/>
    <w:tmpl w:val="FF6E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692"/>
    <w:rsid w:val="000015B1"/>
    <w:rsid w:val="000157EF"/>
    <w:rsid w:val="000C3767"/>
    <w:rsid w:val="000C6928"/>
    <w:rsid w:val="00175692"/>
    <w:rsid w:val="001A3E9E"/>
    <w:rsid w:val="001B7CFC"/>
    <w:rsid w:val="002D6D47"/>
    <w:rsid w:val="002E0C4A"/>
    <w:rsid w:val="00375B75"/>
    <w:rsid w:val="003C19F4"/>
    <w:rsid w:val="003E3413"/>
    <w:rsid w:val="00467EA9"/>
    <w:rsid w:val="00533F66"/>
    <w:rsid w:val="00563288"/>
    <w:rsid w:val="00687C8E"/>
    <w:rsid w:val="006D53F4"/>
    <w:rsid w:val="008B66A7"/>
    <w:rsid w:val="00922571"/>
    <w:rsid w:val="00977FCB"/>
    <w:rsid w:val="009F20EB"/>
    <w:rsid w:val="00A01B0C"/>
    <w:rsid w:val="00A0650F"/>
    <w:rsid w:val="00A361E8"/>
    <w:rsid w:val="00A55501"/>
    <w:rsid w:val="00A649A5"/>
    <w:rsid w:val="00A86761"/>
    <w:rsid w:val="00BD34FB"/>
    <w:rsid w:val="00C10C60"/>
    <w:rsid w:val="00D41D3E"/>
    <w:rsid w:val="00D435FA"/>
    <w:rsid w:val="00E30616"/>
    <w:rsid w:val="00E939F2"/>
    <w:rsid w:val="00F5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1A22DC-73F5-4C9C-A311-637A556E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2007-04-09T22:40:00Z</cp:lastPrinted>
  <dcterms:created xsi:type="dcterms:W3CDTF">2026-01-17T14:01:00Z</dcterms:created>
  <dcterms:modified xsi:type="dcterms:W3CDTF">2026-01-17T14:01:00Z</dcterms:modified>
</cp:coreProperties>
</file>