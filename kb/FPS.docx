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4C42" w:rsidRPr="007610DC" w:rsidRDefault="00CB4C42" w:rsidP="0043611E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7610DC">
        <w:rPr>
          <w:rFonts w:ascii="Calibri" w:hAnsi="Calibri"/>
          <w:noProof/>
          <w:sz w:val="36"/>
          <w:szCs w:val="36"/>
          <w:u w:val="single"/>
        </w:rPr>
        <w:t>Fixed Payment Schedule (FPS)</w:t>
      </w:r>
    </w:p>
    <w:p w:rsidR="00CB4C42" w:rsidRPr="007610DC" w:rsidRDefault="00CB4C42" w:rsidP="0043611E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B05669" w:rsidRPr="007610DC" w:rsidRDefault="006E1B25" w:rsidP="006E1B25">
      <w:pPr>
        <w:pStyle w:val="BodyText"/>
        <w:ind w:left="-360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3.5pt;height:204.75pt">
            <v:imagedata r:id="rId7" o:title="FPS"/>
          </v:shape>
        </w:pict>
      </w:r>
    </w:p>
    <w:p w:rsidR="00CB4C42" w:rsidRPr="007610DC" w:rsidRDefault="00CB4C42" w:rsidP="0043611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CB4C42" w:rsidRPr="007610DC" w:rsidRDefault="00B05669" w:rsidP="0043611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7610DC">
        <w:rPr>
          <w:rFonts w:ascii="Calibri" w:hAnsi="Calibri"/>
          <w:noProof/>
          <w:sz w:val="22"/>
          <w:szCs w:val="22"/>
        </w:rPr>
        <w:t xml:space="preserve">Fixed Payment Schedule (FPS) lets you generate, review, and print a fixed payment schedule for loan amounts. </w:t>
      </w:r>
    </w:p>
    <w:p w:rsidR="00CB4C42" w:rsidRPr="007610DC" w:rsidRDefault="00CB4C42" w:rsidP="0043611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CB4C42" w:rsidRPr="007610DC" w:rsidRDefault="002321C8" w:rsidP="00CB4C42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610DC">
        <w:rPr>
          <w:rFonts w:ascii="Calibri" w:hAnsi="Calibri"/>
          <w:sz w:val="22"/>
          <w:szCs w:val="22"/>
        </w:rPr>
        <w:t xml:space="preserve">To access this function, </w:t>
      </w:r>
      <w:r w:rsidR="00CB4C42" w:rsidRPr="007610DC">
        <w:rPr>
          <w:rFonts w:ascii="Calibri" w:hAnsi="Calibri"/>
          <w:sz w:val="22"/>
          <w:szCs w:val="22"/>
        </w:rPr>
        <w:t>you can either:</w:t>
      </w:r>
    </w:p>
    <w:p w:rsidR="00B05669" w:rsidRPr="007610DC" w:rsidRDefault="00CB4C42" w:rsidP="00CB4C42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610DC">
        <w:rPr>
          <w:rFonts w:ascii="Calibri" w:hAnsi="Calibri"/>
          <w:sz w:val="22"/>
          <w:szCs w:val="22"/>
        </w:rPr>
        <w:t>S</w:t>
      </w:r>
      <w:r w:rsidR="002321C8" w:rsidRPr="007610DC">
        <w:rPr>
          <w:rFonts w:ascii="Calibri" w:hAnsi="Calibri"/>
          <w:sz w:val="22"/>
          <w:szCs w:val="22"/>
        </w:rPr>
        <w:t>el</w:t>
      </w:r>
      <w:r w:rsidRPr="007610DC">
        <w:rPr>
          <w:rFonts w:ascii="Calibri" w:hAnsi="Calibri"/>
          <w:sz w:val="22"/>
          <w:szCs w:val="22"/>
        </w:rPr>
        <w:t>ect “Units” from the menu.  Choose the</w:t>
      </w:r>
      <w:r w:rsidR="00B05669" w:rsidRPr="007610DC">
        <w:rPr>
          <w:rFonts w:ascii="Calibri" w:hAnsi="Calibri"/>
          <w:sz w:val="22"/>
          <w:szCs w:val="22"/>
        </w:rPr>
        <w:t xml:space="preserve"> </w:t>
      </w:r>
      <w:r w:rsidRPr="007610DC">
        <w:rPr>
          <w:rFonts w:ascii="Calibri" w:hAnsi="Calibri"/>
          <w:sz w:val="22"/>
          <w:szCs w:val="22"/>
        </w:rPr>
        <w:t>“Amortization” submenu and click</w:t>
      </w:r>
      <w:r w:rsidR="00B05669" w:rsidRPr="007610DC">
        <w:rPr>
          <w:rFonts w:ascii="Calibri" w:hAnsi="Calibri"/>
          <w:sz w:val="22"/>
          <w:szCs w:val="22"/>
        </w:rPr>
        <w:t xml:space="preserve"> </w:t>
      </w:r>
      <w:r w:rsidRPr="007610DC">
        <w:rPr>
          <w:rFonts w:ascii="Calibri" w:hAnsi="Calibri"/>
          <w:sz w:val="22"/>
          <w:szCs w:val="22"/>
        </w:rPr>
        <w:t>“Fixed Payment Schedule.”</w:t>
      </w:r>
    </w:p>
    <w:p w:rsidR="00B05669" w:rsidRPr="007610DC" w:rsidRDefault="00CB4C42" w:rsidP="00CB4C42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</w:rPr>
        <w:t>T</w:t>
      </w:r>
      <w:r w:rsidR="00B05669" w:rsidRPr="007610DC">
        <w:rPr>
          <w:rFonts w:ascii="Calibri" w:hAnsi="Calibri"/>
          <w:b w:val="0"/>
          <w:sz w:val="22"/>
          <w:szCs w:val="22"/>
        </w:rPr>
        <w:t xml:space="preserve">ype </w:t>
      </w:r>
      <w:r w:rsidRPr="007610DC">
        <w:rPr>
          <w:rFonts w:ascii="Calibri" w:hAnsi="Calibri"/>
          <w:b w:val="0"/>
          <w:sz w:val="22"/>
          <w:szCs w:val="22"/>
        </w:rPr>
        <w:t>“</w:t>
      </w:r>
      <w:r w:rsidR="00B05669" w:rsidRPr="007610DC">
        <w:rPr>
          <w:rFonts w:ascii="Calibri" w:hAnsi="Calibri"/>
          <w:b w:val="0"/>
          <w:sz w:val="22"/>
          <w:szCs w:val="22"/>
        </w:rPr>
        <w:t>FPS</w:t>
      </w:r>
      <w:r w:rsidRPr="007610DC">
        <w:rPr>
          <w:rFonts w:ascii="Calibri" w:hAnsi="Calibri"/>
          <w:b w:val="0"/>
          <w:sz w:val="22"/>
          <w:szCs w:val="22"/>
        </w:rPr>
        <w:t>”</w:t>
      </w:r>
      <w:r w:rsidR="00B05669" w:rsidRPr="007610DC">
        <w:rPr>
          <w:rFonts w:ascii="Calibri" w:hAnsi="Calibri"/>
          <w:b w:val="0"/>
          <w:sz w:val="22"/>
          <w:szCs w:val="22"/>
        </w:rPr>
        <w:t xml:space="preserve"> in</w:t>
      </w:r>
      <w:r w:rsidR="00CE1DC9" w:rsidRPr="007610DC">
        <w:rPr>
          <w:rFonts w:ascii="Calibri" w:hAnsi="Calibri"/>
          <w:b w:val="0"/>
          <w:sz w:val="22"/>
          <w:szCs w:val="22"/>
        </w:rPr>
        <w:t xml:space="preserve"> the </w:t>
      </w:r>
      <w:r w:rsidR="001D7538" w:rsidRPr="007610DC">
        <w:rPr>
          <w:rFonts w:ascii="Calibri" w:hAnsi="Calibri"/>
          <w:b w:val="0"/>
          <w:sz w:val="22"/>
          <w:szCs w:val="22"/>
        </w:rPr>
        <w:t>Shortcuts Bar</w:t>
      </w:r>
      <w:r w:rsidRPr="007610DC">
        <w:rPr>
          <w:rFonts w:ascii="Calibri" w:hAnsi="Calibri"/>
          <w:b w:val="0"/>
          <w:sz w:val="22"/>
          <w:szCs w:val="22"/>
        </w:rPr>
        <w:t>.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7610DC">
        <w:rPr>
          <w:rFonts w:ascii="Calibri" w:hAnsi="Calibri"/>
          <w:sz w:val="22"/>
          <w:szCs w:val="22"/>
          <w:u w:val="single"/>
        </w:rPr>
        <w:t>Field Definitions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CB4C4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Customer’s Name</w:t>
      </w:r>
      <w:r w:rsidR="00CB4C42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CB4C42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Type a customer’s name.  The name entered is used only for printout purposes.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02EF" w:rsidRPr="007610DC" w:rsidRDefault="00B05669" w:rsidP="00CB4C4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Loan Amount</w:t>
      </w:r>
      <w:r w:rsidR="00CB4C42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CB4C42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Type the amount of the loan, without a decimal point.  For example, type “400000” for $4,000.00.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Down Payment</w:t>
      </w:r>
      <w:r w:rsidR="00CB4C42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CB4C42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Type the amount of the customer’s down payment on the unit, without a decimal point.  For example, type “50000” for $500.00.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Annual Interest Rate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Type the amount of the annual interest rate on the loan, without a decimal point.  For example, type “</w:t>
      </w:r>
      <w:r w:rsidR="00DC02EF" w:rsidRPr="007610DC">
        <w:rPr>
          <w:rFonts w:ascii="Calibri" w:hAnsi="Calibri"/>
          <w:b w:val="0"/>
          <w:sz w:val="22"/>
          <w:szCs w:val="22"/>
        </w:rPr>
        <w:t>7</w:t>
      </w:r>
      <w:r w:rsidRPr="007610DC">
        <w:rPr>
          <w:rFonts w:ascii="Calibri" w:hAnsi="Calibri"/>
          <w:b w:val="0"/>
          <w:sz w:val="22"/>
          <w:szCs w:val="22"/>
        </w:rPr>
        <w:t xml:space="preserve">000” for </w:t>
      </w:r>
      <w:r w:rsidR="00DC02EF" w:rsidRPr="007610DC">
        <w:rPr>
          <w:rFonts w:ascii="Calibri" w:hAnsi="Calibri"/>
          <w:b w:val="0"/>
          <w:sz w:val="22"/>
          <w:szCs w:val="22"/>
        </w:rPr>
        <w:t>7.000%</w:t>
      </w:r>
      <w:r w:rsidR="000F4933" w:rsidRPr="007610DC">
        <w:rPr>
          <w:rFonts w:ascii="Calibri" w:hAnsi="Calibri"/>
          <w:b w:val="0"/>
          <w:sz w:val="22"/>
          <w:szCs w:val="22"/>
        </w:rPr>
        <w:t>.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341FC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Number of Years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Enter the number of years within which the customer will make loan payments.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Payments Per Year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 xml:space="preserve">Enter the number of payments the customer will make per year.  Type </w:t>
      </w:r>
      <w:r w:rsidRPr="007610DC">
        <w:rPr>
          <w:rFonts w:ascii="Calibri" w:hAnsi="Calibri"/>
          <w:sz w:val="22"/>
          <w:szCs w:val="22"/>
        </w:rPr>
        <w:t>1</w:t>
      </w:r>
      <w:r w:rsidRPr="007610DC">
        <w:rPr>
          <w:rFonts w:ascii="Calibri" w:hAnsi="Calibri"/>
          <w:b w:val="0"/>
          <w:sz w:val="22"/>
          <w:szCs w:val="22"/>
        </w:rPr>
        <w:t xml:space="preserve"> for annually, </w:t>
      </w:r>
      <w:r w:rsidRPr="007610DC">
        <w:rPr>
          <w:rFonts w:ascii="Calibri" w:hAnsi="Calibri"/>
          <w:sz w:val="22"/>
          <w:szCs w:val="22"/>
        </w:rPr>
        <w:t>4</w:t>
      </w:r>
      <w:r w:rsidRPr="007610DC">
        <w:rPr>
          <w:rFonts w:ascii="Calibri" w:hAnsi="Calibri"/>
          <w:b w:val="0"/>
          <w:sz w:val="22"/>
          <w:szCs w:val="22"/>
        </w:rPr>
        <w:t xml:space="preserve"> for quarterly, </w:t>
      </w:r>
      <w:r w:rsidRPr="007610DC">
        <w:rPr>
          <w:rFonts w:ascii="Calibri" w:hAnsi="Calibri"/>
          <w:sz w:val="22"/>
          <w:szCs w:val="22"/>
        </w:rPr>
        <w:t>12</w:t>
      </w:r>
      <w:r w:rsidRPr="007610DC">
        <w:rPr>
          <w:rFonts w:ascii="Calibri" w:hAnsi="Calibri"/>
          <w:b w:val="0"/>
          <w:sz w:val="22"/>
          <w:szCs w:val="22"/>
        </w:rPr>
        <w:t xml:space="preserve"> for monthly, etc.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lastRenderedPageBreak/>
        <w:t>First Payment Date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Type the date on which the customer will make the first loan pay</w:t>
      </w:r>
      <w:r w:rsidR="00DC0F6B" w:rsidRPr="007610DC">
        <w:rPr>
          <w:rFonts w:ascii="Calibri" w:hAnsi="Calibri"/>
          <w:b w:val="0"/>
          <w:sz w:val="22"/>
          <w:szCs w:val="22"/>
        </w:rPr>
        <w:t>ment. For example, type “101511” for October 15, 2011.  You can also</w:t>
      </w:r>
      <w:r w:rsidR="001D7538" w:rsidRPr="007610DC">
        <w:rPr>
          <w:rFonts w:ascii="Calibri" w:hAnsi="Calibri"/>
          <w:b w:val="0"/>
          <w:sz w:val="22"/>
          <w:szCs w:val="22"/>
        </w:rPr>
        <w:t xml:space="preserve"> use the blue arrow to select it from a calendar.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900157" w:rsidRPr="007610DC" w:rsidRDefault="006E1B25" w:rsidP="00CB4C42">
      <w:pPr>
        <w:pStyle w:val="Heading3"/>
        <w:keepNext w:val="0"/>
        <w:spacing w:before="0"/>
        <w:contextualSpacing/>
        <w:jc w:val="center"/>
        <w:rPr>
          <w:rFonts w:ascii="Calibri" w:hAnsi="Calibri"/>
          <w:b w:val="0"/>
          <w:sz w:val="22"/>
          <w:szCs w:val="22"/>
        </w:rPr>
      </w:pPr>
      <w:r>
        <w:rPr>
          <w:b w:val="0"/>
        </w:rPr>
        <w:pict>
          <v:shape id="_x0000_i1026" type="#_x0000_t75" style="width:295.5pt;height:237.75pt">
            <v:imagedata r:id="rId8" o:title="FPS Report Pg 1"/>
          </v:shape>
        </w:pic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00157" w:rsidRPr="007610DC" w:rsidRDefault="006E1B25" w:rsidP="00CB4C42">
      <w:pPr>
        <w:pStyle w:val="Heading3"/>
        <w:keepNext w:val="0"/>
        <w:spacing w:before="0"/>
        <w:contextualSpacing/>
        <w:jc w:val="center"/>
        <w:rPr>
          <w:rFonts w:ascii="Calibri" w:hAnsi="Calibri"/>
          <w:b w:val="0"/>
          <w:sz w:val="22"/>
          <w:szCs w:val="22"/>
        </w:rPr>
      </w:pPr>
      <w:r w:rsidRPr="00244D4B">
        <w:rPr>
          <w:b w:val="0"/>
          <w:bCs/>
        </w:rPr>
        <w:pict>
          <v:shape id="_x0000_i1027" type="#_x0000_t75" style="width:325.5pt;height:150.75pt">
            <v:imagedata r:id="rId9" o:title="FPS Report Pg 2"/>
          </v:shape>
        </w:pic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7610DC">
        <w:rPr>
          <w:rFonts w:ascii="Calibri" w:hAnsi="Calibri"/>
          <w:sz w:val="22"/>
          <w:szCs w:val="22"/>
          <w:u w:val="single"/>
        </w:rPr>
        <w:t xml:space="preserve">Report </w:t>
      </w:r>
      <w:r w:rsidR="006E1B25">
        <w:rPr>
          <w:rFonts w:ascii="Calibri" w:hAnsi="Calibri"/>
          <w:sz w:val="22"/>
          <w:szCs w:val="22"/>
          <w:u w:val="single"/>
        </w:rPr>
        <w:t>Detail</w:t>
      </w:r>
      <w:r w:rsidR="00042757">
        <w:rPr>
          <w:rFonts w:ascii="Calibri" w:hAnsi="Calibri"/>
          <w:sz w:val="22"/>
          <w:szCs w:val="22"/>
          <w:u w:val="single"/>
        </w:rPr>
        <w:t>s: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</w:p>
    <w:p w:rsidR="00B05669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Pmt #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 xml:space="preserve">This column lists the numbers of the payments. 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Date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This column lists the approximate dates of the payments.</w:t>
      </w:r>
      <w:r w:rsidRPr="007610DC">
        <w:rPr>
          <w:rFonts w:ascii="Calibri" w:hAnsi="Calibri"/>
          <w:sz w:val="22"/>
          <w:szCs w:val="22"/>
        </w:rPr>
        <w:t xml:space="preserve"> 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Payment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 xml:space="preserve">This column lists the amounts of the payments. 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Interest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This column lists the amount of each payment applied to interest.</w:t>
      </w:r>
      <w:r w:rsidRPr="007610DC">
        <w:rPr>
          <w:rFonts w:ascii="Calibri" w:hAnsi="Calibri"/>
          <w:sz w:val="22"/>
          <w:szCs w:val="22"/>
        </w:rPr>
        <w:t xml:space="preserve"> </w:t>
      </w:r>
    </w:p>
    <w:p w:rsidR="00CB4C42" w:rsidRPr="007610DC" w:rsidRDefault="00CB4C42" w:rsidP="0043611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0F493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Principal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 xml:space="preserve">This column lists the amount of each payment applied to the principal of the loan. </w:t>
      </w:r>
    </w:p>
    <w:p w:rsidR="00CB4C42" w:rsidRPr="007610DC" w:rsidRDefault="00CB4C42" w:rsidP="0043611E">
      <w:pPr>
        <w:pStyle w:val="Heading3"/>
        <w:keepNext w:val="0"/>
        <w:keepLines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05669" w:rsidRPr="007610DC" w:rsidRDefault="00B05669" w:rsidP="000F4933">
      <w:pPr>
        <w:pStyle w:val="Heading3"/>
        <w:keepNext w:val="0"/>
        <w:keepLines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Balance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This column lists the remaining loan principal amount after each payment.</w:t>
      </w:r>
      <w:r w:rsidRPr="007610DC">
        <w:rPr>
          <w:rFonts w:ascii="Calibri" w:hAnsi="Calibri"/>
          <w:sz w:val="22"/>
          <w:szCs w:val="22"/>
        </w:rPr>
        <w:t xml:space="preserve"> </w:t>
      </w:r>
    </w:p>
    <w:p w:rsidR="00CB4C42" w:rsidRPr="007610DC" w:rsidRDefault="00CB4C42" w:rsidP="0043611E">
      <w:pPr>
        <w:pStyle w:val="Heading3"/>
        <w:keepNext w:val="0"/>
        <w:keepLines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F4933" w:rsidRPr="007610DC" w:rsidRDefault="00B05669" w:rsidP="000F4933">
      <w:pPr>
        <w:pStyle w:val="Heading3"/>
        <w:keepNext w:val="0"/>
        <w:keepLines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  <w:u w:val="single"/>
        </w:rPr>
        <w:t>Year Totals</w:t>
      </w:r>
      <w:r w:rsidR="000F4933" w:rsidRPr="007610DC">
        <w:rPr>
          <w:rFonts w:ascii="Calibri" w:hAnsi="Calibri"/>
          <w:b w:val="0"/>
          <w:sz w:val="22"/>
          <w:szCs w:val="22"/>
          <w:u w:val="single"/>
        </w:rPr>
        <w:t>: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</w:t>
      </w:r>
      <w:r w:rsidRPr="007610DC">
        <w:rPr>
          <w:rFonts w:ascii="Calibri" w:hAnsi="Calibri"/>
          <w:b w:val="0"/>
          <w:sz w:val="22"/>
          <w:szCs w:val="22"/>
        </w:rPr>
        <w:t>This line shows</w:t>
      </w:r>
      <w:r w:rsidR="000F4933" w:rsidRPr="007610DC">
        <w:rPr>
          <w:rFonts w:ascii="Calibri" w:hAnsi="Calibri"/>
          <w:b w:val="0"/>
          <w:sz w:val="22"/>
          <w:szCs w:val="22"/>
        </w:rPr>
        <w:t xml:space="preserve"> the following:</w:t>
      </w:r>
      <w:r w:rsidRPr="007610DC">
        <w:rPr>
          <w:rFonts w:ascii="Calibri" w:hAnsi="Calibri"/>
          <w:b w:val="0"/>
          <w:sz w:val="22"/>
          <w:szCs w:val="22"/>
        </w:rPr>
        <w:t xml:space="preserve"> </w:t>
      </w:r>
    </w:p>
    <w:p w:rsidR="000F4933" w:rsidRPr="007610DC" w:rsidRDefault="000F4933" w:rsidP="000F4933">
      <w:pPr>
        <w:pStyle w:val="Heading3"/>
        <w:keepNext w:val="0"/>
        <w:keepLines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0F4933" w:rsidRPr="007610DC" w:rsidRDefault="000F4933" w:rsidP="000F4933">
      <w:pPr>
        <w:pStyle w:val="Heading3"/>
        <w:keepNext w:val="0"/>
        <w:keepLines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</w:rPr>
        <w:t>T</w:t>
      </w:r>
      <w:r w:rsidR="00B05669" w:rsidRPr="007610DC">
        <w:rPr>
          <w:rFonts w:ascii="Calibri" w:hAnsi="Calibri"/>
          <w:b w:val="0"/>
          <w:sz w:val="22"/>
          <w:szCs w:val="22"/>
        </w:rPr>
        <w:t>he total amount the cus</w:t>
      </w:r>
      <w:r w:rsidRPr="007610DC">
        <w:rPr>
          <w:rFonts w:ascii="Calibri" w:hAnsi="Calibri"/>
          <w:b w:val="0"/>
          <w:sz w:val="22"/>
          <w:szCs w:val="22"/>
        </w:rPr>
        <w:t>tomer paid the indicated year</w:t>
      </w:r>
    </w:p>
    <w:p w:rsidR="000F4933" w:rsidRPr="007610DC" w:rsidRDefault="000F4933" w:rsidP="000F4933">
      <w:pPr>
        <w:pStyle w:val="Heading3"/>
        <w:keepNext w:val="0"/>
        <w:keepLines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</w:rPr>
        <w:t>T</w:t>
      </w:r>
      <w:r w:rsidR="00B05669" w:rsidRPr="007610DC">
        <w:rPr>
          <w:rFonts w:ascii="Calibri" w:hAnsi="Calibri"/>
          <w:b w:val="0"/>
          <w:sz w:val="22"/>
          <w:szCs w:val="22"/>
        </w:rPr>
        <w:t>he tota</w:t>
      </w:r>
      <w:r w:rsidRPr="007610DC">
        <w:rPr>
          <w:rFonts w:ascii="Calibri" w:hAnsi="Calibri"/>
          <w:b w:val="0"/>
          <w:sz w:val="22"/>
          <w:szCs w:val="22"/>
        </w:rPr>
        <w:t>l amount of interest paid</w:t>
      </w:r>
    </w:p>
    <w:p w:rsidR="00B05669" w:rsidRPr="007610DC" w:rsidRDefault="000F4933" w:rsidP="000F4933">
      <w:pPr>
        <w:pStyle w:val="Heading3"/>
        <w:keepNext w:val="0"/>
        <w:keepLines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610DC">
        <w:rPr>
          <w:rFonts w:ascii="Calibri" w:hAnsi="Calibri"/>
          <w:b w:val="0"/>
          <w:sz w:val="22"/>
          <w:szCs w:val="22"/>
        </w:rPr>
        <w:t>T</w:t>
      </w:r>
      <w:r w:rsidR="00B05669" w:rsidRPr="007610DC">
        <w:rPr>
          <w:rFonts w:ascii="Calibri" w:hAnsi="Calibri"/>
          <w:b w:val="0"/>
          <w:sz w:val="22"/>
          <w:szCs w:val="22"/>
        </w:rPr>
        <w:t>he total amoun</w:t>
      </w:r>
      <w:r w:rsidRPr="007610DC">
        <w:rPr>
          <w:rFonts w:ascii="Calibri" w:hAnsi="Calibri"/>
          <w:b w:val="0"/>
          <w:sz w:val="22"/>
          <w:szCs w:val="22"/>
        </w:rPr>
        <w:t>t applied to the loan principal</w:t>
      </w:r>
    </w:p>
    <w:sectPr w:rsidR="00B05669" w:rsidRPr="007610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26D1" w:rsidRDefault="00A526D1">
      <w:r>
        <w:separator/>
      </w:r>
    </w:p>
  </w:endnote>
  <w:endnote w:type="continuationSeparator" w:id="0">
    <w:p w:rsidR="00A526D1" w:rsidRDefault="00A52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3491" w:rsidRDefault="00F234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5669" w:rsidRDefault="00B05669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3491" w:rsidRDefault="00F234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26D1" w:rsidRDefault="00A526D1">
      <w:r>
        <w:separator/>
      </w:r>
    </w:p>
  </w:footnote>
  <w:footnote w:type="continuationSeparator" w:id="0">
    <w:p w:rsidR="00A526D1" w:rsidRDefault="00A52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3491" w:rsidRDefault="00F234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5669" w:rsidRDefault="00B05669">
    <w:pPr>
      <w:pStyle w:val="Header"/>
      <w:rPr>
        <w:b w:val="0"/>
      </w:rPr>
    </w:pPr>
    <w:r>
      <w:t>Fixed Payment Schedule</w:t>
    </w:r>
    <w:r>
      <w:tab/>
    </w:r>
    <w:r w:rsidR="00F8198B">
      <w:rPr>
        <w:b w:val="0"/>
      </w:rPr>
      <w:t>Units</w:t>
    </w:r>
  </w:p>
  <w:p w:rsidR="00F8198B" w:rsidRDefault="00F8198B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3491" w:rsidRDefault="00F234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3FB16CC"/>
    <w:multiLevelType w:val="hybridMultilevel"/>
    <w:tmpl w:val="CFF0B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198B"/>
    <w:rsid w:val="00042757"/>
    <w:rsid w:val="0004325D"/>
    <w:rsid w:val="000B5D36"/>
    <w:rsid w:val="000C51B9"/>
    <w:rsid w:val="000F4933"/>
    <w:rsid w:val="00180021"/>
    <w:rsid w:val="001D7538"/>
    <w:rsid w:val="002321C8"/>
    <w:rsid w:val="0025558E"/>
    <w:rsid w:val="002815B2"/>
    <w:rsid w:val="0043611E"/>
    <w:rsid w:val="00566E3B"/>
    <w:rsid w:val="00597AC4"/>
    <w:rsid w:val="006B3425"/>
    <w:rsid w:val="006B3A52"/>
    <w:rsid w:val="006E1B25"/>
    <w:rsid w:val="007610DC"/>
    <w:rsid w:val="007B71D4"/>
    <w:rsid w:val="00885E92"/>
    <w:rsid w:val="008C0CF0"/>
    <w:rsid w:val="00900157"/>
    <w:rsid w:val="0092652D"/>
    <w:rsid w:val="009C7DDC"/>
    <w:rsid w:val="00A526D1"/>
    <w:rsid w:val="00B05669"/>
    <w:rsid w:val="00B05B0D"/>
    <w:rsid w:val="00B53DD4"/>
    <w:rsid w:val="00BE6463"/>
    <w:rsid w:val="00BF6667"/>
    <w:rsid w:val="00C30FD8"/>
    <w:rsid w:val="00C672F5"/>
    <w:rsid w:val="00CB4C42"/>
    <w:rsid w:val="00CE1DC9"/>
    <w:rsid w:val="00D341FC"/>
    <w:rsid w:val="00D704A4"/>
    <w:rsid w:val="00D75DA8"/>
    <w:rsid w:val="00DC02EF"/>
    <w:rsid w:val="00DC0F6B"/>
    <w:rsid w:val="00EE6CB7"/>
    <w:rsid w:val="00F11667"/>
    <w:rsid w:val="00F23491"/>
    <w:rsid w:val="00F54C47"/>
    <w:rsid w:val="00F8198B"/>
    <w:rsid w:val="00F9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A284C40-1A73-4DC8-BDD2-D401CFD18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 w:cs="Arial Unicode MS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2013-05-31T00:03:00Z</cp:lastPrinted>
  <dcterms:created xsi:type="dcterms:W3CDTF">2026-01-17T13:45:00Z</dcterms:created>
  <dcterms:modified xsi:type="dcterms:W3CDTF">2026-01-17T13:45:00Z</dcterms:modified>
</cp:coreProperties>
</file>