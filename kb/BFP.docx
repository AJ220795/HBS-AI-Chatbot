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79B9" w:rsidRPr="004E2D3E" w:rsidRDefault="008879B9" w:rsidP="008879B9">
      <w:pPr>
        <w:pStyle w:val="BodyText"/>
        <w:jc w:val="left"/>
        <w:rPr>
          <w:rFonts w:ascii="Calibri" w:hAnsi="Calibri"/>
          <w:noProof/>
          <w:sz w:val="36"/>
          <w:szCs w:val="36"/>
          <w:u w:val="single"/>
        </w:rPr>
      </w:pPr>
      <w:r w:rsidRPr="004E2D3E">
        <w:rPr>
          <w:rFonts w:ascii="Calibri" w:hAnsi="Calibri"/>
          <w:noProof/>
          <w:sz w:val="36"/>
          <w:szCs w:val="36"/>
          <w:u w:val="single"/>
        </w:rPr>
        <w:t>Balance Forward Unit Purchase (BFP)</w:t>
      </w:r>
    </w:p>
    <w:p w:rsidR="008879B9" w:rsidRDefault="008879B9" w:rsidP="00BE6C89">
      <w:pPr>
        <w:pStyle w:val="BodyText"/>
        <w:rPr>
          <w:noProof/>
        </w:rPr>
      </w:pPr>
    </w:p>
    <w:p w:rsidR="004F7266" w:rsidRPr="00BE6C89" w:rsidRDefault="00BE6C89" w:rsidP="00BE6C89">
      <w:pPr>
        <w:pStyle w:val="BodyTex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5.5pt">
            <v:imagedata r:id="rId8" o:title=""/>
          </v:shape>
        </w:pict>
      </w:r>
    </w:p>
    <w:p w:rsidR="004F7266" w:rsidRDefault="004F7266">
      <w:pPr>
        <w:pStyle w:val="BodyText"/>
        <w:rPr>
          <w:noProof/>
        </w:rPr>
      </w:pPr>
    </w:p>
    <w:p w:rsidR="004F7266" w:rsidRPr="00BE6C89" w:rsidRDefault="0039628B" w:rsidP="00BE6C89">
      <w:pPr>
        <w:pStyle w:val="Body"/>
        <w:rPr>
          <w:b/>
          <w:noProof/>
        </w:rPr>
      </w:pPr>
      <w:r w:rsidRPr="00BE6C89">
        <w:rPr>
          <w:b/>
          <w:noProof/>
        </w:rPr>
        <w:t>Balance Forward Purchases is a program used primarily for initial setup of units.  It is NOT intended for everyday use as there is NO audit trail of any purchases made in the program.  As such, no journal entries are created when units are entering via this method.  Contact a HBS Support Team member before using this program.</w:t>
      </w:r>
    </w:p>
    <w:p w:rsidR="0039628B" w:rsidRPr="0039628B" w:rsidRDefault="0039628B" w:rsidP="0039628B">
      <w:pPr>
        <w:pStyle w:val="Body"/>
      </w:pPr>
    </w:p>
    <w:sectPr w:rsidR="0039628B" w:rsidRPr="0039628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724D" w:rsidRDefault="007C724D">
      <w:r>
        <w:separator/>
      </w:r>
    </w:p>
  </w:endnote>
  <w:endnote w:type="continuationSeparator" w:id="0">
    <w:p w:rsidR="007C724D" w:rsidRDefault="007C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03BD" w:rsidRDefault="006903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7266" w:rsidRDefault="004F7266">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03BD" w:rsidRDefault="006903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724D" w:rsidRDefault="007C724D">
      <w:r>
        <w:separator/>
      </w:r>
    </w:p>
  </w:footnote>
  <w:footnote w:type="continuationSeparator" w:id="0">
    <w:p w:rsidR="007C724D" w:rsidRDefault="007C7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03BD" w:rsidRDefault="006903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7266" w:rsidRDefault="005E1F14">
    <w:pPr>
      <w:pStyle w:val="Header"/>
      <w:rPr>
        <w:b w:val="0"/>
      </w:rPr>
    </w:pPr>
    <w:r>
      <w:t>BFP</w:t>
    </w:r>
    <w:r w:rsidR="004F7266">
      <w:t xml:space="preserve"> Purchases</w:t>
    </w:r>
    <w:r w:rsidR="004F7266">
      <w:tab/>
    </w:r>
    <w:r w:rsidR="004F7266">
      <w:rPr>
        <w:b w:val="0"/>
      </w:rPr>
      <w:t>Units</w:t>
    </w:r>
  </w:p>
  <w:p w:rsidR="00C655B6" w:rsidRDefault="00C655B6">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903BD" w:rsidRDefault="006903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3F2125AF"/>
    <w:multiLevelType w:val="hybridMultilevel"/>
    <w:tmpl w:val="EB221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D631F2"/>
    <w:multiLevelType w:val="hybridMultilevel"/>
    <w:tmpl w:val="9E9A0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AF553F1"/>
    <w:multiLevelType w:val="hybridMultilevel"/>
    <w:tmpl w:val="179C3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0812C77"/>
    <w:multiLevelType w:val="hybridMultilevel"/>
    <w:tmpl w:val="3D46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0B632D"/>
    <w:multiLevelType w:val="hybridMultilevel"/>
    <w:tmpl w:val="E3D62852"/>
    <w:lvl w:ilvl="0" w:tplc="04090001">
      <w:start w:val="1"/>
      <w:numFmt w:val="bullet"/>
      <w:lvlText w:val=""/>
      <w:lvlJc w:val="left"/>
      <w:pPr>
        <w:tabs>
          <w:tab w:val="num" w:pos="696"/>
        </w:tabs>
        <w:ind w:left="696" w:hanging="360"/>
      </w:pPr>
      <w:rPr>
        <w:rFonts w:ascii="Symbol" w:hAnsi="Symbol" w:hint="default"/>
      </w:rPr>
    </w:lvl>
    <w:lvl w:ilvl="1" w:tplc="04090003" w:tentative="1">
      <w:start w:val="1"/>
      <w:numFmt w:val="bullet"/>
      <w:lvlText w:val="o"/>
      <w:lvlJc w:val="left"/>
      <w:pPr>
        <w:tabs>
          <w:tab w:val="num" w:pos="1416"/>
        </w:tabs>
        <w:ind w:left="1416" w:hanging="360"/>
      </w:pPr>
      <w:rPr>
        <w:rFonts w:ascii="Courier New" w:hAnsi="Courier New" w:hint="default"/>
      </w:rPr>
    </w:lvl>
    <w:lvl w:ilvl="2" w:tplc="04090005" w:tentative="1">
      <w:start w:val="1"/>
      <w:numFmt w:val="bullet"/>
      <w:lvlText w:val=""/>
      <w:lvlJc w:val="left"/>
      <w:pPr>
        <w:tabs>
          <w:tab w:val="num" w:pos="2136"/>
        </w:tabs>
        <w:ind w:left="2136" w:hanging="360"/>
      </w:pPr>
      <w:rPr>
        <w:rFonts w:ascii="Wingdings" w:hAnsi="Wingdings" w:hint="default"/>
      </w:rPr>
    </w:lvl>
    <w:lvl w:ilvl="3" w:tplc="04090001" w:tentative="1">
      <w:start w:val="1"/>
      <w:numFmt w:val="bullet"/>
      <w:lvlText w:val=""/>
      <w:lvlJc w:val="left"/>
      <w:pPr>
        <w:tabs>
          <w:tab w:val="num" w:pos="2856"/>
        </w:tabs>
        <w:ind w:left="2856" w:hanging="360"/>
      </w:pPr>
      <w:rPr>
        <w:rFonts w:ascii="Symbol" w:hAnsi="Symbol" w:hint="default"/>
      </w:rPr>
    </w:lvl>
    <w:lvl w:ilvl="4" w:tplc="04090003" w:tentative="1">
      <w:start w:val="1"/>
      <w:numFmt w:val="bullet"/>
      <w:lvlText w:val="o"/>
      <w:lvlJc w:val="left"/>
      <w:pPr>
        <w:tabs>
          <w:tab w:val="num" w:pos="3576"/>
        </w:tabs>
        <w:ind w:left="3576" w:hanging="360"/>
      </w:pPr>
      <w:rPr>
        <w:rFonts w:ascii="Courier New" w:hAnsi="Courier New" w:hint="default"/>
      </w:rPr>
    </w:lvl>
    <w:lvl w:ilvl="5" w:tplc="04090005" w:tentative="1">
      <w:start w:val="1"/>
      <w:numFmt w:val="bullet"/>
      <w:lvlText w:val=""/>
      <w:lvlJc w:val="left"/>
      <w:pPr>
        <w:tabs>
          <w:tab w:val="num" w:pos="4296"/>
        </w:tabs>
        <w:ind w:left="4296" w:hanging="360"/>
      </w:pPr>
      <w:rPr>
        <w:rFonts w:ascii="Wingdings" w:hAnsi="Wingdings" w:hint="default"/>
      </w:rPr>
    </w:lvl>
    <w:lvl w:ilvl="6" w:tplc="04090001" w:tentative="1">
      <w:start w:val="1"/>
      <w:numFmt w:val="bullet"/>
      <w:lvlText w:val=""/>
      <w:lvlJc w:val="left"/>
      <w:pPr>
        <w:tabs>
          <w:tab w:val="num" w:pos="5016"/>
        </w:tabs>
        <w:ind w:left="5016" w:hanging="360"/>
      </w:pPr>
      <w:rPr>
        <w:rFonts w:ascii="Symbol" w:hAnsi="Symbol" w:hint="default"/>
      </w:rPr>
    </w:lvl>
    <w:lvl w:ilvl="7" w:tplc="04090003" w:tentative="1">
      <w:start w:val="1"/>
      <w:numFmt w:val="bullet"/>
      <w:lvlText w:val="o"/>
      <w:lvlJc w:val="left"/>
      <w:pPr>
        <w:tabs>
          <w:tab w:val="num" w:pos="5736"/>
        </w:tabs>
        <w:ind w:left="5736" w:hanging="360"/>
      </w:pPr>
      <w:rPr>
        <w:rFonts w:ascii="Courier New" w:hAnsi="Courier New" w:hint="default"/>
      </w:rPr>
    </w:lvl>
    <w:lvl w:ilvl="8" w:tplc="04090005" w:tentative="1">
      <w:start w:val="1"/>
      <w:numFmt w:val="bullet"/>
      <w:lvlText w:val=""/>
      <w:lvlJc w:val="left"/>
      <w:pPr>
        <w:tabs>
          <w:tab w:val="num" w:pos="6456"/>
        </w:tabs>
        <w:ind w:left="6456" w:hanging="360"/>
      </w:pPr>
      <w:rPr>
        <w:rFonts w:ascii="Wingdings" w:hAnsi="Wingdings" w:hint="default"/>
      </w:rPr>
    </w:lvl>
  </w:abstractNum>
  <w:num w:numId="1">
    <w:abstractNumId w:val="1"/>
  </w:num>
  <w:num w:numId="2">
    <w:abstractNumId w:val="0"/>
  </w:num>
  <w:num w:numId="3">
    <w:abstractNumId w:val="2"/>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167A"/>
    <w:rsid w:val="00012B25"/>
    <w:rsid w:val="00050E87"/>
    <w:rsid w:val="000963E9"/>
    <w:rsid w:val="000B1118"/>
    <w:rsid w:val="000C45DD"/>
    <w:rsid w:val="001E45C2"/>
    <w:rsid w:val="00233FE7"/>
    <w:rsid w:val="003148DC"/>
    <w:rsid w:val="00352518"/>
    <w:rsid w:val="00380392"/>
    <w:rsid w:val="0039628B"/>
    <w:rsid w:val="00414D27"/>
    <w:rsid w:val="00433C5D"/>
    <w:rsid w:val="00453905"/>
    <w:rsid w:val="004E2D3E"/>
    <w:rsid w:val="004F6C7E"/>
    <w:rsid w:val="004F7266"/>
    <w:rsid w:val="005972FB"/>
    <w:rsid w:val="005E1F14"/>
    <w:rsid w:val="006817CB"/>
    <w:rsid w:val="006903BD"/>
    <w:rsid w:val="00705194"/>
    <w:rsid w:val="00712BA3"/>
    <w:rsid w:val="00736EB2"/>
    <w:rsid w:val="007762A4"/>
    <w:rsid w:val="007A115C"/>
    <w:rsid w:val="007A3860"/>
    <w:rsid w:val="007C724D"/>
    <w:rsid w:val="00803247"/>
    <w:rsid w:val="00821F54"/>
    <w:rsid w:val="00840649"/>
    <w:rsid w:val="008879B9"/>
    <w:rsid w:val="00891688"/>
    <w:rsid w:val="008E3D74"/>
    <w:rsid w:val="009853E6"/>
    <w:rsid w:val="009B3C0C"/>
    <w:rsid w:val="00A14388"/>
    <w:rsid w:val="00A320EB"/>
    <w:rsid w:val="00A50C5C"/>
    <w:rsid w:val="00AA31F0"/>
    <w:rsid w:val="00B83550"/>
    <w:rsid w:val="00B96537"/>
    <w:rsid w:val="00BE6C89"/>
    <w:rsid w:val="00C03782"/>
    <w:rsid w:val="00C06EF0"/>
    <w:rsid w:val="00C655B6"/>
    <w:rsid w:val="00C761EC"/>
    <w:rsid w:val="00D926AC"/>
    <w:rsid w:val="00EC5A4A"/>
    <w:rsid w:val="00F71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A5BF4296-7593-4EE6-9546-3D40A1B3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154B22-E98F-48D0-97D1-003747FDD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 Document.dot</Template>
  <TotalTime>0</TotalTime>
  <Pages>1</Pages>
  <Words>55</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Wholegoods Purchases</vt:lpstr>
    </vt:vector>
  </TitlesOfParts>
  <Company>HBS</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Purchases</dc:title>
  <dc:subject/>
  <dc:creator>Training</dc:creator>
  <cp:keywords/>
  <dc:description/>
  <cp:lastModifiedBy>app</cp:lastModifiedBy>
  <cp:revision>2</cp:revision>
  <cp:lastPrinted>2007-11-15T18:31:00Z</cp:lastPrinted>
  <dcterms:created xsi:type="dcterms:W3CDTF">2026-01-17T13:24:00Z</dcterms:created>
  <dcterms:modified xsi:type="dcterms:W3CDTF">2026-01-17T13:24:00Z</dcterms:modified>
</cp:coreProperties>
</file>