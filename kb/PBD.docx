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5BAA" w:rsidRPr="00D311E4" w:rsidRDefault="00825EEE" w:rsidP="00A55BAA">
      <w:pPr>
        <w:pStyle w:val="BodyText"/>
        <w:jc w:val="left"/>
        <w:rPr>
          <w:rFonts w:ascii="Calibri" w:hAnsi="Calibri"/>
          <w:noProof/>
          <w:sz w:val="36"/>
          <w:szCs w:val="36"/>
          <w:u w:val="single"/>
        </w:rPr>
      </w:pPr>
      <w:r w:rsidRPr="00D311E4">
        <w:rPr>
          <w:rFonts w:ascii="Calibri" w:hAnsi="Calibri"/>
          <w:noProof/>
          <w:sz w:val="36"/>
          <w:szCs w:val="36"/>
          <w:u w:val="single"/>
        </w:rPr>
        <w:t>Parts Barcode Defaults Maintenance (PBD)</w:t>
      </w:r>
    </w:p>
    <w:p w:rsidR="00A55BAA" w:rsidRPr="00D311E4" w:rsidRDefault="00A55BAA" w:rsidP="00A55BAA">
      <w:pPr>
        <w:pStyle w:val="BodyText"/>
        <w:jc w:val="left"/>
        <w:rPr>
          <w:rFonts w:ascii="Calibri" w:hAnsi="Calibri"/>
          <w:noProof/>
          <w:sz w:val="22"/>
          <w:szCs w:val="22"/>
        </w:rPr>
      </w:pPr>
    </w:p>
    <w:p w:rsidR="00AD2965" w:rsidRPr="00D311E4" w:rsidRDefault="001C43BB" w:rsidP="001C43BB">
      <w:pPr>
        <w:pStyle w:val="BodyText"/>
        <w:jc w:val="center"/>
        <w:rPr>
          <w:rFonts w:ascii="Calibri" w:hAnsi="Calibri"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5pt;height:200.25pt">
            <v:imagedata r:id="rId7" o:title="PBD"/>
          </v:shape>
        </w:pict>
      </w:r>
    </w:p>
    <w:p w:rsidR="00A55BAA" w:rsidRPr="00D311E4" w:rsidRDefault="00A55BAA" w:rsidP="00A55BAA">
      <w:pPr>
        <w:pStyle w:val="Body"/>
        <w:spacing w:before="0"/>
        <w:jc w:val="left"/>
        <w:rPr>
          <w:rFonts w:ascii="Calibri" w:hAnsi="Calibri"/>
          <w:sz w:val="22"/>
          <w:szCs w:val="22"/>
        </w:rPr>
      </w:pPr>
    </w:p>
    <w:p w:rsidR="00AD2965" w:rsidRPr="00146DFD" w:rsidRDefault="00AD2965" w:rsidP="002F3FE4">
      <w:pPr>
        <w:pStyle w:val="Body"/>
        <w:spacing w:before="0"/>
        <w:jc w:val="left"/>
        <w:rPr>
          <w:rFonts w:ascii="Calibri" w:hAnsi="Calibri"/>
          <w:noProof/>
          <w:sz w:val="24"/>
        </w:rPr>
      </w:pPr>
      <w:r w:rsidRPr="00146DFD">
        <w:rPr>
          <w:rFonts w:ascii="Calibri" w:hAnsi="Calibri"/>
          <w:sz w:val="24"/>
        </w:rPr>
        <w:t xml:space="preserve">Print Barcode Defaults Maintenance (PBD) </w:t>
      </w:r>
      <w:r w:rsidR="002F3FE4">
        <w:rPr>
          <w:rFonts w:ascii="Calibri" w:hAnsi="Calibri"/>
          <w:sz w:val="24"/>
        </w:rPr>
        <w:t>lets you manage your barcode label printing defaults.</w:t>
      </w:r>
    </w:p>
    <w:p w:rsidR="00A55BAA" w:rsidRPr="00146DFD" w:rsidRDefault="00A55BAA" w:rsidP="00A55BAA">
      <w:pPr>
        <w:pStyle w:val="Body"/>
        <w:spacing w:before="0"/>
        <w:jc w:val="left"/>
        <w:rPr>
          <w:rFonts w:ascii="Calibri" w:hAnsi="Calibri"/>
          <w:sz w:val="24"/>
        </w:rPr>
      </w:pPr>
    </w:p>
    <w:p w:rsidR="00825EEE" w:rsidRPr="00146DFD" w:rsidRDefault="00825EEE" w:rsidP="00A55BAA">
      <w:pPr>
        <w:pStyle w:val="Body"/>
        <w:spacing w:before="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>To access this function</w:t>
      </w:r>
      <w:r w:rsidR="0077618F" w:rsidRPr="00146DFD">
        <w:rPr>
          <w:rFonts w:ascii="Calibri" w:hAnsi="Calibri"/>
          <w:sz w:val="24"/>
        </w:rPr>
        <w:t>, either</w:t>
      </w:r>
      <w:r w:rsidRPr="00146DFD">
        <w:rPr>
          <w:rFonts w:ascii="Calibri" w:hAnsi="Calibri"/>
          <w:sz w:val="24"/>
        </w:rPr>
        <w:t>:</w:t>
      </w:r>
    </w:p>
    <w:p w:rsidR="00825EEE" w:rsidRPr="00146DFD" w:rsidRDefault="00825EEE" w:rsidP="00A55BAA">
      <w:pPr>
        <w:pStyle w:val="Body"/>
        <w:spacing w:before="0"/>
        <w:jc w:val="left"/>
        <w:rPr>
          <w:rFonts w:ascii="Calibri" w:hAnsi="Calibri"/>
          <w:sz w:val="24"/>
        </w:rPr>
      </w:pPr>
    </w:p>
    <w:p w:rsidR="00AD2965" w:rsidRPr="00146DFD" w:rsidRDefault="00825EEE" w:rsidP="00825EEE">
      <w:pPr>
        <w:pStyle w:val="Body"/>
        <w:numPr>
          <w:ilvl w:val="0"/>
          <w:numId w:val="4"/>
        </w:numPr>
        <w:spacing w:before="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>Select “Inventory” from the menu.  Choose the</w:t>
      </w:r>
      <w:r w:rsidR="00AD2965" w:rsidRPr="00146DFD">
        <w:rPr>
          <w:rFonts w:ascii="Calibri" w:hAnsi="Calibri"/>
          <w:sz w:val="24"/>
        </w:rPr>
        <w:t xml:space="preserve"> </w:t>
      </w:r>
      <w:r w:rsidRPr="00146DFD">
        <w:rPr>
          <w:rFonts w:ascii="Calibri" w:hAnsi="Calibri"/>
          <w:sz w:val="24"/>
        </w:rPr>
        <w:t>“</w:t>
      </w:r>
      <w:r w:rsidR="00AD2965" w:rsidRPr="00146DFD">
        <w:rPr>
          <w:rFonts w:ascii="Calibri" w:hAnsi="Calibri"/>
          <w:sz w:val="24"/>
        </w:rPr>
        <w:t>Bar Code</w:t>
      </w:r>
      <w:r w:rsidR="000C6007" w:rsidRPr="00146DFD">
        <w:rPr>
          <w:rFonts w:ascii="Calibri" w:hAnsi="Calibri"/>
          <w:sz w:val="24"/>
        </w:rPr>
        <w:t xml:space="preserve"> and </w:t>
      </w:r>
      <w:r w:rsidR="00AD2965" w:rsidRPr="00146DFD">
        <w:rPr>
          <w:rFonts w:ascii="Calibri" w:hAnsi="Calibri"/>
          <w:sz w:val="24"/>
        </w:rPr>
        <w:t>UPC</w:t>
      </w:r>
      <w:r w:rsidR="000C6007" w:rsidRPr="00146DFD">
        <w:rPr>
          <w:rFonts w:ascii="Calibri" w:hAnsi="Calibri"/>
          <w:sz w:val="24"/>
        </w:rPr>
        <w:t>s</w:t>
      </w:r>
      <w:r w:rsidRPr="00146DFD">
        <w:rPr>
          <w:rFonts w:ascii="Calibri" w:hAnsi="Calibri"/>
          <w:sz w:val="24"/>
        </w:rPr>
        <w:t>” submenu and click “</w:t>
      </w:r>
      <w:r w:rsidR="000C6007" w:rsidRPr="00146DFD">
        <w:rPr>
          <w:rFonts w:ascii="Calibri" w:hAnsi="Calibri"/>
          <w:sz w:val="24"/>
        </w:rPr>
        <w:t>Parts</w:t>
      </w:r>
      <w:r w:rsidRPr="00146DFD">
        <w:rPr>
          <w:rFonts w:ascii="Calibri" w:hAnsi="Calibri"/>
          <w:sz w:val="24"/>
        </w:rPr>
        <w:t xml:space="preserve"> Barcode Defaults.”</w:t>
      </w:r>
    </w:p>
    <w:p w:rsidR="00AD2965" w:rsidRPr="00146DFD" w:rsidRDefault="00825EEE" w:rsidP="00825EEE">
      <w:pPr>
        <w:pStyle w:val="Command"/>
        <w:numPr>
          <w:ilvl w:val="0"/>
          <w:numId w:val="4"/>
        </w:numPr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</w:rPr>
        <w:t>T</w:t>
      </w:r>
      <w:r w:rsidR="009F5BE8" w:rsidRPr="00146DFD">
        <w:rPr>
          <w:rFonts w:ascii="Calibri" w:hAnsi="Calibri"/>
          <w:b w:val="0"/>
          <w:sz w:val="24"/>
        </w:rPr>
        <w:t xml:space="preserve">ype </w:t>
      </w:r>
      <w:r w:rsidRPr="00146DFD">
        <w:rPr>
          <w:rFonts w:ascii="Calibri" w:hAnsi="Calibri"/>
          <w:b w:val="0"/>
          <w:sz w:val="24"/>
        </w:rPr>
        <w:t>“</w:t>
      </w:r>
      <w:r w:rsidR="009F5BE8" w:rsidRPr="00146DFD">
        <w:rPr>
          <w:rFonts w:ascii="Calibri" w:hAnsi="Calibri"/>
          <w:b w:val="0"/>
          <w:sz w:val="24"/>
        </w:rPr>
        <w:t>PBD</w:t>
      </w:r>
      <w:r w:rsidRPr="00146DFD">
        <w:rPr>
          <w:rFonts w:ascii="Calibri" w:hAnsi="Calibri"/>
          <w:b w:val="0"/>
          <w:sz w:val="24"/>
        </w:rPr>
        <w:t>” in the Shortcuts Bar.</w:t>
      </w:r>
    </w:p>
    <w:p w:rsidR="00A55BAA" w:rsidRPr="00146DFD" w:rsidRDefault="00A55BAA" w:rsidP="00A55BAA">
      <w:pPr>
        <w:pStyle w:val="Heading3"/>
        <w:keepNext w:val="0"/>
        <w:spacing w:before="0"/>
        <w:jc w:val="left"/>
        <w:rPr>
          <w:rFonts w:ascii="Calibri" w:hAnsi="Calibri"/>
          <w:sz w:val="24"/>
        </w:rPr>
      </w:pPr>
    </w:p>
    <w:p w:rsidR="00AD2965" w:rsidRPr="00146DFD" w:rsidRDefault="00AD2965" w:rsidP="00A55BAA">
      <w:pPr>
        <w:pStyle w:val="Heading3"/>
        <w:keepNext w:val="0"/>
        <w:spacing w:before="0"/>
        <w:jc w:val="left"/>
        <w:rPr>
          <w:rFonts w:ascii="Calibri" w:hAnsi="Calibri"/>
          <w:sz w:val="24"/>
          <w:u w:val="single"/>
        </w:rPr>
      </w:pPr>
      <w:r w:rsidRPr="00146DFD">
        <w:rPr>
          <w:rFonts w:ascii="Calibri" w:hAnsi="Calibri"/>
          <w:sz w:val="24"/>
          <w:u w:val="single"/>
        </w:rPr>
        <w:t>Field Descriptions</w:t>
      </w:r>
      <w:r w:rsidR="002F3FE4">
        <w:rPr>
          <w:rFonts w:ascii="Calibri" w:hAnsi="Calibri"/>
          <w:sz w:val="24"/>
          <w:u w:val="single"/>
        </w:rPr>
        <w:t>:</w:t>
      </w:r>
    </w:p>
    <w:p w:rsidR="00A55BAA" w:rsidRPr="00146DFD" w:rsidRDefault="00A55BAA" w:rsidP="00A55BAA">
      <w:pPr>
        <w:pStyle w:val="Heading3"/>
        <w:keepNext w:val="0"/>
        <w:spacing w:before="0"/>
        <w:jc w:val="left"/>
        <w:rPr>
          <w:rFonts w:ascii="Calibri" w:hAnsi="Calibri"/>
          <w:sz w:val="24"/>
        </w:rPr>
      </w:pPr>
    </w:p>
    <w:p w:rsidR="00AD2965" w:rsidRPr="00146DFD" w:rsidRDefault="00AD2965" w:rsidP="00FE7518">
      <w:pPr>
        <w:pStyle w:val="Heading3"/>
        <w:keepNext w:val="0"/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  <w:u w:val="single"/>
        </w:rPr>
        <w:t>Default Price Code</w:t>
      </w:r>
      <w:r w:rsidR="00FE7518" w:rsidRPr="00146DFD">
        <w:rPr>
          <w:rFonts w:ascii="Calibri" w:hAnsi="Calibri"/>
          <w:b w:val="0"/>
          <w:sz w:val="24"/>
          <w:u w:val="single"/>
        </w:rPr>
        <w:t>:</w:t>
      </w:r>
      <w:r w:rsidR="00FE7518" w:rsidRPr="00146DFD">
        <w:rPr>
          <w:rFonts w:ascii="Calibri" w:hAnsi="Calibri"/>
          <w:b w:val="0"/>
          <w:sz w:val="24"/>
        </w:rPr>
        <w:t xml:space="preserve"> </w:t>
      </w:r>
      <w:r w:rsidR="00751E90" w:rsidRPr="00146DFD">
        <w:rPr>
          <w:rFonts w:ascii="Calibri" w:hAnsi="Calibri"/>
          <w:b w:val="0"/>
          <w:sz w:val="24"/>
        </w:rPr>
        <w:t xml:space="preserve">Choose the </w:t>
      </w:r>
      <w:r w:rsidRPr="00146DFD">
        <w:rPr>
          <w:rFonts w:ascii="Calibri" w:hAnsi="Calibri"/>
          <w:b w:val="0"/>
          <w:sz w:val="24"/>
        </w:rPr>
        <w:t>price code you want to use when printing parts pricing on your bar code labels.  You may choose any of the six available price codes.  They include:</w:t>
      </w:r>
    </w:p>
    <w:p w:rsidR="00AD2965" w:rsidRPr="00146DFD" w:rsidRDefault="00AD2965" w:rsidP="00A55BAA">
      <w:pPr>
        <w:pStyle w:val="BodyText"/>
        <w:jc w:val="left"/>
        <w:rPr>
          <w:rFonts w:ascii="Calibri" w:hAnsi="Calibri"/>
          <w:sz w:val="24"/>
        </w:rPr>
      </w:pPr>
    </w:p>
    <w:tbl>
      <w:tblPr>
        <w:tblW w:w="0" w:type="auto"/>
        <w:tblInd w:w="432" w:type="dxa"/>
        <w:tblLook w:val="0000" w:firstRow="0" w:lastRow="0" w:firstColumn="0" w:lastColumn="0" w:noHBand="0" w:noVBand="0"/>
      </w:tblPr>
      <w:tblGrid>
        <w:gridCol w:w="1270"/>
        <w:gridCol w:w="222"/>
        <w:gridCol w:w="3573"/>
      </w:tblGrid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b/>
                <w:bCs/>
                <w:sz w:val="24"/>
                <w:u w:val="single"/>
              </w:rPr>
            </w:pPr>
            <w:r w:rsidRPr="00146DFD">
              <w:rPr>
                <w:rFonts w:ascii="Calibri" w:hAnsi="Calibri"/>
                <w:b/>
                <w:bCs/>
                <w:sz w:val="24"/>
                <w:u w:val="single"/>
              </w:rPr>
              <w:t>Price Code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b/>
                <w:bCs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b/>
                <w:bCs/>
                <w:sz w:val="24"/>
                <w:u w:val="single"/>
              </w:rPr>
            </w:pPr>
            <w:r w:rsidRPr="00146DFD">
              <w:rPr>
                <w:rFonts w:ascii="Calibri" w:hAnsi="Calibri"/>
                <w:b/>
                <w:bCs/>
                <w:sz w:val="24"/>
                <w:u w:val="single"/>
              </w:rPr>
              <w:t>Common Definition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"/>
              <w:spacing w:before="0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"/>
              <w:spacing w:before="0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"/>
              <w:spacing w:before="0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Cost (Mfr Cost)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List (Your Selling Price)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DS01 or other dealer defined code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Dealer defined code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Dealer defined code</w:t>
            </w:r>
          </w:p>
        </w:tc>
      </w:tr>
      <w:tr w:rsidR="00AD2965" w:rsidRPr="00146DF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</w:p>
        </w:tc>
        <w:tc>
          <w:tcPr>
            <w:tcW w:w="0" w:type="auto"/>
          </w:tcPr>
          <w:p w:rsidR="00AD2965" w:rsidRPr="00146DFD" w:rsidRDefault="00AD2965" w:rsidP="00A55BAA">
            <w:pPr>
              <w:pStyle w:val="BodyText"/>
              <w:jc w:val="left"/>
              <w:rPr>
                <w:rFonts w:ascii="Calibri" w:hAnsi="Calibri"/>
                <w:sz w:val="24"/>
              </w:rPr>
            </w:pPr>
            <w:r w:rsidRPr="00146DFD">
              <w:rPr>
                <w:rFonts w:ascii="Calibri" w:hAnsi="Calibri"/>
                <w:sz w:val="24"/>
              </w:rPr>
              <w:t>Book or MSRP (Mfr List)</w:t>
            </w:r>
          </w:p>
        </w:tc>
      </w:tr>
    </w:tbl>
    <w:p w:rsidR="00751E90" w:rsidRPr="00146DFD" w:rsidRDefault="00751E90" w:rsidP="00A55BAA">
      <w:pPr>
        <w:pStyle w:val="BodyText"/>
        <w:jc w:val="left"/>
        <w:rPr>
          <w:rFonts w:ascii="Calibri" w:hAnsi="Calibri"/>
          <w:sz w:val="24"/>
        </w:rPr>
      </w:pPr>
    </w:p>
    <w:p w:rsidR="00AD2965" w:rsidRPr="00146DFD" w:rsidRDefault="00AD2965" w:rsidP="00FE7518">
      <w:pPr>
        <w:pStyle w:val="Heading3"/>
        <w:keepNext w:val="0"/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  <w:u w:val="single"/>
        </w:rPr>
        <w:t>Default Format File</w:t>
      </w:r>
      <w:r w:rsidR="00FE7518" w:rsidRPr="00146DFD">
        <w:rPr>
          <w:rFonts w:ascii="Calibri" w:hAnsi="Calibri"/>
          <w:b w:val="0"/>
          <w:sz w:val="24"/>
          <w:u w:val="single"/>
        </w:rPr>
        <w:t>:</w:t>
      </w:r>
      <w:r w:rsidR="00FE7518" w:rsidRPr="00146DFD">
        <w:rPr>
          <w:rFonts w:ascii="Calibri" w:hAnsi="Calibri"/>
          <w:b w:val="0"/>
          <w:sz w:val="24"/>
        </w:rPr>
        <w:t xml:space="preserve"> </w:t>
      </w:r>
      <w:r w:rsidRPr="00146DFD">
        <w:rPr>
          <w:rFonts w:ascii="Calibri" w:hAnsi="Calibri"/>
          <w:b w:val="0"/>
          <w:sz w:val="24"/>
        </w:rPr>
        <w:t>There are f</w:t>
      </w:r>
      <w:r w:rsidR="00F81598" w:rsidRPr="00146DFD">
        <w:rPr>
          <w:rFonts w:ascii="Calibri" w:hAnsi="Calibri"/>
          <w:b w:val="0"/>
          <w:sz w:val="24"/>
        </w:rPr>
        <w:t>ive</w:t>
      </w:r>
      <w:r w:rsidRPr="00146DFD">
        <w:rPr>
          <w:rFonts w:ascii="Calibri" w:hAnsi="Calibri"/>
          <w:b w:val="0"/>
          <w:sz w:val="24"/>
        </w:rPr>
        <w:t xml:space="preserve"> bar code label formats currently available</w:t>
      </w:r>
      <w:r w:rsidR="00FE7518" w:rsidRPr="00146DFD">
        <w:rPr>
          <w:rFonts w:ascii="Calibri" w:hAnsi="Calibri"/>
          <w:b w:val="0"/>
          <w:sz w:val="24"/>
        </w:rPr>
        <w:t>:</w:t>
      </w:r>
      <w:r w:rsidRPr="00146DFD">
        <w:rPr>
          <w:rFonts w:ascii="Calibri" w:hAnsi="Calibri"/>
          <w:b w:val="0"/>
          <w:sz w:val="24"/>
        </w:rPr>
        <w:t xml:space="preserve"> PRT01, PRT02, PRT03</w:t>
      </w:r>
      <w:r w:rsidR="00F81598" w:rsidRPr="00146DFD">
        <w:rPr>
          <w:rFonts w:ascii="Calibri" w:hAnsi="Calibri"/>
          <w:b w:val="0"/>
          <w:sz w:val="24"/>
        </w:rPr>
        <w:t>,</w:t>
      </w:r>
      <w:r w:rsidRPr="00146DFD">
        <w:rPr>
          <w:rFonts w:ascii="Calibri" w:hAnsi="Calibri"/>
          <w:b w:val="0"/>
          <w:sz w:val="24"/>
        </w:rPr>
        <w:t xml:space="preserve"> PRT04</w:t>
      </w:r>
      <w:r w:rsidR="004C3825" w:rsidRPr="00146DFD">
        <w:rPr>
          <w:rFonts w:ascii="Calibri" w:hAnsi="Calibri"/>
          <w:b w:val="0"/>
          <w:sz w:val="24"/>
        </w:rPr>
        <w:t>,</w:t>
      </w:r>
      <w:r w:rsidR="00F81598" w:rsidRPr="00146DFD">
        <w:rPr>
          <w:rFonts w:ascii="Calibri" w:hAnsi="Calibri"/>
          <w:b w:val="0"/>
          <w:sz w:val="24"/>
        </w:rPr>
        <w:t xml:space="preserve"> and PRT05</w:t>
      </w:r>
      <w:r w:rsidR="0087137B" w:rsidRPr="00146DFD">
        <w:rPr>
          <w:rFonts w:ascii="Calibri" w:hAnsi="Calibri"/>
          <w:b w:val="0"/>
          <w:sz w:val="24"/>
        </w:rPr>
        <w:t xml:space="preserve"> (the last </w:t>
      </w:r>
      <w:r w:rsidR="0087137B" w:rsidRPr="00146DFD">
        <w:rPr>
          <w:rFonts w:ascii="Calibri" w:hAnsi="Calibri"/>
          <w:b w:val="0"/>
          <w:bCs/>
          <w:iCs/>
          <w:sz w:val="24"/>
        </w:rPr>
        <w:t>added to better fit the 3</w:t>
      </w:r>
      <w:r w:rsidR="001C43BB">
        <w:rPr>
          <w:rFonts w:ascii="Calibri" w:hAnsi="Calibri"/>
          <w:b w:val="0"/>
          <w:bCs/>
          <w:iCs/>
          <w:sz w:val="24"/>
        </w:rPr>
        <w:t>-</w:t>
      </w:r>
      <w:r w:rsidR="0087137B" w:rsidRPr="00146DFD">
        <w:rPr>
          <w:rFonts w:ascii="Calibri" w:hAnsi="Calibri"/>
          <w:b w:val="0"/>
          <w:bCs/>
          <w:iCs/>
          <w:sz w:val="24"/>
        </w:rPr>
        <w:t>inch bin drawers)</w:t>
      </w:r>
      <w:r w:rsidRPr="00146DFD">
        <w:rPr>
          <w:rFonts w:ascii="Calibri" w:hAnsi="Calibri"/>
          <w:b w:val="0"/>
          <w:sz w:val="24"/>
        </w:rPr>
        <w:t xml:space="preserve">.  They have differing print sizes and layout.  Choose one of these for the style for your parts bar code labels. </w:t>
      </w:r>
    </w:p>
    <w:p w:rsidR="00AD2965" w:rsidRPr="00146DFD" w:rsidRDefault="00AD2965" w:rsidP="00A55BAA">
      <w:pPr>
        <w:pStyle w:val="BodyText"/>
        <w:jc w:val="left"/>
        <w:rPr>
          <w:rFonts w:ascii="Calibri" w:hAnsi="Calibri"/>
          <w:sz w:val="24"/>
        </w:rPr>
      </w:pPr>
    </w:p>
    <w:p w:rsidR="00AD2965" w:rsidRPr="00146DFD" w:rsidRDefault="00AD2965" w:rsidP="00A55BAA">
      <w:pPr>
        <w:pStyle w:val="BodyText"/>
        <w:jc w:val="center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pict>
          <v:shape id="_x0000_i1026" type="#_x0000_t75" style="width:213.75pt;height:69pt">
            <v:imagedata r:id="rId8" o:title="prt01"/>
          </v:shape>
        </w:pict>
      </w:r>
    </w:p>
    <w:p w:rsidR="00AD2965" w:rsidRPr="00146DFD" w:rsidRDefault="00AD2965" w:rsidP="00A55BAA">
      <w:pPr>
        <w:pStyle w:val="BodyText"/>
        <w:ind w:left="216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 xml:space="preserve">Format </w:t>
      </w:r>
      <w:r w:rsidRPr="00146DFD">
        <w:rPr>
          <w:rFonts w:ascii="Calibri" w:hAnsi="Calibri"/>
          <w:b/>
          <w:bCs/>
          <w:sz w:val="24"/>
        </w:rPr>
        <w:t>PRT01</w:t>
      </w:r>
    </w:p>
    <w:p w:rsidR="00AD2965" w:rsidRPr="00146DFD" w:rsidRDefault="00AD2965" w:rsidP="00A55BAA">
      <w:pPr>
        <w:pStyle w:val="BodyText"/>
        <w:jc w:val="left"/>
        <w:rPr>
          <w:rFonts w:ascii="Calibri" w:hAnsi="Calibri"/>
          <w:sz w:val="24"/>
        </w:rPr>
      </w:pPr>
    </w:p>
    <w:p w:rsidR="00AD2965" w:rsidRPr="00146DFD" w:rsidRDefault="00AD2965" w:rsidP="00A55BAA">
      <w:pPr>
        <w:pStyle w:val="BodyText"/>
        <w:jc w:val="center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pict>
          <v:shape id="_x0000_i1027" type="#_x0000_t75" style="width:213pt;height:69.75pt">
            <v:imagedata r:id="rId9" o:title="prt02"/>
          </v:shape>
        </w:pict>
      </w:r>
    </w:p>
    <w:p w:rsidR="00AD2965" w:rsidRPr="00146DFD" w:rsidRDefault="00AD2965" w:rsidP="00A55BAA">
      <w:pPr>
        <w:pStyle w:val="BodyText"/>
        <w:ind w:left="216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 xml:space="preserve">Format </w:t>
      </w:r>
      <w:r w:rsidRPr="00146DFD">
        <w:rPr>
          <w:rFonts w:ascii="Calibri" w:hAnsi="Calibri"/>
          <w:b/>
          <w:bCs/>
          <w:sz w:val="24"/>
        </w:rPr>
        <w:t>PRT02</w:t>
      </w:r>
    </w:p>
    <w:p w:rsidR="00AD2965" w:rsidRPr="00146DFD" w:rsidRDefault="00AD2965" w:rsidP="00A55BAA">
      <w:pPr>
        <w:pStyle w:val="BodyText"/>
        <w:jc w:val="left"/>
        <w:rPr>
          <w:rFonts w:ascii="Calibri" w:hAnsi="Calibri"/>
          <w:sz w:val="24"/>
        </w:rPr>
      </w:pPr>
    </w:p>
    <w:p w:rsidR="00AD2965" w:rsidRPr="00146DFD" w:rsidRDefault="00AD2965" w:rsidP="00A55BAA">
      <w:pPr>
        <w:pStyle w:val="BodyText"/>
        <w:jc w:val="center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pict>
          <v:shape id="_x0000_i1028" type="#_x0000_t75" style="width:213.75pt;height:69pt">
            <v:imagedata r:id="rId10" o:title="prt03"/>
          </v:shape>
        </w:pict>
      </w:r>
    </w:p>
    <w:p w:rsidR="00AD2965" w:rsidRPr="00146DFD" w:rsidRDefault="00AD2965" w:rsidP="00A55BAA">
      <w:pPr>
        <w:pStyle w:val="BodyText"/>
        <w:ind w:left="216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 xml:space="preserve">Format </w:t>
      </w:r>
      <w:r w:rsidRPr="00146DFD">
        <w:rPr>
          <w:rFonts w:ascii="Calibri" w:hAnsi="Calibri"/>
          <w:b/>
          <w:bCs/>
          <w:sz w:val="24"/>
        </w:rPr>
        <w:t>PRT03</w:t>
      </w:r>
    </w:p>
    <w:p w:rsidR="00FE7518" w:rsidRPr="00146DFD" w:rsidRDefault="00FE7518" w:rsidP="00A55BAA">
      <w:pPr>
        <w:pStyle w:val="Heading3"/>
        <w:keepNext w:val="0"/>
        <w:spacing w:before="0"/>
        <w:jc w:val="center"/>
        <w:rPr>
          <w:rFonts w:ascii="Calibri" w:hAnsi="Calibri"/>
          <w:sz w:val="24"/>
        </w:rPr>
      </w:pPr>
    </w:p>
    <w:p w:rsidR="00F81598" w:rsidRPr="00146DFD" w:rsidRDefault="00F81598" w:rsidP="00A55BAA">
      <w:pPr>
        <w:pStyle w:val="Heading3"/>
        <w:keepNext w:val="0"/>
        <w:spacing w:before="0"/>
        <w:jc w:val="center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pict>
          <v:shape id="_x0000_i1029" type="#_x0000_t75" style="width:208.5pt;height:69.75pt">
            <v:imagedata r:id="rId11" o:title="prt04"/>
          </v:shape>
        </w:pict>
      </w:r>
    </w:p>
    <w:p w:rsidR="00F81598" w:rsidRPr="00146DFD" w:rsidRDefault="00F81598" w:rsidP="00A55BAA">
      <w:pPr>
        <w:pStyle w:val="BodyText"/>
        <w:ind w:left="216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 xml:space="preserve">Format </w:t>
      </w:r>
      <w:r w:rsidRPr="00146DFD">
        <w:rPr>
          <w:rFonts w:ascii="Calibri" w:hAnsi="Calibri"/>
          <w:b/>
          <w:bCs/>
          <w:sz w:val="24"/>
        </w:rPr>
        <w:t>PRT04</w:t>
      </w:r>
    </w:p>
    <w:p w:rsidR="00F81598" w:rsidRPr="00146DFD" w:rsidRDefault="00F81598" w:rsidP="00A55BAA">
      <w:pPr>
        <w:pStyle w:val="BodyText"/>
        <w:jc w:val="left"/>
        <w:rPr>
          <w:rFonts w:ascii="Calibri" w:hAnsi="Calibri"/>
          <w:sz w:val="24"/>
        </w:rPr>
      </w:pPr>
    </w:p>
    <w:p w:rsidR="00F81598" w:rsidRPr="00146DFD" w:rsidRDefault="00F81598" w:rsidP="00A55BAA">
      <w:pPr>
        <w:pStyle w:val="BodyText"/>
        <w:jc w:val="center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pict>
          <v:shape id="_x0000_i1030" type="#_x0000_t75" style="width:218.25pt;height:71.25pt">
            <v:imagedata r:id="rId12" o:title=""/>
          </v:shape>
        </w:pict>
      </w:r>
    </w:p>
    <w:p w:rsidR="00F81598" w:rsidRPr="00146DFD" w:rsidRDefault="00F81598" w:rsidP="0087137B">
      <w:pPr>
        <w:pStyle w:val="BodyText"/>
        <w:ind w:left="2160"/>
        <w:jc w:val="left"/>
        <w:rPr>
          <w:rFonts w:ascii="Calibri" w:hAnsi="Calibri"/>
          <w:sz w:val="24"/>
        </w:rPr>
      </w:pPr>
      <w:r w:rsidRPr="00146DFD">
        <w:rPr>
          <w:rFonts w:ascii="Calibri" w:hAnsi="Calibri"/>
          <w:sz w:val="24"/>
        </w:rPr>
        <w:t xml:space="preserve">Format </w:t>
      </w:r>
      <w:r w:rsidRPr="00146DFD">
        <w:rPr>
          <w:rFonts w:ascii="Calibri" w:hAnsi="Calibri"/>
          <w:b/>
          <w:bCs/>
          <w:sz w:val="24"/>
        </w:rPr>
        <w:t>PRT05</w:t>
      </w:r>
    </w:p>
    <w:p w:rsidR="00A55BAA" w:rsidRPr="00146DFD" w:rsidRDefault="00A55BAA" w:rsidP="00A55BAA">
      <w:pPr>
        <w:pStyle w:val="Heading3"/>
        <w:keepNext w:val="0"/>
        <w:spacing w:before="0"/>
        <w:jc w:val="left"/>
        <w:rPr>
          <w:rFonts w:ascii="Calibri" w:hAnsi="Calibri"/>
          <w:sz w:val="24"/>
        </w:rPr>
      </w:pPr>
    </w:p>
    <w:p w:rsidR="0087137B" w:rsidRPr="00146DFD" w:rsidRDefault="00AD2965" w:rsidP="0087137B">
      <w:pPr>
        <w:pStyle w:val="Heading3"/>
        <w:keepNext w:val="0"/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  <w:u w:val="single"/>
        </w:rPr>
        <w:t>Print Factored List</w:t>
      </w:r>
      <w:r w:rsidR="0087137B" w:rsidRPr="00146DFD">
        <w:rPr>
          <w:rFonts w:ascii="Calibri" w:hAnsi="Calibri"/>
          <w:b w:val="0"/>
          <w:sz w:val="24"/>
          <w:u w:val="single"/>
        </w:rPr>
        <w:t>:</w:t>
      </w:r>
      <w:r w:rsidR="0087137B" w:rsidRPr="00146DFD">
        <w:rPr>
          <w:rFonts w:ascii="Calibri" w:hAnsi="Calibri"/>
          <w:b w:val="0"/>
          <w:sz w:val="24"/>
        </w:rPr>
        <w:t xml:space="preserve"> </w:t>
      </w:r>
      <w:r w:rsidR="00751E90" w:rsidRPr="00146DFD">
        <w:rPr>
          <w:rFonts w:ascii="Calibri" w:hAnsi="Calibri"/>
          <w:b w:val="0"/>
          <w:sz w:val="24"/>
        </w:rPr>
        <w:t xml:space="preserve">Choose if you </w:t>
      </w:r>
      <w:r w:rsidRPr="00146DFD">
        <w:rPr>
          <w:rFonts w:ascii="Calibri" w:hAnsi="Calibri"/>
          <w:b w:val="0"/>
          <w:sz w:val="24"/>
        </w:rPr>
        <w:t xml:space="preserve">want to factor the price code.  </w:t>
      </w:r>
    </w:p>
    <w:p w:rsidR="0087137B" w:rsidRPr="00146DFD" w:rsidRDefault="0087137B" w:rsidP="0087137B">
      <w:pPr>
        <w:pStyle w:val="Heading3"/>
        <w:keepNext w:val="0"/>
        <w:spacing w:before="0"/>
        <w:jc w:val="left"/>
        <w:rPr>
          <w:rFonts w:ascii="Calibri" w:hAnsi="Calibri"/>
          <w:b w:val="0"/>
          <w:sz w:val="24"/>
        </w:rPr>
      </w:pPr>
    </w:p>
    <w:p w:rsidR="0087137B" w:rsidRPr="00146DFD" w:rsidRDefault="00AD2965" w:rsidP="0087137B">
      <w:pPr>
        <w:pStyle w:val="Heading3"/>
        <w:keepNext w:val="0"/>
        <w:numPr>
          <w:ilvl w:val="0"/>
          <w:numId w:val="5"/>
        </w:numPr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</w:rPr>
        <w:t>Selecting</w:t>
      </w:r>
      <w:r w:rsidRPr="00146DFD">
        <w:rPr>
          <w:rFonts w:ascii="Calibri" w:hAnsi="Calibri"/>
          <w:b w:val="0"/>
          <w:bCs/>
          <w:sz w:val="24"/>
        </w:rPr>
        <w:t xml:space="preserve"> </w:t>
      </w:r>
      <w:r w:rsidRPr="00146DFD">
        <w:rPr>
          <w:rFonts w:ascii="Calibri" w:hAnsi="Calibri"/>
          <w:bCs/>
          <w:sz w:val="24"/>
        </w:rPr>
        <w:t>Yes</w:t>
      </w:r>
      <w:r w:rsidRPr="00146DFD">
        <w:rPr>
          <w:rFonts w:ascii="Calibri" w:hAnsi="Calibri"/>
          <w:b w:val="0"/>
          <w:sz w:val="24"/>
        </w:rPr>
        <w:t xml:space="preserve"> means you will factor the price code selected by the factor in the Parts Source for the part being printed.  </w:t>
      </w:r>
    </w:p>
    <w:p w:rsidR="002F3FE4" w:rsidRDefault="00AD2965" w:rsidP="002F3FE4">
      <w:pPr>
        <w:pStyle w:val="Heading3"/>
        <w:keepNext w:val="0"/>
        <w:numPr>
          <w:ilvl w:val="0"/>
          <w:numId w:val="5"/>
        </w:numPr>
        <w:spacing w:before="0"/>
        <w:jc w:val="left"/>
        <w:rPr>
          <w:rFonts w:ascii="Calibri" w:hAnsi="Calibri"/>
          <w:b w:val="0"/>
          <w:sz w:val="24"/>
        </w:rPr>
      </w:pPr>
      <w:r w:rsidRPr="00146DFD">
        <w:rPr>
          <w:rFonts w:ascii="Calibri" w:hAnsi="Calibri"/>
          <w:b w:val="0"/>
          <w:sz w:val="24"/>
        </w:rPr>
        <w:t>Choosing</w:t>
      </w:r>
      <w:r w:rsidRPr="00146DFD">
        <w:rPr>
          <w:rFonts w:ascii="Calibri" w:hAnsi="Calibri"/>
          <w:b w:val="0"/>
          <w:bCs/>
          <w:sz w:val="24"/>
        </w:rPr>
        <w:t xml:space="preserve"> </w:t>
      </w:r>
      <w:r w:rsidRPr="00146DFD">
        <w:rPr>
          <w:rFonts w:ascii="Calibri" w:hAnsi="Calibri"/>
          <w:bCs/>
          <w:sz w:val="24"/>
        </w:rPr>
        <w:t>No</w:t>
      </w:r>
      <w:r w:rsidRPr="00146DFD">
        <w:rPr>
          <w:rFonts w:ascii="Calibri" w:hAnsi="Calibri"/>
          <w:b w:val="0"/>
          <w:sz w:val="24"/>
        </w:rPr>
        <w:t xml:space="preserve"> will simply use the raw price code value without factoring by the value in the Parts Source.</w:t>
      </w:r>
    </w:p>
    <w:p w:rsidR="002F3FE4" w:rsidRPr="000603B4" w:rsidRDefault="002F3FE4" w:rsidP="002F3FE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2F3FE4" w:rsidRPr="000603B4" w:rsidRDefault="002F3FE4" w:rsidP="002F3FE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0603B4">
        <w:rPr>
          <w:rFonts w:ascii="Calibri" w:hAnsi="Calibri" w:cs="Calibri"/>
          <w:b/>
          <w:bCs/>
          <w:sz w:val="24"/>
          <w:u w:val="single"/>
        </w:rPr>
        <w:t>Save:</w:t>
      </w:r>
      <w:r w:rsidRPr="000603B4">
        <w:rPr>
          <w:rFonts w:ascii="Calibri" w:hAnsi="Calibri" w:cs="Calibri"/>
          <w:sz w:val="24"/>
        </w:rPr>
        <w:t xml:space="preserve"> Click this button to save your settings.</w:t>
      </w:r>
    </w:p>
    <w:p w:rsidR="002F3FE4" w:rsidRPr="000603B4" w:rsidRDefault="002F3FE4" w:rsidP="002F3FE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F3FE4" w:rsidRPr="000603B4" w:rsidRDefault="002F3FE4" w:rsidP="002F3FE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0603B4">
        <w:rPr>
          <w:rFonts w:ascii="Calibri" w:hAnsi="Calibri" w:cs="Calibri"/>
          <w:b/>
          <w:bCs/>
          <w:sz w:val="24"/>
          <w:u w:val="single"/>
        </w:rPr>
        <w:t>Reset:</w:t>
      </w:r>
      <w:r w:rsidRPr="000603B4">
        <w:rPr>
          <w:rFonts w:ascii="Calibri" w:hAnsi="Calibri" w:cs="Calibri"/>
          <w:sz w:val="24"/>
        </w:rPr>
        <w:t xml:space="preserve"> Click this button </w:t>
      </w:r>
      <w:r w:rsidRPr="000603B4">
        <w:rPr>
          <w:rFonts w:ascii="Calibri" w:hAnsi="Calibri" w:cs="Calibri"/>
          <w:b/>
          <w:bCs/>
          <w:sz w:val="24"/>
        </w:rPr>
        <w:t>before</w:t>
      </w:r>
      <w:r w:rsidRPr="000603B4">
        <w:rPr>
          <w:rFonts w:ascii="Calibri" w:hAnsi="Calibri" w:cs="Calibri"/>
          <w:sz w:val="24"/>
        </w:rPr>
        <w:t xml:space="preserve"> clicking </w:t>
      </w:r>
      <w:r w:rsidRPr="000603B4">
        <w:rPr>
          <w:rFonts w:ascii="Calibri" w:hAnsi="Calibri" w:cs="Calibri"/>
          <w:b/>
          <w:bCs/>
          <w:sz w:val="24"/>
        </w:rPr>
        <w:t>Save</w:t>
      </w:r>
      <w:r w:rsidRPr="000603B4">
        <w:rPr>
          <w:rFonts w:ascii="Calibri" w:hAnsi="Calibri" w:cs="Calibri"/>
          <w:sz w:val="24"/>
        </w:rPr>
        <w:t xml:space="preserve"> to revert any changes made to your settings.</w:t>
      </w:r>
    </w:p>
    <w:sectPr w:rsidR="002F3FE4" w:rsidRPr="000603B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1D2" w:rsidRDefault="006651D2">
      <w:r>
        <w:separator/>
      </w:r>
    </w:p>
  </w:endnote>
  <w:endnote w:type="continuationSeparator" w:id="0">
    <w:p w:rsidR="006651D2" w:rsidRDefault="00665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7CF" w:rsidRDefault="00295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5458" w:rsidRDefault="00945458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7CF" w:rsidRDefault="00295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1D2" w:rsidRDefault="006651D2">
      <w:r>
        <w:separator/>
      </w:r>
    </w:p>
  </w:footnote>
  <w:footnote w:type="continuationSeparator" w:id="0">
    <w:p w:rsidR="006651D2" w:rsidRDefault="00665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7CF" w:rsidRDefault="002957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5458" w:rsidRDefault="00945458">
    <w:pPr>
      <w:pStyle w:val="Header"/>
      <w:rPr>
        <w:b w:val="0"/>
      </w:rPr>
    </w:pPr>
    <w:r>
      <w:t>Parts Barcode Defaults Maintenance</w:t>
    </w:r>
    <w:r>
      <w:tab/>
    </w:r>
    <w:r>
      <w:rPr>
        <w:b w:val="0"/>
      </w:rPr>
      <w:t>Parts Inventory Maintenance</w:t>
    </w:r>
  </w:p>
  <w:p w:rsidR="00945458" w:rsidRDefault="00945458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57CF" w:rsidRDefault="002957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49A2"/>
    <w:multiLevelType w:val="hybridMultilevel"/>
    <w:tmpl w:val="281E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B1A6FAD"/>
    <w:multiLevelType w:val="hybridMultilevel"/>
    <w:tmpl w:val="1DAE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CD04E94"/>
    <w:multiLevelType w:val="hybridMultilevel"/>
    <w:tmpl w:val="7F3ED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5BE8"/>
    <w:rsid w:val="000603B4"/>
    <w:rsid w:val="000C6007"/>
    <w:rsid w:val="00107135"/>
    <w:rsid w:val="00133722"/>
    <w:rsid w:val="00146DFD"/>
    <w:rsid w:val="00187DE7"/>
    <w:rsid w:val="001C43BB"/>
    <w:rsid w:val="001C7CC0"/>
    <w:rsid w:val="00282ACB"/>
    <w:rsid w:val="0029485B"/>
    <w:rsid w:val="002957CF"/>
    <w:rsid w:val="002F3FE4"/>
    <w:rsid w:val="003C2CAD"/>
    <w:rsid w:val="00457363"/>
    <w:rsid w:val="004A348C"/>
    <w:rsid w:val="004C3825"/>
    <w:rsid w:val="005332DA"/>
    <w:rsid w:val="00580105"/>
    <w:rsid w:val="005A2CC6"/>
    <w:rsid w:val="005E2243"/>
    <w:rsid w:val="00625A1E"/>
    <w:rsid w:val="006651D2"/>
    <w:rsid w:val="0070044A"/>
    <w:rsid w:val="00707B7B"/>
    <w:rsid w:val="00747FE7"/>
    <w:rsid w:val="00751E90"/>
    <w:rsid w:val="0077618F"/>
    <w:rsid w:val="0081772D"/>
    <w:rsid w:val="00825EEE"/>
    <w:rsid w:val="00830698"/>
    <w:rsid w:val="0087137B"/>
    <w:rsid w:val="008C0297"/>
    <w:rsid w:val="0092237A"/>
    <w:rsid w:val="00945458"/>
    <w:rsid w:val="00973576"/>
    <w:rsid w:val="009F5BE8"/>
    <w:rsid w:val="00A35C7C"/>
    <w:rsid w:val="00A55BAA"/>
    <w:rsid w:val="00AA50AB"/>
    <w:rsid w:val="00AC5CCC"/>
    <w:rsid w:val="00AD2965"/>
    <w:rsid w:val="00B01B08"/>
    <w:rsid w:val="00C30034"/>
    <w:rsid w:val="00C55156"/>
    <w:rsid w:val="00C707C7"/>
    <w:rsid w:val="00C8594F"/>
    <w:rsid w:val="00C9231E"/>
    <w:rsid w:val="00CE62D7"/>
    <w:rsid w:val="00D311E4"/>
    <w:rsid w:val="00D97271"/>
    <w:rsid w:val="00DB7371"/>
    <w:rsid w:val="00DC6857"/>
    <w:rsid w:val="00E01415"/>
    <w:rsid w:val="00E23BCC"/>
    <w:rsid w:val="00E26175"/>
    <w:rsid w:val="00EB719F"/>
    <w:rsid w:val="00F0559A"/>
    <w:rsid w:val="00F81598"/>
    <w:rsid w:val="00FE0A77"/>
    <w:rsid w:val="00FE6716"/>
    <w:rsid w:val="00FE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D433BA-8DD2-473F-8993-8AC58250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2013-06-21T05:23:00Z</cp:lastPrinted>
  <dcterms:created xsi:type="dcterms:W3CDTF">2026-01-17T13:55:00Z</dcterms:created>
  <dcterms:modified xsi:type="dcterms:W3CDTF">2026-01-17T13:55:00Z</dcterms:modified>
</cp:coreProperties>
</file>