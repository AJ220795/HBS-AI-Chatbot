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1F4A" w:rsidRPr="00E605FF" w:rsidRDefault="003C1F4A" w:rsidP="003C1F4A">
      <w:pPr>
        <w:pStyle w:val="BodyText"/>
        <w:contextualSpacing/>
        <w:jc w:val="left"/>
        <w:rPr>
          <w:rFonts w:ascii="Calibri" w:hAnsi="Calibri"/>
          <w:sz w:val="36"/>
          <w:szCs w:val="36"/>
          <w:u w:val="single"/>
        </w:rPr>
      </w:pPr>
      <w:r w:rsidRPr="00E605FF">
        <w:rPr>
          <w:rFonts w:ascii="Calibri" w:hAnsi="Calibri"/>
          <w:sz w:val="36"/>
          <w:szCs w:val="36"/>
          <w:u w:val="single"/>
        </w:rPr>
        <w:t>POS History Customer Reprint (PHCR)</w:t>
      </w:r>
    </w:p>
    <w:p w:rsidR="003C1F4A" w:rsidRPr="00E605FF" w:rsidRDefault="003C1F4A" w:rsidP="003C1F4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594673" w:rsidRPr="00E605FF" w:rsidRDefault="00EE1914" w:rsidP="003C1F4A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01pt">
            <v:imagedata r:id="rId7" o:title="PHCR"/>
          </v:shape>
        </w:pict>
      </w:r>
    </w:p>
    <w:p w:rsidR="003C1F4A" w:rsidRPr="00E605FF" w:rsidRDefault="003C1F4A" w:rsidP="003C1F4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20CBF" w:rsidRPr="00E605FF" w:rsidRDefault="00120CBF" w:rsidP="003C1F4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605FF">
        <w:rPr>
          <w:rFonts w:ascii="Calibri" w:hAnsi="Calibri"/>
          <w:sz w:val="22"/>
          <w:szCs w:val="22"/>
        </w:rPr>
        <w:t xml:space="preserve">This report is useful in tracking sales activity of a specific customer.  It reprints all of the POS invoices from history for the customer and date range selected. </w:t>
      </w:r>
    </w:p>
    <w:p w:rsidR="003C1F4A" w:rsidRPr="00E605FF" w:rsidRDefault="003C1F4A" w:rsidP="003C1F4A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C1F4A" w:rsidRDefault="00120CBF" w:rsidP="00EE191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605FF">
        <w:rPr>
          <w:rFonts w:ascii="Calibri" w:hAnsi="Calibri"/>
          <w:sz w:val="22"/>
          <w:szCs w:val="22"/>
        </w:rPr>
        <w:t>To access the POS History Customer Reprint Report,</w:t>
      </w:r>
      <w:r w:rsidR="003C1F4A" w:rsidRPr="00E605FF">
        <w:rPr>
          <w:rFonts w:ascii="Calibri" w:hAnsi="Calibri"/>
          <w:sz w:val="22"/>
          <w:szCs w:val="22"/>
        </w:rPr>
        <w:t xml:space="preserve"> you can either:</w:t>
      </w:r>
      <w:r w:rsidRPr="00E605FF">
        <w:rPr>
          <w:rFonts w:ascii="Calibri" w:hAnsi="Calibri"/>
          <w:sz w:val="22"/>
          <w:szCs w:val="22"/>
        </w:rPr>
        <w:t xml:space="preserve"> </w:t>
      </w:r>
    </w:p>
    <w:p w:rsidR="00EE1914" w:rsidRPr="00E605FF" w:rsidRDefault="00EE1914" w:rsidP="00EE1914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20CBF" w:rsidRPr="00E605FF" w:rsidRDefault="003C1F4A" w:rsidP="00EE1914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E605FF">
        <w:rPr>
          <w:rFonts w:ascii="Calibri" w:hAnsi="Calibri"/>
          <w:sz w:val="22"/>
          <w:szCs w:val="22"/>
        </w:rPr>
        <w:t>Select “</w:t>
      </w:r>
      <w:r w:rsidR="00120CBF" w:rsidRPr="00E605FF">
        <w:rPr>
          <w:rFonts w:ascii="Calibri" w:hAnsi="Calibri"/>
          <w:sz w:val="22"/>
          <w:szCs w:val="22"/>
        </w:rPr>
        <w:t>I</w:t>
      </w:r>
      <w:r w:rsidRPr="00E605FF">
        <w:rPr>
          <w:rFonts w:ascii="Calibri" w:hAnsi="Calibri"/>
          <w:sz w:val="22"/>
          <w:szCs w:val="22"/>
        </w:rPr>
        <w:t>nventory” from the menu.  Choose the</w:t>
      </w:r>
      <w:r w:rsidR="00120CBF" w:rsidRPr="00E605FF">
        <w:rPr>
          <w:rFonts w:ascii="Calibri" w:hAnsi="Calibri"/>
          <w:sz w:val="22"/>
          <w:szCs w:val="22"/>
        </w:rPr>
        <w:t xml:space="preserve"> </w:t>
      </w:r>
      <w:r w:rsidRPr="00E605FF">
        <w:rPr>
          <w:rFonts w:ascii="Calibri" w:hAnsi="Calibri"/>
          <w:sz w:val="22"/>
          <w:szCs w:val="22"/>
        </w:rPr>
        <w:t>“POS History” submenu and click</w:t>
      </w:r>
      <w:r w:rsidR="00120CBF" w:rsidRPr="00E605FF">
        <w:rPr>
          <w:rFonts w:ascii="Calibri" w:hAnsi="Calibri"/>
          <w:sz w:val="22"/>
          <w:szCs w:val="22"/>
        </w:rPr>
        <w:t xml:space="preserve"> </w:t>
      </w:r>
      <w:r w:rsidRPr="00E605FF">
        <w:rPr>
          <w:rFonts w:ascii="Calibri" w:hAnsi="Calibri"/>
          <w:sz w:val="22"/>
          <w:szCs w:val="22"/>
        </w:rPr>
        <w:t>“</w:t>
      </w:r>
      <w:r w:rsidR="00120CBF" w:rsidRPr="00E605FF">
        <w:rPr>
          <w:rFonts w:ascii="Calibri" w:hAnsi="Calibri"/>
          <w:sz w:val="22"/>
          <w:szCs w:val="22"/>
        </w:rPr>
        <w:t>POS History Customer Reprint</w:t>
      </w:r>
      <w:r w:rsidRPr="00E605FF">
        <w:rPr>
          <w:rFonts w:ascii="Calibri" w:hAnsi="Calibri"/>
          <w:sz w:val="22"/>
          <w:szCs w:val="22"/>
        </w:rPr>
        <w:t>.”</w:t>
      </w:r>
    </w:p>
    <w:p w:rsidR="00120CBF" w:rsidRPr="00E605FF" w:rsidRDefault="003C1F4A" w:rsidP="00EE1914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605FF">
        <w:rPr>
          <w:rFonts w:ascii="Calibri" w:hAnsi="Calibri"/>
          <w:b w:val="0"/>
          <w:sz w:val="22"/>
          <w:szCs w:val="22"/>
        </w:rPr>
        <w:t>T</w:t>
      </w:r>
      <w:r w:rsidR="00120CBF" w:rsidRPr="00E605FF">
        <w:rPr>
          <w:rFonts w:ascii="Calibri" w:hAnsi="Calibri"/>
          <w:b w:val="0"/>
          <w:sz w:val="22"/>
          <w:szCs w:val="22"/>
        </w:rPr>
        <w:t xml:space="preserve">ype </w:t>
      </w:r>
      <w:r w:rsidRPr="00E605FF">
        <w:rPr>
          <w:rFonts w:ascii="Calibri" w:hAnsi="Calibri"/>
          <w:b w:val="0"/>
          <w:sz w:val="22"/>
          <w:szCs w:val="22"/>
        </w:rPr>
        <w:t>“</w:t>
      </w:r>
      <w:r w:rsidR="00594673" w:rsidRPr="00E605FF">
        <w:rPr>
          <w:rFonts w:ascii="Calibri" w:hAnsi="Calibri"/>
          <w:b w:val="0"/>
          <w:sz w:val="22"/>
          <w:szCs w:val="22"/>
        </w:rPr>
        <w:t>PHCR</w:t>
      </w:r>
      <w:r w:rsidRPr="00E605FF">
        <w:rPr>
          <w:rFonts w:ascii="Calibri" w:hAnsi="Calibri"/>
          <w:b w:val="0"/>
          <w:sz w:val="22"/>
          <w:szCs w:val="22"/>
        </w:rPr>
        <w:t>”</w:t>
      </w:r>
      <w:r w:rsidR="00594673" w:rsidRPr="00E605FF">
        <w:rPr>
          <w:rFonts w:ascii="Calibri" w:hAnsi="Calibri"/>
          <w:b w:val="0"/>
          <w:sz w:val="22"/>
          <w:szCs w:val="22"/>
        </w:rPr>
        <w:t xml:space="preserve"> into the </w:t>
      </w:r>
      <w:r w:rsidR="00161447" w:rsidRPr="00E605FF">
        <w:rPr>
          <w:rFonts w:ascii="Calibri" w:hAnsi="Calibri"/>
          <w:b w:val="0"/>
          <w:sz w:val="22"/>
          <w:szCs w:val="22"/>
        </w:rPr>
        <w:t>Shortcuts Bar</w:t>
      </w:r>
      <w:r w:rsidRPr="00E605FF">
        <w:rPr>
          <w:rFonts w:ascii="Calibri" w:hAnsi="Calibri"/>
          <w:b w:val="0"/>
          <w:sz w:val="22"/>
          <w:szCs w:val="22"/>
        </w:rPr>
        <w:t>.</w:t>
      </w:r>
    </w:p>
    <w:p w:rsidR="0099462E" w:rsidRPr="00E605FF" w:rsidRDefault="0099462E" w:rsidP="003C1F4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bookmarkStart w:id="0" w:name="OLE_LINK3"/>
      <w:bookmarkStart w:id="1" w:name="OLE_LINK4"/>
    </w:p>
    <w:bookmarkEnd w:id="0"/>
    <w:bookmarkEnd w:id="1"/>
    <w:p w:rsidR="00594673" w:rsidRPr="00E605FF" w:rsidRDefault="00594673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E605FF">
        <w:rPr>
          <w:rFonts w:ascii="Calibri" w:hAnsi="Calibri"/>
          <w:sz w:val="22"/>
          <w:szCs w:val="22"/>
          <w:u w:val="single"/>
        </w:rPr>
        <w:t>Field Definitions</w:t>
      </w:r>
    </w:p>
    <w:p w:rsidR="003C1F4A" w:rsidRPr="00E605FF" w:rsidRDefault="003C1F4A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0006E" w:rsidRPr="00E605FF" w:rsidRDefault="003C1F4A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605FF">
        <w:rPr>
          <w:rFonts w:ascii="Calibri" w:hAnsi="Calibri"/>
          <w:b w:val="0"/>
          <w:sz w:val="22"/>
          <w:szCs w:val="22"/>
          <w:u w:val="single"/>
        </w:rPr>
        <w:t>Customer Number:</w:t>
      </w:r>
      <w:r w:rsidRPr="00E605FF">
        <w:rPr>
          <w:rFonts w:ascii="Calibri" w:hAnsi="Calibri"/>
          <w:b w:val="0"/>
          <w:sz w:val="22"/>
          <w:szCs w:val="22"/>
        </w:rPr>
        <w:t xml:space="preserve"> </w:t>
      </w:r>
      <w:r w:rsidR="004F19B8" w:rsidRPr="00E605FF">
        <w:rPr>
          <w:rFonts w:ascii="Calibri" w:hAnsi="Calibri"/>
          <w:b w:val="0"/>
          <w:sz w:val="22"/>
          <w:szCs w:val="22"/>
        </w:rPr>
        <w:t>Type in the customer number or look it up.</w:t>
      </w:r>
    </w:p>
    <w:p w:rsidR="003C1F4A" w:rsidRPr="00E605FF" w:rsidRDefault="003C1F4A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0006E" w:rsidRPr="00E605FF" w:rsidRDefault="0080006E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605FF">
        <w:rPr>
          <w:rFonts w:ascii="Calibri" w:hAnsi="Calibri"/>
          <w:b w:val="0"/>
          <w:sz w:val="22"/>
          <w:szCs w:val="22"/>
          <w:u w:val="single"/>
        </w:rPr>
        <w:t>Select</w:t>
      </w:r>
      <w:r w:rsidR="00EE1914">
        <w:rPr>
          <w:rFonts w:ascii="Calibri" w:hAnsi="Calibri"/>
          <w:b w:val="0"/>
          <w:sz w:val="22"/>
          <w:szCs w:val="22"/>
          <w:u w:val="single"/>
        </w:rPr>
        <w:t xml:space="preserve"> Dates</w:t>
      </w:r>
      <w:r w:rsidR="003C1F4A" w:rsidRPr="00E605FF">
        <w:rPr>
          <w:rFonts w:ascii="Calibri" w:hAnsi="Calibri"/>
          <w:b w:val="0"/>
          <w:sz w:val="22"/>
          <w:szCs w:val="22"/>
          <w:u w:val="single"/>
        </w:rPr>
        <w:t>:</w:t>
      </w:r>
      <w:r w:rsidR="003C1F4A" w:rsidRPr="00E605FF">
        <w:rPr>
          <w:rFonts w:ascii="Calibri" w:hAnsi="Calibri"/>
          <w:b w:val="0"/>
          <w:sz w:val="22"/>
          <w:szCs w:val="22"/>
        </w:rPr>
        <w:t xml:space="preserve"> </w:t>
      </w:r>
    </w:p>
    <w:p w:rsidR="003C1F4A" w:rsidRPr="00E605FF" w:rsidRDefault="003C1F4A" w:rsidP="003C1F4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3C1F4A" w:rsidRPr="00E605FF" w:rsidRDefault="0006000E" w:rsidP="003C1F4A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E605FF">
        <w:rPr>
          <w:rFonts w:ascii="Calibri" w:hAnsi="Calibri"/>
          <w:sz w:val="22"/>
          <w:szCs w:val="22"/>
        </w:rPr>
        <w:t xml:space="preserve">Choose </w:t>
      </w:r>
      <w:r w:rsidRPr="00E605FF">
        <w:rPr>
          <w:rFonts w:ascii="Calibri" w:hAnsi="Calibri"/>
          <w:b/>
          <w:sz w:val="22"/>
          <w:szCs w:val="22"/>
        </w:rPr>
        <w:t>All Dates</w:t>
      </w:r>
      <w:r w:rsidRPr="00E605FF">
        <w:rPr>
          <w:rFonts w:ascii="Calibri" w:hAnsi="Calibri"/>
          <w:sz w:val="22"/>
          <w:szCs w:val="22"/>
        </w:rPr>
        <w:t xml:space="preserve"> to reprint ALL invoices in POS history for the customer.  </w:t>
      </w:r>
    </w:p>
    <w:p w:rsidR="0080006E" w:rsidRPr="00E605FF" w:rsidRDefault="0006000E" w:rsidP="003C1F4A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E605FF">
        <w:rPr>
          <w:rFonts w:ascii="Calibri" w:hAnsi="Calibri"/>
          <w:sz w:val="22"/>
          <w:szCs w:val="22"/>
        </w:rPr>
        <w:t xml:space="preserve">Choose </w:t>
      </w:r>
      <w:r w:rsidRPr="00E605FF">
        <w:rPr>
          <w:rFonts w:ascii="Calibri" w:hAnsi="Calibri"/>
          <w:b/>
          <w:sz w:val="22"/>
          <w:szCs w:val="22"/>
        </w:rPr>
        <w:t>Enter Start/End Dates</w:t>
      </w:r>
      <w:r w:rsidRPr="00E605FF">
        <w:rPr>
          <w:rFonts w:ascii="Calibri" w:hAnsi="Calibri"/>
          <w:sz w:val="22"/>
          <w:szCs w:val="22"/>
        </w:rPr>
        <w:t xml:space="preserve"> to specify a date range of invoices to reprint.</w:t>
      </w:r>
    </w:p>
    <w:p w:rsidR="003C1F4A" w:rsidRPr="00E605FF" w:rsidRDefault="003C1F4A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61447" w:rsidRPr="00E605FF" w:rsidRDefault="00EE1914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sz w:val="22"/>
          <w:szCs w:val="22"/>
          <w:u w:val="single"/>
        </w:rPr>
        <w:t xml:space="preserve">Select </w:t>
      </w:r>
      <w:r w:rsidR="00161447" w:rsidRPr="00E605FF">
        <w:rPr>
          <w:rFonts w:ascii="Calibri" w:hAnsi="Calibri"/>
          <w:b w:val="0"/>
          <w:sz w:val="22"/>
          <w:szCs w:val="22"/>
          <w:u w:val="single"/>
        </w:rPr>
        <w:t>Printer</w:t>
      </w:r>
      <w:r w:rsidR="003C1F4A" w:rsidRPr="00E605FF">
        <w:rPr>
          <w:rFonts w:ascii="Calibri" w:hAnsi="Calibri"/>
          <w:b w:val="0"/>
          <w:sz w:val="22"/>
          <w:szCs w:val="22"/>
          <w:u w:val="single"/>
        </w:rPr>
        <w:t>:</w:t>
      </w:r>
      <w:r w:rsidR="003C1F4A" w:rsidRPr="00E605FF">
        <w:rPr>
          <w:rFonts w:ascii="Calibri" w:hAnsi="Calibri"/>
          <w:b w:val="0"/>
          <w:sz w:val="22"/>
          <w:szCs w:val="22"/>
        </w:rPr>
        <w:t xml:space="preserve"> </w:t>
      </w:r>
      <w:r w:rsidR="00161447" w:rsidRPr="00E605FF">
        <w:rPr>
          <w:rFonts w:ascii="Calibri" w:hAnsi="Calibri"/>
          <w:b w:val="0"/>
          <w:sz w:val="22"/>
          <w:szCs w:val="22"/>
        </w:rPr>
        <w:t xml:space="preserve">Select the printer to receive the printout.  A default printer name is pre-filled but can be changed as necessary.  Use the </w:t>
      </w:r>
      <w:r>
        <w:rPr>
          <w:rFonts w:ascii="Calibri" w:hAnsi="Calibri"/>
          <w:sz w:val="22"/>
          <w:szCs w:val="22"/>
        </w:rPr>
        <w:t>pdf</w:t>
      </w:r>
      <w:r w:rsidR="00161447" w:rsidRPr="00E605FF">
        <w:rPr>
          <w:rFonts w:ascii="Calibri" w:hAnsi="Calibri"/>
          <w:b w:val="0"/>
          <w:sz w:val="22"/>
          <w:szCs w:val="22"/>
        </w:rPr>
        <w:t xml:space="preserve"> printer to view the report on the screen without printing a copy of it.</w:t>
      </w:r>
    </w:p>
    <w:p w:rsidR="003C1F4A" w:rsidRPr="00E605FF" w:rsidRDefault="003C1F4A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20CBF" w:rsidRPr="00E605FF" w:rsidRDefault="00161447" w:rsidP="003C1F4A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E605FF">
        <w:rPr>
          <w:rFonts w:ascii="Calibri" w:hAnsi="Calibri"/>
          <w:sz w:val="22"/>
          <w:szCs w:val="22"/>
          <w:u w:val="single"/>
        </w:rPr>
        <w:t>Print Report</w:t>
      </w:r>
      <w:r w:rsidR="003C1F4A" w:rsidRPr="00E605FF">
        <w:rPr>
          <w:rFonts w:ascii="Calibri" w:hAnsi="Calibri"/>
          <w:sz w:val="22"/>
          <w:szCs w:val="22"/>
          <w:u w:val="single"/>
        </w:rPr>
        <w:t>:</w:t>
      </w:r>
      <w:r w:rsidR="003C1F4A" w:rsidRPr="00E605FF">
        <w:rPr>
          <w:rFonts w:ascii="Calibri" w:hAnsi="Calibri"/>
          <w:b w:val="0"/>
          <w:sz w:val="22"/>
          <w:szCs w:val="22"/>
        </w:rPr>
        <w:t xml:space="preserve"> </w:t>
      </w:r>
      <w:r w:rsidRPr="00E605FF">
        <w:rPr>
          <w:rFonts w:ascii="Calibri" w:hAnsi="Calibri"/>
          <w:b w:val="0"/>
          <w:sz w:val="22"/>
          <w:szCs w:val="22"/>
        </w:rPr>
        <w:t xml:space="preserve">Press this button to print </w:t>
      </w:r>
      <w:r w:rsidR="00EE1914">
        <w:rPr>
          <w:rFonts w:ascii="Calibri" w:hAnsi="Calibri"/>
          <w:b w:val="0"/>
          <w:sz w:val="22"/>
          <w:szCs w:val="22"/>
        </w:rPr>
        <w:t>the customer’s invoices</w:t>
      </w:r>
      <w:r w:rsidRPr="00E605FF">
        <w:rPr>
          <w:rFonts w:ascii="Calibri" w:hAnsi="Calibri"/>
          <w:b w:val="0"/>
          <w:sz w:val="22"/>
          <w:szCs w:val="22"/>
        </w:rPr>
        <w:t>.</w:t>
      </w:r>
      <w:r w:rsidR="0080006E" w:rsidRPr="00E605FF">
        <w:rPr>
          <w:rFonts w:ascii="Calibri" w:hAnsi="Calibri"/>
          <w:b w:val="0"/>
          <w:sz w:val="22"/>
          <w:szCs w:val="22"/>
        </w:rPr>
        <w:t xml:space="preserve"> </w:t>
      </w:r>
    </w:p>
    <w:sectPr w:rsidR="00120CBF" w:rsidRPr="00E605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3C8" w:rsidRDefault="005873C8">
      <w:r>
        <w:separator/>
      </w:r>
    </w:p>
  </w:endnote>
  <w:endnote w:type="continuationSeparator" w:id="0">
    <w:p w:rsidR="005873C8" w:rsidRDefault="00587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6760" w:rsidRDefault="007F67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73" w:rsidRDefault="00594673" w:rsidP="0059467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6760" w:rsidRDefault="007F67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3C8" w:rsidRDefault="005873C8">
      <w:r>
        <w:separator/>
      </w:r>
    </w:p>
  </w:footnote>
  <w:footnote w:type="continuationSeparator" w:id="0">
    <w:p w:rsidR="005873C8" w:rsidRDefault="005873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6760" w:rsidRDefault="007F67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94673" w:rsidRDefault="00594673" w:rsidP="00594673">
    <w:pPr>
      <w:rPr>
        <w:bCs/>
        <w:i/>
      </w:rPr>
    </w:pPr>
    <w:r>
      <w:rPr>
        <w:b/>
        <w:bCs/>
        <w:i/>
      </w:rPr>
      <w:t>POS History Customer Reprint</w:t>
    </w:r>
    <w:r>
      <w:rPr>
        <w:b/>
        <w:bCs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Cs/>
        <w:i/>
      </w:rPr>
      <w:t>Parts Reports</w:t>
    </w:r>
  </w:p>
  <w:p w:rsidR="00120CBF" w:rsidRDefault="00594673">
    <w:r>
      <w:rPr>
        <w:bCs/>
        <w:i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F6760" w:rsidRDefault="007F67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A9A922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4693DDE"/>
    <w:multiLevelType w:val="hybridMultilevel"/>
    <w:tmpl w:val="DCA4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66EF"/>
    <w:rsid w:val="00034576"/>
    <w:rsid w:val="0006000E"/>
    <w:rsid w:val="0006347B"/>
    <w:rsid w:val="000D318F"/>
    <w:rsid w:val="00120CBF"/>
    <w:rsid w:val="00140611"/>
    <w:rsid w:val="00161447"/>
    <w:rsid w:val="0029524D"/>
    <w:rsid w:val="002A2E47"/>
    <w:rsid w:val="003766EF"/>
    <w:rsid w:val="003A2C87"/>
    <w:rsid w:val="003C1F4A"/>
    <w:rsid w:val="004702D3"/>
    <w:rsid w:val="004F19B8"/>
    <w:rsid w:val="005873C8"/>
    <w:rsid w:val="00594673"/>
    <w:rsid w:val="005D19C6"/>
    <w:rsid w:val="006B48CF"/>
    <w:rsid w:val="007F6760"/>
    <w:rsid w:val="0080006E"/>
    <w:rsid w:val="0099462E"/>
    <w:rsid w:val="00AD08B8"/>
    <w:rsid w:val="00C07844"/>
    <w:rsid w:val="00E13879"/>
    <w:rsid w:val="00E605FF"/>
    <w:rsid w:val="00E70A08"/>
    <w:rsid w:val="00EB4AB2"/>
    <w:rsid w:val="00EE1914"/>
    <w:rsid w:val="00FB337C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92D4D94-F9EE-46EC-A16C-FEFDAED0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2008-06-03T19:41:00Z</cp:lastPrinted>
  <dcterms:created xsi:type="dcterms:W3CDTF">2026-01-17T14:02:00Z</dcterms:created>
  <dcterms:modified xsi:type="dcterms:W3CDTF">2026-01-17T14:02:00Z</dcterms:modified>
</cp:coreProperties>
</file>