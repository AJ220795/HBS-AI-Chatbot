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5FEB" w:rsidRPr="00E758B1" w:rsidRDefault="00AF5FEB" w:rsidP="00AF5FEB">
      <w:pPr>
        <w:jc w:val="left"/>
        <w:rPr>
          <w:rFonts w:ascii="Calibri" w:hAnsi="Calibri"/>
          <w:noProof/>
          <w:sz w:val="36"/>
          <w:szCs w:val="36"/>
          <w:u w:val="single"/>
        </w:rPr>
      </w:pPr>
      <w:r w:rsidRPr="00E758B1">
        <w:rPr>
          <w:rFonts w:ascii="Calibri" w:hAnsi="Calibri"/>
          <w:noProof/>
          <w:sz w:val="36"/>
          <w:szCs w:val="36"/>
          <w:u w:val="single"/>
        </w:rPr>
        <w:t>PER: Parts with Core</w:t>
      </w:r>
    </w:p>
    <w:p w:rsidR="00AF5FEB" w:rsidRDefault="00AF5FEB">
      <w:pPr>
        <w:rPr>
          <w:noProof/>
        </w:rPr>
      </w:pPr>
    </w:p>
    <w:p w:rsidR="00BC7FD8" w:rsidRDefault="00BC7FD8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1.2pt;margin-top:9pt;width:435.6pt;height:117pt;z-index:251657728">
            <v:shadow on="t" color="black" offset="4pt,4pt" offset2="-4pt,-4pt"/>
            <v:textbox style="mso-next-textbox:#_x0000_s1028">
              <w:txbxContent>
                <w:p w:rsidR="00775163" w:rsidRPr="00FB0F02" w:rsidRDefault="00775163" w:rsidP="00DC0BCA">
                  <w:pPr>
                    <w:pStyle w:val="Screen"/>
                    <w:jc w:val="center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>HBS SYSTEMS DEALER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>Aug 31 200</w:t>
                  </w:r>
                  <w:r w:rsidR="006B543A" w:rsidRPr="00FB0F02">
                    <w:rPr>
                      <w:sz w:val="15"/>
                      <w:szCs w:val="15"/>
                    </w:rPr>
                    <w:t>8</w:t>
                  </w:r>
                  <w:r w:rsidRPr="00FB0F02">
                    <w:rPr>
                      <w:sz w:val="15"/>
                      <w:szCs w:val="15"/>
                    </w:rPr>
                    <w:t xml:space="preserve">                           PARTS WITH CORES                            Page   1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 xml:space="preserve">Part No.   Description Bin Loc  Ven </w:t>
                  </w:r>
                  <w:proofErr w:type="spellStart"/>
                  <w:r w:rsidRPr="00FB0F02">
                    <w:rPr>
                      <w:sz w:val="15"/>
                      <w:szCs w:val="15"/>
                    </w:rPr>
                    <w:t>Typ</w:t>
                  </w:r>
                  <w:proofErr w:type="spellEnd"/>
                  <w:r w:rsidRPr="00FB0F02">
                    <w:rPr>
                      <w:sz w:val="15"/>
                      <w:szCs w:val="15"/>
                    </w:rPr>
                    <w:t xml:space="preserve"> SRC SC    OH    Cost    Core Part #   Cr Ven Env Chg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 xml:space="preserve">AM124035   ENGINE       N32     150 REM 150 8     –1   1093.75  AM124035      150 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>AM126900   ENGINE       UP122   150 REM 150 A      0   1093.75  AM126900      150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>DA023331   HOUSING      N66     150 REM 150 1      0     21.34  DD08536       150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 xml:space="preserve">TY6192     </w:t>
                  </w:r>
                  <w:smartTag w:uri="urn:schemas-microsoft-com:office:smarttags" w:element="place">
                    <w:r w:rsidRPr="00FB0F02">
                      <w:rPr>
                        <w:sz w:val="15"/>
                        <w:szCs w:val="15"/>
                      </w:rPr>
                      <w:t>BATTERY</w:t>
                    </w:r>
                  </w:smartTag>
                  <w:r w:rsidRPr="00FB0F02">
                    <w:rPr>
                      <w:sz w:val="15"/>
                      <w:szCs w:val="15"/>
                    </w:rPr>
                    <w:t xml:space="preserve">      BATT    150 NEW 854 1      3     48.05  TY6193        150       BAT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>6002001M91 ENGINE       NWALL   357 REM 852 8      3   3000.00  6002001M91    357</w:t>
                  </w:r>
                </w:p>
                <w:p w:rsidR="00775163" w:rsidRPr="00FB0F02" w:rsidRDefault="00775163" w:rsidP="00DC0BCA">
                  <w:pPr>
                    <w:pStyle w:val="Screen"/>
                    <w:rPr>
                      <w:sz w:val="15"/>
                      <w:szCs w:val="15"/>
                    </w:rPr>
                  </w:pPr>
                  <w:r w:rsidRPr="00FB0F02">
                    <w:rPr>
                      <w:sz w:val="15"/>
                      <w:szCs w:val="15"/>
                    </w:rPr>
                    <w:t>LGWP       RBLT, EXCH   UP00    806 REM 806 1      9    150.00  LGWP1         806</w:t>
                  </w:r>
                </w:p>
                <w:p w:rsidR="00775163" w:rsidRPr="00FB0F02" w:rsidRDefault="00775163">
                  <w:pPr>
                    <w:rPr>
                      <w:sz w:val="15"/>
                      <w:szCs w:val="15"/>
                    </w:rPr>
                  </w:pPr>
                </w:p>
              </w:txbxContent>
            </v:textbox>
            <w10:wrap type="square"/>
          </v:shape>
        </w:pict>
      </w:r>
    </w:p>
    <w:p w:rsidR="00775163" w:rsidRPr="00E758B1" w:rsidRDefault="00775163" w:rsidP="00AF5FEB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E758B1">
        <w:rPr>
          <w:rFonts w:ascii="Calibri" w:hAnsi="Calibri"/>
          <w:noProof/>
          <w:sz w:val="22"/>
          <w:szCs w:val="22"/>
        </w:rPr>
        <w:t>This report writer report looks for parts that have a core part number.  It prompts for a vendor number so you can check the parts from one vendor or all of them.</w:t>
      </w:r>
    </w:p>
    <w:p w:rsidR="00AF5FEB" w:rsidRPr="00E758B1" w:rsidRDefault="00AF5FEB" w:rsidP="00AF5FE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F5FEB" w:rsidRPr="00E758B1" w:rsidRDefault="00775163" w:rsidP="00AF5FEB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758B1">
        <w:rPr>
          <w:rFonts w:ascii="Calibri" w:hAnsi="Calibri"/>
          <w:sz w:val="22"/>
          <w:szCs w:val="22"/>
        </w:rPr>
        <w:t xml:space="preserve">To access Report Writer, </w:t>
      </w:r>
      <w:r w:rsidR="00AF5FEB" w:rsidRPr="00E758B1">
        <w:rPr>
          <w:rFonts w:ascii="Calibri" w:hAnsi="Calibri"/>
          <w:sz w:val="22"/>
          <w:szCs w:val="22"/>
        </w:rPr>
        <w:t>you can either:</w:t>
      </w:r>
    </w:p>
    <w:p w:rsidR="00AF5FEB" w:rsidRPr="00E758B1" w:rsidRDefault="00AF5FEB" w:rsidP="00AF5FEB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758B1">
        <w:rPr>
          <w:rFonts w:ascii="Calibri" w:hAnsi="Calibri"/>
          <w:sz w:val="22"/>
          <w:szCs w:val="22"/>
        </w:rPr>
        <w:t>Select “Report Writer” from the menu, click</w:t>
      </w:r>
      <w:r w:rsidR="00775163" w:rsidRPr="00E758B1">
        <w:rPr>
          <w:rFonts w:ascii="Calibri" w:hAnsi="Calibri"/>
          <w:sz w:val="22"/>
          <w:szCs w:val="22"/>
        </w:rPr>
        <w:t xml:space="preserve"> </w:t>
      </w:r>
      <w:r w:rsidRPr="00E758B1">
        <w:rPr>
          <w:rFonts w:ascii="Calibri" w:hAnsi="Calibri"/>
          <w:sz w:val="22"/>
          <w:szCs w:val="22"/>
        </w:rPr>
        <w:t>“</w:t>
      </w:r>
      <w:r w:rsidR="00775163" w:rsidRPr="00E758B1">
        <w:rPr>
          <w:rFonts w:ascii="Calibri" w:hAnsi="Calibri"/>
          <w:sz w:val="22"/>
          <w:szCs w:val="22"/>
        </w:rPr>
        <w:t>Print an Established Report</w:t>
      </w:r>
      <w:r w:rsidRPr="00E758B1">
        <w:rPr>
          <w:rFonts w:ascii="Calibri" w:hAnsi="Calibri"/>
          <w:sz w:val="22"/>
          <w:szCs w:val="22"/>
        </w:rPr>
        <w:t>,” and choose the report number.</w:t>
      </w:r>
    </w:p>
    <w:p w:rsidR="00DC0BCA" w:rsidRPr="00E758B1" w:rsidRDefault="00AF5FEB" w:rsidP="00AF5FEB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758B1">
        <w:rPr>
          <w:rFonts w:ascii="Calibri" w:hAnsi="Calibri"/>
          <w:sz w:val="22"/>
          <w:szCs w:val="22"/>
        </w:rPr>
        <w:t>T</w:t>
      </w:r>
      <w:r w:rsidR="00DC0BCA" w:rsidRPr="00E758B1">
        <w:rPr>
          <w:rFonts w:ascii="Calibri" w:hAnsi="Calibri"/>
          <w:sz w:val="22"/>
          <w:szCs w:val="22"/>
        </w:rPr>
        <w:t xml:space="preserve">ype </w:t>
      </w:r>
      <w:r w:rsidRPr="00E758B1">
        <w:rPr>
          <w:rFonts w:ascii="Calibri" w:hAnsi="Calibri"/>
          <w:sz w:val="22"/>
          <w:szCs w:val="22"/>
        </w:rPr>
        <w:t>“</w:t>
      </w:r>
      <w:r w:rsidR="00DC0BCA" w:rsidRPr="00E758B1">
        <w:rPr>
          <w:rFonts w:ascii="Calibri" w:hAnsi="Calibri"/>
          <w:sz w:val="22"/>
          <w:szCs w:val="22"/>
        </w:rPr>
        <w:t>PER</w:t>
      </w:r>
      <w:r w:rsidRPr="00E758B1">
        <w:rPr>
          <w:rFonts w:ascii="Calibri" w:hAnsi="Calibri"/>
          <w:sz w:val="22"/>
          <w:szCs w:val="22"/>
        </w:rPr>
        <w:t>”</w:t>
      </w:r>
      <w:r w:rsidR="00DC0BCA" w:rsidRPr="00E758B1">
        <w:rPr>
          <w:rFonts w:ascii="Calibri" w:hAnsi="Calibri"/>
          <w:sz w:val="22"/>
          <w:szCs w:val="22"/>
        </w:rPr>
        <w:t xml:space="preserve"> </w:t>
      </w:r>
      <w:r w:rsidR="0098151A" w:rsidRPr="00E758B1">
        <w:rPr>
          <w:rFonts w:ascii="Calibri" w:hAnsi="Calibri"/>
          <w:sz w:val="22"/>
          <w:szCs w:val="22"/>
        </w:rPr>
        <w:t xml:space="preserve">into the </w:t>
      </w:r>
      <w:r w:rsidR="00E344CD" w:rsidRPr="00E758B1">
        <w:rPr>
          <w:rFonts w:ascii="Calibri" w:hAnsi="Calibri"/>
          <w:sz w:val="22"/>
          <w:szCs w:val="22"/>
        </w:rPr>
        <w:t>Shortcuts Bar</w:t>
      </w:r>
      <w:r w:rsidR="00DC0BCA" w:rsidRPr="00E758B1">
        <w:rPr>
          <w:rFonts w:ascii="Calibri" w:hAnsi="Calibri"/>
          <w:sz w:val="22"/>
          <w:szCs w:val="22"/>
        </w:rPr>
        <w:t xml:space="preserve"> and select the report number.</w:t>
      </w:r>
    </w:p>
    <w:p w:rsidR="00AF5FEB" w:rsidRPr="00E758B1" w:rsidRDefault="00AF5FEB" w:rsidP="00AF5FE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AF5FEB" w:rsidP="00AF5FEB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758B1">
        <w:rPr>
          <w:rFonts w:ascii="Calibri" w:hAnsi="Calibri"/>
          <w:b/>
          <w:sz w:val="22"/>
          <w:szCs w:val="22"/>
          <w:u w:val="single"/>
        </w:rPr>
        <w:t>Report Detail:</w:t>
      </w:r>
      <w:r w:rsidRPr="00E758B1">
        <w:rPr>
          <w:rFonts w:ascii="Calibri" w:hAnsi="Calibri"/>
          <w:sz w:val="22"/>
          <w:szCs w:val="22"/>
        </w:rPr>
        <w:t xml:space="preserve"> </w:t>
      </w:r>
      <w:r w:rsidR="00775163" w:rsidRPr="00E758B1">
        <w:rPr>
          <w:rFonts w:ascii="Calibri" w:hAnsi="Calibri"/>
          <w:sz w:val="22"/>
          <w:szCs w:val="22"/>
        </w:rPr>
        <w:t>This report contains the following information: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Part No.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part number with the core part number.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Description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Bin Loc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Ven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F5FEB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E758B1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AF5FEB" w:rsidRPr="00E758B1">
        <w:rPr>
          <w:rFonts w:ascii="Calibri" w:hAnsi="Calibri"/>
          <w:b w:val="0"/>
          <w:sz w:val="22"/>
          <w:szCs w:val="22"/>
        </w:rPr>
        <w:t>:</w:t>
      </w:r>
      <w:r w:rsidRPr="00E758B1">
        <w:rPr>
          <w:rFonts w:ascii="Calibri" w:hAnsi="Calibri"/>
          <w:b w:val="0"/>
          <w:sz w:val="22"/>
          <w:szCs w:val="22"/>
        </w:rPr>
        <w:t xml:space="preserve"> 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F5FEB" w:rsidRPr="00E758B1" w:rsidRDefault="00AF5FEB" w:rsidP="00AF5FE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</w:rPr>
        <w:t>New</w:t>
      </w:r>
    </w:p>
    <w:p w:rsidR="00AF5FEB" w:rsidRPr="00E758B1" w:rsidRDefault="00AF5FEB" w:rsidP="00AF5FE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</w:rPr>
        <w:t>Reman</w:t>
      </w:r>
    </w:p>
    <w:p w:rsidR="00AF5FEB" w:rsidRPr="00E758B1" w:rsidRDefault="00AF5FEB" w:rsidP="00AF5FE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</w:rPr>
        <w:t>Core</w:t>
      </w:r>
    </w:p>
    <w:p w:rsidR="00AF5FEB" w:rsidRPr="00E758B1" w:rsidRDefault="00775163" w:rsidP="00AF5FE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</w:rPr>
        <w:t>Used</w:t>
      </w:r>
    </w:p>
    <w:p w:rsidR="00775163" w:rsidRPr="00E758B1" w:rsidRDefault="00AF5FEB" w:rsidP="00AF5FEB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</w:rPr>
        <w:t>Memo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E758B1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SC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="00E344CD" w:rsidRPr="00E758B1">
        <w:rPr>
          <w:rFonts w:ascii="Calibri" w:hAnsi="Calibri"/>
          <w:b w:val="0"/>
          <w:sz w:val="22"/>
          <w:szCs w:val="22"/>
        </w:rPr>
        <w:t>This</w:t>
      </w:r>
      <w:r w:rsidRPr="00E758B1">
        <w:rPr>
          <w:rFonts w:ascii="Calibri" w:hAnsi="Calibri"/>
          <w:b w:val="0"/>
          <w:sz w:val="22"/>
          <w:szCs w:val="22"/>
        </w:rPr>
        <w:t xml:space="preserve"> is the Stock Class for this part from the Part Master.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OH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Cost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Core Part #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core part number for the part number shown.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>Cr. Ven</w:t>
      </w:r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is the vendor number of the core part number.</w:t>
      </w:r>
    </w:p>
    <w:p w:rsidR="00AF5FEB" w:rsidRPr="00E758B1" w:rsidRDefault="00AF5FEB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775163" w:rsidRPr="00E758B1" w:rsidRDefault="00775163" w:rsidP="00AF5FEB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758B1">
        <w:rPr>
          <w:rFonts w:ascii="Calibri" w:hAnsi="Calibri"/>
          <w:b w:val="0"/>
          <w:sz w:val="22"/>
          <w:szCs w:val="22"/>
          <w:u w:val="single"/>
        </w:rPr>
        <w:t xml:space="preserve">Env </w:t>
      </w:r>
      <w:proofErr w:type="spellStart"/>
      <w:r w:rsidRPr="00E758B1">
        <w:rPr>
          <w:rFonts w:ascii="Calibri" w:hAnsi="Calibri"/>
          <w:b w:val="0"/>
          <w:sz w:val="22"/>
          <w:szCs w:val="22"/>
          <w:u w:val="single"/>
        </w:rPr>
        <w:t>Chg</w:t>
      </w:r>
      <w:proofErr w:type="spellEnd"/>
      <w:r w:rsidR="00AF5FEB" w:rsidRPr="00E758B1">
        <w:rPr>
          <w:rFonts w:ascii="Calibri" w:hAnsi="Calibri"/>
          <w:b w:val="0"/>
          <w:sz w:val="22"/>
          <w:szCs w:val="22"/>
          <w:u w:val="single"/>
        </w:rPr>
        <w:t>:</w:t>
      </w:r>
      <w:r w:rsidR="00AF5FEB" w:rsidRPr="00E758B1">
        <w:rPr>
          <w:rFonts w:ascii="Calibri" w:hAnsi="Calibri"/>
          <w:b w:val="0"/>
          <w:sz w:val="22"/>
          <w:szCs w:val="22"/>
        </w:rPr>
        <w:t xml:space="preserve"> </w:t>
      </w:r>
      <w:r w:rsidRPr="00E758B1">
        <w:rPr>
          <w:rFonts w:ascii="Calibri" w:hAnsi="Calibri"/>
          <w:b w:val="0"/>
          <w:sz w:val="22"/>
          <w:szCs w:val="22"/>
        </w:rPr>
        <w:t>This field shows the environmental charge code, if any, for this part number.</w:t>
      </w:r>
    </w:p>
    <w:sectPr w:rsidR="00775163" w:rsidRPr="00E758B1">
      <w:headerReference w:type="even" r:id="rId7"/>
      <w:headerReference w:type="default" r:id="rId8"/>
      <w:headerReference w:type="firs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6D30" w:rsidRDefault="00106D30">
      <w:r>
        <w:separator/>
      </w:r>
    </w:p>
  </w:endnote>
  <w:endnote w:type="continuationSeparator" w:id="0">
    <w:p w:rsidR="00106D30" w:rsidRDefault="0010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6D30" w:rsidRDefault="00106D30">
      <w:r>
        <w:separator/>
      </w:r>
    </w:p>
  </w:footnote>
  <w:footnote w:type="continuationSeparator" w:id="0">
    <w:p w:rsidR="00106D30" w:rsidRDefault="00106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BCA" w:rsidRDefault="00DC0BC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left:0;text-align:left;margin-left:0;margin-top:0;width:456.8pt;height:152.2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BCA" w:rsidRPr="00DC0BCA" w:rsidRDefault="00063F25" w:rsidP="00DC0BCA">
    <w:pPr>
      <w:rPr>
        <w:b/>
        <w:bCs/>
        <w:i/>
      </w:rPr>
    </w:pPr>
    <w:r>
      <w:rPr>
        <w:b/>
        <w:bCs/>
        <w:i/>
      </w:rPr>
      <w:t>Parts with Core Report</w:t>
    </w:r>
    <w:r w:rsidR="00DC0BCA">
      <w:rPr>
        <w:b/>
        <w:i/>
      </w:rPr>
      <w:tab/>
    </w:r>
    <w:r w:rsidR="00DC0BCA">
      <w:rPr>
        <w:b/>
        <w:i/>
      </w:rPr>
      <w:tab/>
    </w:r>
    <w:r w:rsidR="00DC0BCA"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 w:rsidR="00DC0BCA">
      <w:rPr>
        <w:b/>
        <w:i/>
      </w:rPr>
      <w:tab/>
    </w:r>
    <w:r w:rsidR="00DC0BCA">
      <w:rPr>
        <w:bCs/>
        <w:i/>
      </w:rPr>
      <w:t>Parts Report</w:t>
    </w:r>
  </w:p>
  <w:p w:rsidR="00DC0BCA" w:rsidRDefault="00DC0BCA" w:rsidP="00DC0BCA">
    <w:proofErr w:type="spellStart"/>
    <w:r>
      <w:rPr>
        <w:bCs/>
        <w:i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0BCA" w:rsidRDefault="00DC0BC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left:0;text-align:left;margin-left:0;margin-top:0;width:456.8pt;height:152.2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Verdana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45203854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3EA3C65"/>
    <w:multiLevelType w:val="hybridMultilevel"/>
    <w:tmpl w:val="5C00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6CCD"/>
    <w:rsid w:val="00043168"/>
    <w:rsid w:val="000500B8"/>
    <w:rsid w:val="00063F25"/>
    <w:rsid w:val="000713D7"/>
    <w:rsid w:val="00106D30"/>
    <w:rsid w:val="001B4401"/>
    <w:rsid w:val="002B7ACC"/>
    <w:rsid w:val="002C4EBE"/>
    <w:rsid w:val="00432496"/>
    <w:rsid w:val="004E2400"/>
    <w:rsid w:val="00552E95"/>
    <w:rsid w:val="005647A3"/>
    <w:rsid w:val="005B2138"/>
    <w:rsid w:val="00666CCD"/>
    <w:rsid w:val="00677342"/>
    <w:rsid w:val="006B543A"/>
    <w:rsid w:val="007439E3"/>
    <w:rsid w:val="0076062B"/>
    <w:rsid w:val="00775163"/>
    <w:rsid w:val="0079574A"/>
    <w:rsid w:val="0098151A"/>
    <w:rsid w:val="00A15671"/>
    <w:rsid w:val="00AF5FEB"/>
    <w:rsid w:val="00BC7FD8"/>
    <w:rsid w:val="00C1011E"/>
    <w:rsid w:val="00DC0BCA"/>
    <w:rsid w:val="00E12FD3"/>
    <w:rsid w:val="00E167E4"/>
    <w:rsid w:val="00E344CD"/>
    <w:rsid w:val="00E758B1"/>
    <w:rsid w:val="00F51FEA"/>
    <w:rsid w:val="00F606AA"/>
    <w:rsid w:val="00F656BE"/>
    <w:rsid w:val="00F7096B"/>
    <w:rsid w:val="00FB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772F03-83FB-4859-B0F8-DD43E285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2007-04-09T22:46:00Z</cp:lastPrinted>
  <dcterms:created xsi:type="dcterms:W3CDTF">2026-01-17T14:01:00Z</dcterms:created>
  <dcterms:modified xsi:type="dcterms:W3CDTF">2026-01-17T14:01:00Z</dcterms:modified>
</cp:coreProperties>
</file>