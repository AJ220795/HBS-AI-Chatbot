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6BCF" w:rsidRPr="00655947" w:rsidRDefault="00A36BCF" w:rsidP="00A36BCF">
      <w:pPr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655947">
        <w:rPr>
          <w:rFonts w:ascii="Calibri" w:hAnsi="Calibri"/>
          <w:noProof/>
          <w:sz w:val="36"/>
          <w:szCs w:val="36"/>
          <w:u w:val="single"/>
        </w:rPr>
        <w:t>PER: Manual Priced Parts</w:t>
      </w:r>
    </w:p>
    <w:p w:rsidR="00AF05A0" w:rsidRDefault="00AF05A0">
      <w:pPr>
        <w:rPr>
          <w:noProof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-2.4pt;margin-top:9pt;width:440.4pt;height:153pt;z-index:251657728">
            <v:shadow on="t" color="black" offset="4pt,4pt" offset2="-4pt,-4pt"/>
            <v:textbox style="mso-next-textbox:#_x0000_s1028">
              <w:txbxContent>
                <w:p w:rsidR="00396A31" w:rsidRDefault="00396A31" w:rsidP="00CF32C7">
                  <w:pPr>
                    <w:pStyle w:val="Screen"/>
                    <w:jc w:val="center"/>
                  </w:pPr>
                  <w:r>
                    <w:t>HBS Systems Dealer</w:t>
                  </w:r>
                </w:p>
                <w:p w:rsidR="00396A31" w:rsidRDefault="00CF32C7" w:rsidP="00CF32C7">
                  <w:pPr>
                    <w:pStyle w:val="Screen"/>
                  </w:pPr>
                  <w:r>
                    <w:t>Jul 19 2008</w:t>
                  </w:r>
                  <w:r w:rsidR="00396A31">
                    <w:t xml:space="preserve">                   MANUAL PRICED PARTS                   Page   1</w:t>
                  </w:r>
                </w:p>
                <w:p w:rsidR="00396A31" w:rsidRDefault="00396A31" w:rsidP="00CF32C7">
                  <w:pPr>
                    <w:pStyle w:val="Screen"/>
                  </w:pPr>
                </w:p>
                <w:p w:rsidR="00396A31" w:rsidRDefault="00396A31" w:rsidP="00CF32C7">
                  <w:pPr>
                    <w:pStyle w:val="Screen"/>
                  </w:pPr>
                  <w:r>
                    <w:t xml:space="preserve">Ven Part No.   Description </w:t>
                  </w:r>
                  <w:proofErr w:type="spellStart"/>
                  <w:r>
                    <w:t>Typ</w:t>
                  </w:r>
                  <w:proofErr w:type="spellEnd"/>
                  <w:r>
                    <w:t xml:space="preserve">  Bin Loc  SRC SC   OH   O/O   MSRP   Cost  C/C</w:t>
                  </w:r>
                </w:p>
                <w:p w:rsidR="00396A31" w:rsidRDefault="00396A31" w:rsidP="00CF32C7">
                  <w:pPr>
                    <w:pStyle w:val="Screen"/>
                  </w:pPr>
                </w:p>
                <w:p w:rsidR="00396A31" w:rsidRDefault="00396A31" w:rsidP="00CF32C7">
                  <w:pPr>
                    <w:pStyle w:val="Screen"/>
                  </w:pPr>
                  <w:r>
                    <w:t>198 113940C1   FILTER      NEW  N12-02   198 8   1.00   0   16.68   12.51   1</w:t>
                  </w:r>
                </w:p>
                <w:p w:rsidR="00396A31" w:rsidRDefault="00396A31" w:rsidP="00CF32C7">
                  <w:pPr>
                    <w:pStyle w:val="Screen"/>
                  </w:pPr>
                  <w:r>
                    <w:t>198 1265510C1  ELEMENT     NEW  SRB06    199 1   2.00   0   29.75   21.25   1</w:t>
                  </w:r>
                </w:p>
                <w:p w:rsidR="00396A31" w:rsidRDefault="00396A31" w:rsidP="00CF32C7">
                  <w:pPr>
                    <w:pStyle w:val="Screen"/>
                  </w:pPr>
                  <w:r>
                    <w:t>198 1282207C9  CYLINDER    NEW  MF       198 1   3.00   0  183.24  128.27   1</w:t>
                  </w:r>
                </w:p>
                <w:p w:rsidR="00396A31" w:rsidRDefault="00396A31" w:rsidP="00CF32C7">
                  <w:pPr>
                    <w:pStyle w:val="Screen"/>
                  </w:pPr>
                  <w:r>
                    <w:t>198 1282428C1  FILTER      NEW  N05-01   198 1   2.00   0   11.82    8.86   1</w:t>
                  </w:r>
                </w:p>
                <w:p w:rsidR="00396A31" w:rsidRDefault="00396A31" w:rsidP="00CF32C7">
                  <w:pPr>
                    <w:pStyle w:val="Screen"/>
                  </w:pPr>
                  <w:r>
                    <w:t>198 132149A1   FILTER      NEW  SRA05    199 1  12.00   0   26.96   19.26   1</w:t>
                  </w:r>
                </w:p>
                <w:p w:rsidR="00396A31" w:rsidRDefault="00396A31" w:rsidP="00CF32C7">
                  <w:pPr>
                    <w:pStyle w:val="Screen"/>
                  </w:pPr>
                  <w:r>
                    <w:t>198 132151A1   ELEMENT     NEW  SRA06    199 1   7.00   0   41.84   29.89   1</w:t>
                  </w:r>
                </w:p>
                <w:p w:rsidR="00396A31" w:rsidRDefault="00396A31"/>
              </w:txbxContent>
            </v:textbox>
            <w10:wrap type="square"/>
          </v:shape>
        </w:pict>
      </w:r>
    </w:p>
    <w:p w:rsidR="00396A31" w:rsidRPr="00655947" w:rsidRDefault="00396A31" w:rsidP="00A36BCF">
      <w:pPr>
        <w:contextualSpacing/>
        <w:jc w:val="left"/>
        <w:rPr>
          <w:rFonts w:ascii="Calibri" w:hAnsi="Calibri"/>
          <w:noProof/>
          <w:sz w:val="22"/>
          <w:szCs w:val="22"/>
        </w:rPr>
      </w:pPr>
      <w:r w:rsidRPr="00655947">
        <w:rPr>
          <w:rFonts w:ascii="Calibri" w:hAnsi="Calibri"/>
          <w:noProof/>
          <w:sz w:val="22"/>
          <w:szCs w:val="22"/>
        </w:rPr>
        <w:t>This report writer report examines your parts inventory and reports those that are set to prevent automatic update from a price file (manual updates only).  It prompts for a vendor number so you can check the parts from one vendor or all of them.  It excludes stock class A parts (replaced or “old” parts).</w:t>
      </w:r>
    </w:p>
    <w:p w:rsidR="00A36BCF" w:rsidRPr="00655947" w:rsidRDefault="00A36BCF" w:rsidP="00A36BC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36BCF" w:rsidRPr="00655947" w:rsidRDefault="00396A31" w:rsidP="00A36BCF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55947">
        <w:rPr>
          <w:rFonts w:ascii="Calibri" w:hAnsi="Calibri"/>
          <w:sz w:val="22"/>
          <w:szCs w:val="22"/>
        </w:rPr>
        <w:t xml:space="preserve">To access Report Writer, </w:t>
      </w:r>
      <w:r w:rsidR="00A36BCF" w:rsidRPr="00655947">
        <w:rPr>
          <w:rFonts w:ascii="Calibri" w:hAnsi="Calibri"/>
          <w:sz w:val="22"/>
          <w:szCs w:val="22"/>
        </w:rPr>
        <w:t>you can either:</w:t>
      </w:r>
    </w:p>
    <w:p w:rsidR="00396A31" w:rsidRPr="00655947" w:rsidRDefault="00A36BCF" w:rsidP="00A36BCF">
      <w:pPr>
        <w:pStyle w:val="Body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55947">
        <w:rPr>
          <w:rFonts w:ascii="Calibri" w:hAnsi="Calibri"/>
          <w:sz w:val="22"/>
          <w:szCs w:val="22"/>
        </w:rPr>
        <w:t>Select “Report Writer” from the menu, click</w:t>
      </w:r>
      <w:r w:rsidR="00396A31" w:rsidRPr="00655947">
        <w:rPr>
          <w:rFonts w:ascii="Calibri" w:hAnsi="Calibri"/>
          <w:sz w:val="22"/>
          <w:szCs w:val="22"/>
        </w:rPr>
        <w:t xml:space="preserve"> </w:t>
      </w:r>
      <w:r w:rsidRPr="00655947">
        <w:rPr>
          <w:rFonts w:ascii="Calibri" w:hAnsi="Calibri"/>
          <w:sz w:val="22"/>
          <w:szCs w:val="22"/>
        </w:rPr>
        <w:t>“</w:t>
      </w:r>
      <w:r w:rsidR="00396A31" w:rsidRPr="00655947">
        <w:rPr>
          <w:rFonts w:ascii="Calibri" w:hAnsi="Calibri"/>
          <w:sz w:val="22"/>
          <w:szCs w:val="22"/>
        </w:rPr>
        <w:t>Print an Established Report</w:t>
      </w:r>
      <w:r w:rsidRPr="00655947">
        <w:rPr>
          <w:rFonts w:ascii="Calibri" w:hAnsi="Calibri"/>
          <w:sz w:val="22"/>
          <w:szCs w:val="22"/>
        </w:rPr>
        <w:t>,” and choose the report number.</w:t>
      </w:r>
    </w:p>
    <w:p w:rsidR="00CF32C7" w:rsidRPr="00655947" w:rsidRDefault="00CF32C7" w:rsidP="00A36BCF">
      <w:pPr>
        <w:pStyle w:val="Command"/>
        <w:numPr>
          <w:ilvl w:val="1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 xml:space="preserve">Or type PER </w:t>
      </w:r>
      <w:r w:rsidR="00864B52" w:rsidRPr="00655947">
        <w:rPr>
          <w:rFonts w:ascii="Calibri" w:hAnsi="Calibri"/>
          <w:b w:val="0"/>
          <w:sz w:val="22"/>
          <w:szCs w:val="22"/>
        </w:rPr>
        <w:t xml:space="preserve">into the </w:t>
      </w:r>
      <w:r w:rsidR="004E11F3" w:rsidRPr="00655947">
        <w:rPr>
          <w:rFonts w:ascii="Calibri" w:hAnsi="Calibri"/>
          <w:b w:val="0"/>
          <w:sz w:val="22"/>
          <w:szCs w:val="22"/>
        </w:rPr>
        <w:t>Shortcuts Bar</w:t>
      </w:r>
      <w:r w:rsidRPr="00655947">
        <w:rPr>
          <w:rFonts w:ascii="Calibri" w:hAnsi="Calibri"/>
          <w:b w:val="0"/>
          <w:sz w:val="22"/>
          <w:szCs w:val="22"/>
        </w:rPr>
        <w:t xml:space="preserve"> and select the report number.</w:t>
      </w:r>
    </w:p>
    <w:p w:rsidR="00A36BCF" w:rsidRPr="00655947" w:rsidRDefault="00A36BCF" w:rsidP="00A36BC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A36BCF" w:rsidP="00A36BCF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655947">
        <w:rPr>
          <w:rFonts w:ascii="Calibri" w:hAnsi="Calibri"/>
          <w:b/>
          <w:sz w:val="22"/>
          <w:szCs w:val="22"/>
          <w:u w:val="single"/>
        </w:rPr>
        <w:t>Report Detail:</w:t>
      </w:r>
      <w:r w:rsidRPr="00655947">
        <w:rPr>
          <w:rFonts w:ascii="Calibri" w:hAnsi="Calibri"/>
          <w:sz w:val="22"/>
          <w:szCs w:val="22"/>
        </w:rPr>
        <w:t xml:space="preserve"> </w:t>
      </w:r>
      <w:r w:rsidR="00396A31" w:rsidRPr="00655947">
        <w:rPr>
          <w:rFonts w:ascii="Calibri" w:hAnsi="Calibri"/>
          <w:sz w:val="22"/>
          <w:szCs w:val="22"/>
        </w:rPr>
        <w:t>This report contains the following information: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Ven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vendor number for this part.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Part No.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part number of the manual priced part.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Description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description that was entered for this part number.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A36BCF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55947">
        <w:rPr>
          <w:rFonts w:ascii="Calibri" w:hAnsi="Calibri"/>
          <w:b w:val="0"/>
          <w:sz w:val="22"/>
          <w:szCs w:val="22"/>
          <w:u w:val="single"/>
        </w:rPr>
        <w:t>Typ</w:t>
      </w:r>
      <w:proofErr w:type="spellEnd"/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part type from the Part Master.  It could be</w:t>
      </w:r>
      <w:r w:rsidR="00A36BCF" w:rsidRPr="00655947">
        <w:rPr>
          <w:rFonts w:ascii="Calibri" w:hAnsi="Calibri"/>
          <w:b w:val="0"/>
          <w:sz w:val="22"/>
          <w:szCs w:val="22"/>
        </w:rPr>
        <w:t>:</w:t>
      </w:r>
      <w:r w:rsidRPr="00655947">
        <w:rPr>
          <w:rFonts w:ascii="Calibri" w:hAnsi="Calibri"/>
          <w:b w:val="0"/>
          <w:sz w:val="22"/>
          <w:szCs w:val="22"/>
        </w:rPr>
        <w:t xml:space="preserve"> 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A36BCF" w:rsidRPr="00655947" w:rsidRDefault="00A36BCF" w:rsidP="00A36BC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>New</w:t>
      </w:r>
    </w:p>
    <w:p w:rsidR="00A36BCF" w:rsidRPr="00655947" w:rsidRDefault="00A36BCF" w:rsidP="00A36BC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>Reman</w:t>
      </w:r>
    </w:p>
    <w:p w:rsidR="00A36BCF" w:rsidRPr="00655947" w:rsidRDefault="00A36BCF" w:rsidP="00A36BC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>Used</w:t>
      </w:r>
    </w:p>
    <w:p w:rsidR="00A36BCF" w:rsidRPr="00655947" w:rsidRDefault="00396A31" w:rsidP="00A36BC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>Core</w:t>
      </w:r>
    </w:p>
    <w:p w:rsidR="00396A31" w:rsidRPr="00655947" w:rsidRDefault="00A36BCF" w:rsidP="00A36BCF">
      <w:pPr>
        <w:pStyle w:val="Heading3"/>
        <w:keepNext w:val="0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</w:rPr>
        <w:t>Memo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Bin Loc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primary bin location where you stock this part.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proofErr w:type="spellStart"/>
      <w:r w:rsidRPr="00655947">
        <w:rPr>
          <w:rFonts w:ascii="Calibri" w:hAnsi="Calibri"/>
          <w:b w:val="0"/>
          <w:sz w:val="22"/>
          <w:szCs w:val="22"/>
          <w:u w:val="single"/>
        </w:rPr>
        <w:t>Src</w:t>
      </w:r>
      <w:proofErr w:type="spellEnd"/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source number for this part from the Part Master.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SC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SC is the Stock Class for this part from the Part Master.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OH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on hand quantity of this part that you currently have in stock.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O/O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on order quantity you have on existing orders.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MSRP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The MSRP is the manufacturers suggested list for the part.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Cost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The Cost is the current replacement cost for this part.</w:t>
      </w:r>
    </w:p>
    <w:p w:rsidR="00A36BCF" w:rsidRPr="00655947" w:rsidRDefault="00A36BCF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396A31" w:rsidRPr="00655947" w:rsidRDefault="00396A31" w:rsidP="00A36BCF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655947">
        <w:rPr>
          <w:rFonts w:ascii="Calibri" w:hAnsi="Calibri"/>
          <w:b w:val="0"/>
          <w:sz w:val="22"/>
          <w:szCs w:val="22"/>
          <w:u w:val="single"/>
        </w:rPr>
        <w:t>C/C</w:t>
      </w:r>
      <w:r w:rsidR="00A36BCF" w:rsidRPr="00655947">
        <w:rPr>
          <w:rFonts w:ascii="Calibri" w:hAnsi="Calibri"/>
          <w:b w:val="0"/>
          <w:sz w:val="22"/>
          <w:szCs w:val="22"/>
          <w:u w:val="single"/>
        </w:rPr>
        <w:t>:</w:t>
      </w:r>
      <w:r w:rsidR="00A36BCF" w:rsidRPr="00655947">
        <w:rPr>
          <w:rFonts w:ascii="Calibri" w:hAnsi="Calibri"/>
          <w:b w:val="0"/>
          <w:sz w:val="22"/>
          <w:szCs w:val="22"/>
        </w:rPr>
        <w:t xml:space="preserve"> </w:t>
      </w:r>
      <w:r w:rsidRPr="00655947">
        <w:rPr>
          <w:rFonts w:ascii="Calibri" w:hAnsi="Calibri"/>
          <w:b w:val="0"/>
          <w:sz w:val="22"/>
          <w:szCs w:val="22"/>
        </w:rPr>
        <w:t>This is the cost per c</w:t>
      </w:r>
      <w:r w:rsidR="004E11F3" w:rsidRPr="00655947">
        <w:rPr>
          <w:rFonts w:ascii="Calibri" w:hAnsi="Calibri"/>
          <w:b w:val="0"/>
          <w:sz w:val="22"/>
          <w:szCs w:val="22"/>
        </w:rPr>
        <w:t>,</w:t>
      </w:r>
      <w:r w:rsidRPr="00655947">
        <w:rPr>
          <w:rFonts w:ascii="Calibri" w:hAnsi="Calibri"/>
          <w:b w:val="0"/>
          <w:sz w:val="22"/>
          <w:szCs w:val="22"/>
        </w:rPr>
        <w:t xml:space="preserve"> or cost per hundred.  A value more than one means that the Mfr List and Mfr Cost for this item </w:t>
      </w:r>
      <w:r w:rsidR="004E11F3" w:rsidRPr="00655947">
        <w:rPr>
          <w:rFonts w:ascii="Calibri" w:hAnsi="Calibri"/>
          <w:b w:val="0"/>
          <w:sz w:val="22"/>
          <w:szCs w:val="22"/>
        </w:rPr>
        <w:t>is for more than one unit (the number</w:t>
      </w:r>
      <w:r w:rsidRPr="00655947">
        <w:rPr>
          <w:rFonts w:ascii="Calibri" w:hAnsi="Calibri"/>
          <w:b w:val="0"/>
          <w:sz w:val="22"/>
          <w:szCs w:val="22"/>
        </w:rPr>
        <w:t xml:space="preserve"> is cost per c).</w:t>
      </w:r>
    </w:p>
    <w:sectPr w:rsidR="00396A31" w:rsidRPr="006559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203E" w:rsidRDefault="00FF203E">
      <w:r>
        <w:separator/>
      </w:r>
    </w:p>
  </w:endnote>
  <w:endnote w:type="continuationSeparator" w:id="0">
    <w:p w:rsidR="00FF203E" w:rsidRDefault="00FF2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A02" w:rsidRDefault="000C6A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6A31" w:rsidRDefault="00396A31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A02" w:rsidRDefault="000C6A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203E" w:rsidRDefault="00FF203E">
      <w:r>
        <w:separator/>
      </w:r>
    </w:p>
  </w:footnote>
  <w:footnote w:type="continuationSeparator" w:id="0">
    <w:p w:rsidR="00FF203E" w:rsidRDefault="00FF2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A02" w:rsidRDefault="000C6A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32C7" w:rsidRDefault="00220857" w:rsidP="00CF32C7">
    <w:pPr>
      <w:rPr>
        <w:bCs/>
        <w:i/>
      </w:rPr>
    </w:pPr>
    <w:r>
      <w:rPr>
        <w:b/>
        <w:bCs/>
        <w:i/>
      </w:rPr>
      <w:t>Manual Priced</w:t>
    </w:r>
    <w:r w:rsidR="00CF32C7">
      <w:rPr>
        <w:b/>
        <w:bCs/>
        <w:i/>
      </w:rPr>
      <w:t xml:space="preserve"> </w:t>
    </w:r>
    <w:r>
      <w:rPr>
        <w:b/>
        <w:bCs/>
        <w:i/>
      </w:rPr>
      <w:t xml:space="preserve">Parts </w:t>
    </w:r>
    <w:r w:rsidR="00CF32C7">
      <w:rPr>
        <w:b/>
        <w:bCs/>
        <w:i/>
      </w:rPr>
      <w:t>Report</w:t>
    </w:r>
    <w:r w:rsidR="00CF32C7">
      <w:rPr>
        <w:b/>
        <w:i/>
      </w:rPr>
      <w:tab/>
    </w:r>
    <w:r w:rsidR="00CF32C7">
      <w:rPr>
        <w:b/>
        <w:i/>
      </w:rPr>
      <w:tab/>
    </w:r>
    <w:r w:rsidR="00CF32C7">
      <w:rPr>
        <w:b/>
        <w:i/>
      </w:rPr>
      <w:tab/>
    </w:r>
    <w:r w:rsidR="00CF32C7">
      <w:rPr>
        <w:b/>
        <w:i/>
      </w:rPr>
      <w:tab/>
    </w:r>
    <w:r w:rsidR="00CF32C7">
      <w:rPr>
        <w:b/>
        <w:i/>
      </w:rPr>
      <w:tab/>
    </w:r>
    <w:r w:rsidR="00CF32C7">
      <w:rPr>
        <w:b/>
        <w:i/>
      </w:rPr>
      <w:tab/>
    </w:r>
    <w:r w:rsidR="00CF32C7">
      <w:rPr>
        <w:bCs/>
        <w:i/>
      </w:rPr>
      <w:t>Parts Reports</w:t>
    </w:r>
  </w:p>
  <w:p w:rsidR="00396A31" w:rsidRDefault="00CF32C7">
    <w:proofErr w:type="spellStart"/>
    <w:r>
      <w:rPr>
        <w:bCs/>
        <w:i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6A02" w:rsidRDefault="000C6A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834C5F8A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F8042AD"/>
    <w:multiLevelType w:val="hybridMultilevel"/>
    <w:tmpl w:val="CDDE3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5875"/>
    <w:rsid w:val="000C6A02"/>
    <w:rsid w:val="000E4BBE"/>
    <w:rsid w:val="000E4EA9"/>
    <w:rsid w:val="000F5875"/>
    <w:rsid w:val="001B0566"/>
    <w:rsid w:val="00220857"/>
    <w:rsid w:val="00252824"/>
    <w:rsid w:val="00396A31"/>
    <w:rsid w:val="004627D7"/>
    <w:rsid w:val="004E11F3"/>
    <w:rsid w:val="004F1C27"/>
    <w:rsid w:val="00655947"/>
    <w:rsid w:val="006835AB"/>
    <w:rsid w:val="00690ED5"/>
    <w:rsid w:val="007202F1"/>
    <w:rsid w:val="00864B52"/>
    <w:rsid w:val="008A35C8"/>
    <w:rsid w:val="009F3419"/>
    <w:rsid w:val="00A36BCF"/>
    <w:rsid w:val="00A43F94"/>
    <w:rsid w:val="00AF05A0"/>
    <w:rsid w:val="00BE3931"/>
    <w:rsid w:val="00CD64C4"/>
    <w:rsid w:val="00CF32C7"/>
    <w:rsid w:val="00D05EB9"/>
    <w:rsid w:val="00D34875"/>
    <w:rsid w:val="00F62BFB"/>
    <w:rsid w:val="00FF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5DB96C-25BC-4E00-9EAC-6A2F3A03A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Documentation Template</vt:lpstr>
    </vt:vector>
  </TitlesOfParts>
  <Company>HBS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Template</dc:title>
  <dc:subject/>
  <dc:creator>cbanks</dc:creator>
  <cp:keywords/>
  <dc:description/>
  <cp:lastModifiedBy>app</cp:lastModifiedBy>
  <cp:revision>2</cp:revision>
  <cp:lastPrinted>2009-01-15T17:05:00Z</cp:lastPrinted>
  <dcterms:created xsi:type="dcterms:W3CDTF">2026-01-17T14:00:00Z</dcterms:created>
  <dcterms:modified xsi:type="dcterms:W3CDTF">2026-01-17T14:00:00Z</dcterms:modified>
</cp:coreProperties>
</file>