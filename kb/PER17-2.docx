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8705F" w:rsidRPr="00E74B59" w:rsidRDefault="0098705F" w:rsidP="0098705F">
      <w:pPr>
        <w:jc w:val="left"/>
        <w:rPr>
          <w:rFonts w:ascii="Calibri" w:hAnsi="Calibri"/>
          <w:noProof/>
          <w:sz w:val="36"/>
          <w:szCs w:val="36"/>
          <w:u w:val="single"/>
        </w:rPr>
      </w:pPr>
      <w:r w:rsidRPr="00E74B59">
        <w:rPr>
          <w:rFonts w:ascii="Calibri" w:hAnsi="Calibri"/>
          <w:noProof/>
          <w:sz w:val="36"/>
          <w:szCs w:val="36"/>
          <w:u w:val="single"/>
        </w:rPr>
        <w:t>PER: Parts By Group Code</w:t>
      </w:r>
    </w:p>
    <w:p w:rsidR="0098705F" w:rsidRDefault="0098705F">
      <w:pPr>
        <w:rPr>
          <w:noProof/>
        </w:rPr>
      </w:pPr>
    </w:p>
    <w:p w:rsidR="007E6498" w:rsidRDefault="007E6498">
      <w:pPr>
        <w:rPr>
          <w:noProof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1.2pt;margin-top:0;width:433.2pt;height:135pt;z-index:251657728">
            <v:shadow on="t" color="black" offset="4pt,4pt" offset2="-4pt,-4pt"/>
            <v:textbox style="mso-next-textbox:#_x0000_s1028">
              <w:txbxContent>
                <w:p w:rsidR="00A24AFB" w:rsidRPr="007E6498" w:rsidRDefault="00A24AFB" w:rsidP="00321E94">
                  <w:pPr>
                    <w:pStyle w:val="Screen"/>
                    <w:jc w:val="center"/>
                    <w:rPr>
                      <w:sz w:val="14"/>
                      <w:szCs w:val="14"/>
                    </w:rPr>
                  </w:pPr>
                  <w:r w:rsidRPr="007E6498">
                    <w:rPr>
                      <w:sz w:val="14"/>
                      <w:szCs w:val="14"/>
                    </w:rPr>
                    <w:t>HBS SYSTEMS DEALER</w:t>
                  </w:r>
                </w:p>
                <w:p w:rsidR="00A24AFB" w:rsidRPr="007E6498" w:rsidRDefault="00321E94" w:rsidP="007E6498">
                  <w:pPr>
                    <w:pStyle w:val="Screen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Aug 31 2008</w:t>
                  </w:r>
                  <w:r w:rsidR="00A24AFB" w:rsidRPr="007E6498">
                    <w:rPr>
                      <w:sz w:val="14"/>
                      <w:szCs w:val="14"/>
                    </w:rPr>
                    <w:t xml:space="preserve">                              PARTS BY GROUP CODE                            Page   1</w:t>
                  </w:r>
                </w:p>
                <w:p w:rsidR="00A24AFB" w:rsidRPr="007E6498" w:rsidRDefault="00A24AFB" w:rsidP="007E6498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A24AFB" w:rsidRPr="007E6498" w:rsidRDefault="00A24AFB" w:rsidP="007E6498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7E6498">
                    <w:rPr>
                      <w:sz w:val="14"/>
                      <w:szCs w:val="14"/>
                    </w:rPr>
                    <w:t xml:space="preserve">Part No.   Description Ven </w:t>
                  </w:r>
                  <w:proofErr w:type="spellStart"/>
                  <w:r w:rsidRPr="007E6498">
                    <w:rPr>
                      <w:sz w:val="14"/>
                      <w:szCs w:val="14"/>
                    </w:rPr>
                    <w:t>Typ</w:t>
                  </w:r>
                  <w:proofErr w:type="spellEnd"/>
                  <w:r w:rsidRPr="007E6498">
                    <w:rPr>
                      <w:sz w:val="14"/>
                      <w:szCs w:val="14"/>
                    </w:rPr>
                    <w:t xml:space="preserve"> SRC SC  Bin Loc Grp   OH     O/O    Cost    MSRP   Ext. Cost 12MoSls</w:t>
                  </w:r>
                </w:p>
                <w:p w:rsidR="00A24AFB" w:rsidRPr="007E6498" w:rsidRDefault="00A24AFB" w:rsidP="007E6498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A24AFB" w:rsidRPr="007E6498" w:rsidRDefault="00A24AFB" w:rsidP="007E6498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7E6498">
                    <w:rPr>
                      <w:sz w:val="14"/>
                      <w:szCs w:val="14"/>
                    </w:rPr>
                    <w:t>100031     NUT, SLOTT  140 NEW 140 8           00     0      0     0.97    1.66      0.00       0</w:t>
                  </w:r>
                </w:p>
                <w:p w:rsidR="00A24AFB" w:rsidRPr="007E6498" w:rsidRDefault="00A24AFB" w:rsidP="007E6498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7E6498">
                    <w:rPr>
                      <w:sz w:val="14"/>
                      <w:szCs w:val="14"/>
                    </w:rPr>
                    <w:t>100033     NUT         140 NEW 140 8           00     0      0     1.35    1.76      0.00       0</w:t>
                  </w:r>
                </w:p>
                <w:p w:rsidR="00A24AFB" w:rsidRPr="007E6498" w:rsidRDefault="00A24AFB" w:rsidP="007E6498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7E6498">
                    <w:rPr>
                      <w:sz w:val="14"/>
                      <w:szCs w:val="14"/>
                    </w:rPr>
                    <w:t>100235A1   SHIM        140 NEW 140 8   A0025   00   921     12    12.90   18.40  12887.10       0</w:t>
                  </w:r>
                </w:p>
                <w:p w:rsidR="00A24AFB" w:rsidRPr="007E6498" w:rsidRDefault="00A24AFB" w:rsidP="007E6498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7E6498">
                    <w:rPr>
                      <w:sz w:val="14"/>
                      <w:szCs w:val="14"/>
                    </w:rPr>
                    <w:t>2N609      PIN, LYNCH  140 NEW 140 8   A0001   00    98    209     0.13    0.19     12.74     322</w:t>
                  </w:r>
                </w:p>
                <w:p w:rsidR="00A24AFB" w:rsidRPr="007E6498" w:rsidRDefault="00A24AFB" w:rsidP="007E6498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7E6498">
                    <w:rPr>
                      <w:sz w:val="14"/>
                      <w:szCs w:val="14"/>
                    </w:rPr>
                    <w:t>D4NN6N651A HOSE        140 NEW 140 8           00     0      0     11.52  16.99      0.00       0</w:t>
                  </w:r>
                </w:p>
                <w:p w:rsidR="00A24AFB" w:rsidRPr="007E6498" w:rsidRDefault="00A24AFB" w:rsidP="007E6498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7E6498">
                    <w:rPr>
                      <w:sz w:val="14"/>
                      <w:szCs w:val="14"/>
                    </w:rPr>
                    <w:t xml:space="preserve">                                                                                 --------</w:t>
                  </w:r>
                </w:p>
                <w:p w:rsidR="00A24AFB" w:rsidRPr="007E6498" w:rsidRDefault="00A24AFB" w:rsidP="007E6498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7E6498">
                    <w:rPr>
                      <w:sz w:val="14"/>
                      <w:szCs w:val="14"/>
                    </w:rPr>
                    <w:t>Total for VENDOR 140:                                                            12899.84</w:t>
                  </w:r>
                </w:p>
                <w:p w:rsidR="00A24AFB" w:rsidRPr="007E6498" w:rsidRDefault="00A24AFB" w:rsidP="007E6498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A24AFB" w:rsidRPr="007E6498" w:rsidRDefault="00A24AFB" w:rsidP="007E6498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7E6498">
                    <w:rPr>
                      <w:sz w:val="14"/>
                      <w:szCs w:val="14"/>
                    </w:rPr>
                    <w:t xml:space="preserve">                                                                                 ========</w:t>
                  </w:r>
                </w:p>
                <w:p w:rsidR="00A24AFB" w:rsidRPr="007E6498" w:rsidRDefault="00A24AFB" w:rsidP="007E6498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7E6498">
                    <w:rPr>
                      <w:sz w:val="14"/>
                      <w:szCs w:val="14"/>
                    </w:rPr>
                    <w:t>REPORT TOTAL:                                                                    12899.84</w:t>
                  </w:r>
                </w:p>
                <w:p w:rsidR="00A24AFB" w:rsidRDefault="00A24AFB">
                  <w:pPr>
                    <w:rPr>
                      <w:sz w:val="14"/>
                    </w:rPr>
                  </w:pPr>
                </w:p>
              </w:txbxContent>
            </v:textbox>
            <w10:wrap type="square"/>
          </v:shape>
        </w:pict>
      </w:r>
    </w:p>
    <w:p w:rsidR="00A24AFB" w:rsidRPr="00E74B59" w:rsidRDefault="00A24AFB" w:rsidP="0098705F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E74B59">
        <w:rPr>
          <w:rFonts w:ascii="Calibri" w:hAnsi="Calibri"/>
          <w:noProof/>
          <w:sz w:val="22"/>
          <w:szCs w:val="22"/>
        </w:rPr>
        <w:t>This report highlights the parts in your inventory that have a Group Code.  It is selectable by Vendor and will print the details for any parts with a Group Code, sorted by Group Code, Vendor, and Part Number.</w:t>
      </w:r>
    </w:p>
    <w:p w:rsidR="0098705F" w:rsidRPr="00E74B59" w:rsidRDefault="0098705F" w:rsidP="0098705F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8705F" w:rsidRPr="00E74B59" w:rsidRDefault="00A24AFB" w:rsidP="0098705F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E74B59">
        <w:rPr>
          <w:rFonts w:ascii="Calibri" w:hAnsi="Calibri"/>
          <w:sz w:val="22"/>
          <w:szCs w:val="22"/>
        </w:rPr>
        <w:t xml:space="preserve">To access Report Writer, </w:t>
      </w:r>
      <w:r w:rsidR="0098705F" w:rsidRPr="00E74B59">
        <w:rPr>
          <w:rFonts w:ascii="Calibri" w:hAnsi="Calibri"/>
          <w:sz w:val="22"/>
          <w:szCs w:val="22"/>
        </w:rPr>
        <w:t>you can either:</w:t>
      </w:r>
    </w:p>
    <w:p w:rsidR="00A24AFB" w:rsidRPr="00E74B59" w:rsidRDefault="0098705F" w:rsidP="0098705F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E74B59">
        <w:rPr>
          <w:rFonts w:ascii="Calibri" w:hAnsi="Calibri"/>
          <w:sz w:val="22"/>
          <w:szCs w:val="22"/>
        </w:rPr>
        <w:t>S</w:t>
      </w:r>
      <w:r w:rsidR="00A24AFB" w:rsidRPr="00E74B59">
        <w:rPr>
          <w:rFonts w:ascii="Calibri" w:hAnsi="Calibri"/>
          <w:sz w:val="22"/>
          <w:szCs w:val="22"/>
        </w:rPr>
        <w:t>elec</w:t>
      </w:r>
      <w:r w:rsidRPr="00E74B59">
        <w:rPr>
          <w:rFonts w:ascii="Calibri" w:hAnsi="Calibri"/>
          <w:sz w:val="22"/>
          <w:szCs w:val="22"/>
        </w:rPr>
        <w:t>t “Report Writer” from the menu, click</w:t>
      </w:r>
      <w:r w:rsidR="00A24AFB" w:rsidRPr="00E74B59">
        <w:rPr>
          <w:rFonts w:ascii="Calibri" w:hAnsi="Calibri"/>
          <w:sz w:val="22"/>
          <w:szCs w:val="22"/>
        </w:rPr>
        <w:t xml:space="preserve"> </w:t>
      </w:r>
      <w:r w:rsidRPr="00E74B59">
        <w:rPr>
          <w:rFonts w:ascii="Calibri" w:hAnsi="Calibri"/>
          <w:sz w:val="22"/>
          <w:szCs w:val="22"/>
        </w:rPr>
        <w:t>“</w:t>
      </w:r>
      <w:r w:rsidR="00A24AFB" w:rsidRPr="00E74B59">
        <w:rPr>
          <w:rFonts w:ascii="Calibri" w:hAnsi="Calibri"/>
          <w:sz w:val="22"/>
          <w:szCs w:val="22"/>
        </w:rPr>
        <w:t>Print an Established Report</w:t>
      </w:r>
      <w:r w:rsidRPr="00E74B59">
        <w:rPr>
          <w:rFonts w:ascii="Calibri" w:hAnsi="Calibri"/>
          <w:sz w:val="22"/>
          <w:szCs w:val="22"/>
        </w:rPr>
        <w:t>,” and choose the report number.</w:t>
      </w:r>
    </w:p>
    <w:p w:rsidR="007E6498" w:rsidRPr="00E74B59" w:rsidRDefault="0098705F" w:rsidP="0098705F">
      <w:pPr>
        <w:pStyle w:val="Command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4B59">
        <w:rPr>
          <w:rFonts w:ascii="Calibri" w:hAnsi="Calibri"/>
          <w:b w:val="0"/>
          <w:sz w:val="22"/>
          <w:szCs w:val="22"/>
        </w:rPr>
        <w:t>T</w:t>
      </w:r>
      <w:r w:rsidR="007E6498" w:rsidRPr="00E74B59">
        <w:rPr>
          <w:rFonts w:ascii="Calibri" w:hAnsi="Calibri"/>
          <w:b w:val="0"/>
          <w:sz w:val="22"/>
          <w:szCs w:val="22"/>
        </w:rPr>
        <w:t xml:space="preserve">ype </w:t>
      </w:r>
      <w:r w:rsidRPr="00E74B59">
        <w:rPr>
          <w:rFonts w:ascii="Calibri" w:hAnsi="Calibri"/>
          <w:b w:val="0"/>
          <w:sz w:val="22"/>
          <w:szCs w:val="22"/>
        </w:rPr>
        <w:t>“</w:t>
      </w:r>
      <w:r w:rsidR="007E6498" w:rsidRPr="00E74B59">
        <w:rPr>
          <w:rFonts w:ascii="Calibri" w:hAnsi="Calibri"/>
          <w:b w:val="0"/>
          <w:sz w:val="22"/>
          <w:szCs w:val="22"/>
        </w:rPr>
        <w:t>PER</w:t>
      </w:r>
      <w:r w:rsidRPr="00E74B59">
        <w:rPr>
          <w:rFonts w:ascii="Calibri" w:hAnsi="Calibri"/>
          <w:b w:val="0"/>
          <w:sz w:val="22"/>
          <w:szCs w:val="22"/>
        </w:rPr>
        <w:t>”</w:t>
      </w:r>
      <w:r w:rsidR="007E6498" w:rsidRPr="00E74B59">
        <w:rPr>
          <w:rFonts w:ascii="Calibri" w:hAnsi="Calibri"/>
          <w:b w:val="0"/>
          <w:sz w:val="22"/>
          <w:szCs w:val="22"/>
        </w:rPr>
        <w:t xml:space="preserve"> </w:t>
      </w:r>
      <w:r w:rsidR="007928F0" w:rsidRPr="00E74B59">
        <w:rPr>
          <w:rFonts w:ascii="Calibri" w:hAnsi="Calibri"/>
          <w:b w:val="0"/>
          <w:sz w:val="22"/>
          <w:szCs w:val="22"/>
        </w:rPr>
        <w:t xml:space="preserve">into the </w:t>
      </w:r>
      <w:r w:rsidR="005D3A41" w:rsidRPr="00E74B59">
        <w:rPr>
          <w:rFonts w:ascii="Calibri" w:hAnsi="Calibri"/>
          <w:b w:val="0"/>
          <w:sz w:val="22"/>
          <w:szCs w:val="22"/>
        </w:rPr>
        <w:t>Shortcuts Bar</w:t>
      </w:r>
      <w:r w:rsidR="007E6498" w:rsidRPr="00E74B59">
        <w:rPr>
          <w:rFonts w:ascii="Calibri" w:hAnsi="Calibri"/>
          <w:b w:val="0"/>
          <w:sz w:val="22"/>
          <w:szCs w:val="22"/>
        </w:rPr>
        <w:t xml:space="preserve"> and select the report number.</w:t>
      </w:r>
    </w:p>
    <w:p w:rsidR="0098705F" w:rsidRPr="00E74B59" w:rsidRDefault="0098705F" w:rsidP="0098705F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24AFB" w:rsidRPr="00E74B59" w:rsidRDefault="0098705F" w:rsidP="0098705F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E74B59">
        <w:rPr>
          <w:rFonts w:ascii="Calibri" w:hAnsi="Calibri"/>
          <w:b/>
          <w:sz w:val="22"/>
          <w:szCs w:val="22"/>
          <w:u w:val="single"/>
        </w:rPr>
        <w:t>Report Detail:</w:t>
      </w:r>
      <w:r w:rsidRPr="00E74B59">
        <w:rPr>
          <w:rFonts w:ascii="Calibri" w:hAnsi="Calibri"/>
          <w:sz w:val="22"/>
          <w:szCs w:val="22"/>
        </w:rPr>
        <w:t xml:space="preserve"> </w:t>
      </w:r>
      <w:r w:rsidR="00A24AFB" w:rsidRPr="00E74B59">
        <w:rPr>
          <w:rFonts w:ascii="Calibri" w:hAnsi="Calibri"/>
          <w:sz w:val="22"/>
          <w:szCs w:val="22"/>
        </w:rPr>
        <w:t>This report contains the following information:</w:t>
      </w:r>
    </w:p>
    <w:p w:rsidR="0098705F" w:rsidRPr="00E74B59" w:rsidRDefault="0098705F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24AFB" w:rsidRPr="00E74B59" w:rsidRDefault="00A24AFB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4B59">
        <w:rPr>
          <w:rFonts w:ascii="Calibri" w:hAnsi="Calibri"/>
          <w:b w:val="0"/>
          <w:sz w:val="22"/>
          <w:szCs w:val="22"/>
          <w:u w:val="single"/>
        </w:rPr>
        <w:t>Part No.</w:t>
      </w:r>
      <w:r w:rsidR="0098705F" w:rsidRPr="00E74B59">
        <w:rPr>
          <w:rFonts w:ascii="Calibri" w:hAnsi="Calibri"/>
          <w:b w:val="0"/>
          <w:sz w:val="22"/>
          <w:szCs w:val="22"/>
          <w:u w:val="single"/>
        </w:rPr>
        <w:t>:</w:t>
      </w:r>
      <w:r w:rsidR="0098705F" w:rsidRPr="00E74B59">
        <w:rPr>
          <w:rFonts w:ascii="Calibri" w:hAnsi="Calibri"/>
          <w:b w:val="0"/>
          <w:sz w:val="22"/>
          <w:szCs w:val="22"/>
        </w:rPr>
        <w:t xml:space="preserve"> </w:t>
      </w:r>
      <w:r w:rsidRPr="00E74B59">
        <w:rPr>
          <w:rFonts w:ascii="Calibri" w:hAnsi="Calibri"/>
          <w:b w:val="0"/>
          <w:sz w:val="22"/>
          <w:szCs w:val="22"/>
        </w:rPr>
        <w:t>This is the part number that has a group code.</w:t>
      </w:r>
    </w:p>
    <w:p w:rsidR="0098705F" w:rsidRPr="00E74B59" w:rsidRDefault="0098705F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24AFB" w:rsidRPr="00E74B59" w:rsidRDefault="00A24AFB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4B59">
        <w:rPr>
          <w:rFonts w:ascii="Calibri" w:hAnsi="Calibri"/>
          <w:b w:val="0"/>
          <w:sz w:val="22"/>
          <w:szCs w:val="22"/>
          <w:u w:val="single"/>
        </w:rPr>
        <w:t>Description</w:t>
      </w:r>
      <w:r w:rsidR="0098705F" w:rsidRPr="00E74B59">
        <w:rPr>
          <w:rFonts w:ascii="Calibri" w:hAnsi="Calibri"/>
          <w:b w:val="0"/>
          <w:sz w:val="22"/>
          <w:szCs w:val="22"/>
          <w:u w:val="single"/>
        </w:rPr>
        <w:t>:</w:t>
      </w:r>
      <w:r w:rsidR="0098705F" w:rsidRPr="00E74B59">
        <w:rPr>
          <w:rFonts w:ascii="Calibri" w:hAnsi="Calibri"/>
          <w:b w:val="0"/>
          <w:sz w:val="22"/>
          <w:szCs w:val="22"/>
        </w:rPr>
        <w:t xml:space="preserve"> </w:t>
      </w:r>
      <w:r w:rsidRPr="00E74B59">
        <w:rPr>
          <w:rFonts w:ascii="Calibri" w:hAnsi="Calibri"/>
          <w:b w:val="0"/>
          <w:sz w:val="22"/>
          <w:szCs w:val="22"/>
        </w:rPr>
        <w:t>This is the description that was entered for this part number.</w:t>
      </w:r>
    </w:p>
    <w:p w:rsidR="0098705F" w:rsidRPr="00E74B59" w:rsidRDefault="0098705F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24AFB" w:rsidRPr="00E74B59" w:rsidRDefault="00A24AFB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4B59">
        <w:rPr>
          <w:rFonts w:ascii="Calibri" w:hAnsi="Calibri"/>
          <w:b w:val="0"/>
          <w:sz w:val="22"/>
          <w:szCs w:val="22"/>
          <w:u w:val="single"/>
        </w:rPr>
        <w:t>Ven</w:t>
      </w:r>
      <w:r w:rsidR="0098705F" w:rsidRPr="00E74B59">
        <w:rPr>
          <w:rFonts w:ascii="Calibri" w:hAnsi="Calibri"/>
          <w:b w:val="0"/>
          <w:sz w:val="22"/>
          <w:szCs w:val="22"/>
          <w:u w:val="single"/>
        </w:rPr>
        <w:t>:</w:t>
      </w:r>
      <w:r w:rsidR="0098705F" w:rsidRPr="00E74B59">
        <w:rPr>
          <w:rFonts w:ascii="Calibri" w:hAnsi="Calibri"/>
          <w:b w:val="0"/>
          <w:sz w:val="22"/>
          <w:szCs w:val="22"/>
        </w:rPr>
        <w:t xml:space="preserve"> </w:t>
      </w:r>
      <w:r w:rsidRPr="00E74B59">
        <w:rPr>
          <w:rFonts w:ascii="Calibri" w:hAnsi="Calibri"/>
          <w:b w:val="0"/>
          <w:sz w:val="22"/>
          <w:szCs w:val="22"/>
        </w:rPr>
        <w:t>This is the vendor number for this part.</w:t>
      </w:r>
    </w:p>
    <w:p w:rsidR="0098705F" w:rsidRPr="00E74B59" w:rsidRDefault="0098705F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8705F" w:rsidRPr="00E74B59" w:rsidRDefault="00A24AFB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E74B59">
        <w:rPr>
          <w:rFonts w:ascii="Calibri" w:hAnsi="Calibri"/>
          <w:b w:val="0"/>
          <w:sz w:val="22"/>
          <w:szCs w:val="22"/>
          <w:u w:val="single"/>
        </w:rPr>
        <w:t>Typ</w:t>
      </w:r>
      <w:proofErr w:type="spellEnd"/>
      <w:r w:rsidR="0098705F" w:rsidRPr="00E74B59">
        <w:rPr>
          <w:rFonts w:ascii="Calibri" w:hAnsi="Calibri"/>
          <w:b w:val="0"/>
          <w:sz w:val="22"/>
          <w:szCs w:val="22"/>
          <w:u w:val="single"/>
        </w:rPr>
        <w:t>:</w:t>
      </w:r>
      <w:r w:rsidR="0098705F" w:rsidRPr="00E74B59">
        <w:rPr>
          <w:rFonts w:ascii="Calibri" w:hAnsi="Calibri"/>
          <w:b w:val="0"/>
          <w:sz w:val="22"/>
          <w:szCs w:val="22"/>
        </w:rPr>
        <w:t xml:space="preserve"> </w:t>
      </w:r>
      <w:r w:rsidRPr="00E74B59">
        <w:rPr>
          <w:rFonts w:ascii="Calibri" w:hAnsi="Calibri"/>
          <w:b w:val="0"/>
          <w:sz w:val="22"/>
          <w:szCs w:val="22"/>
        </w:rPr>
        <w:t>This is the part type from the Part Master.  It could be</w:t>
      </w:r>
      <w:r w:rsidR="0098705F" w:rsidRPr="00E74B59">
        <w:rPr>
          <w:rFonts w:ascii="Calibri" w:hAnsi="Calibri"/>
          <w:b w:val="0"/>
          <w:sz w:val="22"/>
          <w:szCs w:val="22"/>
        </w:rPr>
        <w:t>:</w:t>
      </w:r>
      <w:r w:rsidRPr="00E74B59">
        <w:rPr>
          <w:rFonts w:ascii="Calibri" w:hAnsi="Calibri"/>
          <w:b w:val="0"/>
          <w:sz w:val="22"/>
          <w:szCs w:val="22"/>
        </w:rPr>
        <w:t xml:space="preserve"> </w:t>
      </w:r>
    </w:p>
    <w:p w:rsidR="0098705F" w:rsidRPr="00E74B59" w:rsidRDefault="0098705F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98705F" w:rsidRPr="00E74B59" w:rsidRDefault="0098705F" w:rsidP="0098705F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4B59">
        <w:rPr>
          <w:rFonts w:ascii="Calibri" w:hAnsi="Calibri"/>
          <w:b w:val="0"/>
          <w:sz w:val="22"/>
          <w:szCs w:val="22"/>
        </w:rPr>
        <w:t>New</w:t>
      </w:r>
    </w:p>
    <w:p w:rsidR="0098705F" w:rsidRPr="00E74B59" w:rsidRDefault="0098705F" w:rsidP="0098705F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4B59">
        <w:rPr>
          <w:rFonts w:ascii="Calibri" w:hAnsi="Calibri"/>
          <w:b w:val="0"/>
          <w:sz w:val="22"/>
          <w:szCs w:val="22"/>
        </w:rPr>
        <w:t>Reman</w:t>
      </w:r>
    </w:p>
    <w:p w:rsidR="0098705F" w:rsidRPr="00E74B59" w:rsidRDefault="0098705F" w:rsidP="0098705F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4B59">
        <w:rPr>
          <w:rFonts w:ascii="Calibri" w:hAnsi="Calibri"/>
          <w:b w:val="0"/>
          <w:sz w:val="22"/>
          <w:szCs w:val="22"/>
        </w:rPr>
        <w:t>Core</w:t>
      </w:r>
    </w:p>
    <w:p w:rsidR="0098705F" w:rsidRPr="00E74B59" w:rsidRDefault="0098705F" w:rsidP="0098705F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4B59">
        <w:rPr>
          <w:rFonts w:ascii="Calibri" w:hAnsi="Calibri"/>
          <w:b w:val="0"/>
          <w:sz w:val="22"/>
          <w:szCs w:val="22"/>
        </w:rPr>
        <w:t>Used</w:t>
      </w:r>
    </w:p>
    <w:p w:rsidR="00A24AFB" w:rsidRPr="00E74B59" w:rsidRDefault="0098705F" w:rsidP="0098705F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4B59">
        <w:rPr>
          <w:rFonts w:ascii="Calibri" w:hAnsi="Calibri"/>
          <w:b w:val="0"/>
          <w:sz w:val="22"/>
          <w:szCs w:val="22"/>
        </w:rPr>
        <w:t>Memo</w:t>
      </w:r>
    </w:p>
    <w:p w:rsidR="0098705F" w:rsidRPr="00E74B59" w:rsidRDefault="0098705F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24AFB" w:rsidRPr="00E74B59" w:rsidRDefault="00A24AFB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E74B59">
        <w:rPr>
          <w:rFonts w:ascii="Calibri" w:hAnsi="Calibri"/>
          <w:b w:val="0"/>
          <w:sz w:val="22"/>
          <w:szCs w:val="22"/>
          <w:u w:val="single"/>
        </w:rPr>
        <w:t>Src</w:t>
      </w:r>
      <w:proofErr w:type="spellEnd"/>
      <w:r w:rsidR="0098705F" w:rsidRPr="00E74B59">
        <w:rPr>
          <w:rFonts w:ascii="Calibri" w:hAnsi="Calibri"/>
          <w:b w:val="0"/>
          <w:sz w:val="22"/>
          <w:szCs w:val="22"/>
          <w:u w:val="single"/>
        </w:rPr>
        <w:t>:</w:t>
      </w:r>
      <w:r w:rsidR="0098705F" w:rsidRPr="00E74B59">
        <w:rPr>
          <w:rFonts w:ascii="Calibri" w:hAnsi="Calibri"/>
          <w:b w:val="0"/>
          <w:sz w:val="22"/>
          <w:szCs w:val="22"/>
        </w:rPr>
        <w:t xml:space="preserve"> </w:t>
      </w:r>
      <w:r w:rsidRPr="00E74B59">
        <w:rPr>
          <w:rFonts w:ascii="Calibri" w:hAnsi="Calibri"/>
          <w:b w:val="0"/>
          <w:sz w:val="22"/>
          <w:szCs w:val="22"/>
        </w:rPr>
        <w:t>This is the source number for this part from the Part Master.</w:t>
      </w:r>
    </w:p>
    <w:p w:rsidR="0098705F" w:rsidRPr="00E74B59" w:rsidRDefault="0098705F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24AFB" w:rsidRPr="00E74B59" w:rsidRDefault="00A24AFB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4B59">
        <w:rPr>
          <w:rFonts w:ascii="Calibri" w:hAnsi="Calibri"/>
          <w:b w:val="0"/>
          <w:sz w:val="22"/>
          <w:szCs w:val="22"/>
          <w:u w:val="single"/>
        </w:rPr>
        <w:t>SC</w:t>
      </w:r>
      <w:r w:rsidR="0098705F" w:rsidRPr="00E74B59">
        <w:rPr>
          <w:rFonts w:ascii="Calibri" w:hAnsi="Calibri"/>
          <w:b w:val="0"/>
          <w:sz w:val="22"/>
          <w:szCs w:val="22"/>
          <w:u w:val="single"/>
        </w:rPr>
        <w:t>:</w:t>
      </w:r>
      <w:r w:rsidR="0098705F" w:rsidRPr="00E74B59">
        <w:rPr>
          <w:rFonts w:ascii="Calibri" w:hAnsi="Calibri"/>
          <w:b w:val="0"/>
          <w:sz w:val="22"/>
          <w:szCs w:val="22"/>
        </w:rPr>
        <w:t xml:space="preserve"> </w:t>
      </w:r>
      <w:r w:rsidR="005D3A41" w:rsidRPr="00E74B59">
        <w:rPr>
          <w:rFonts w:ascii="Calibri" w:hAnsi="Calibri"/>
          <w:b w:val="0"/>
          <w:sz w:val="22"/>
          <w:szCs w:val="22"/>
        </w:rPr>
        <w:t>This</w:t>
      </w:r>
      <w:r w:rsidRPr="00E74B59">
        <w:rPr>
          <w:rFonts w:ascii="Calibri" w:hAnsi="Calibri"/>
          <w:b w:val="0"/>
          <w:sz w:val="22"/>
          <w:szCs w:val="22"/>
        </w:rPr>
        <w:t xml:space="preserve"> is the Stock Class for this part from the Part Master.</w:t>
      </w:r>
    </w:p>
    <w:p w:rsidR="0098705F" w:rsidRPr="00E74B59" w:rsidRDefault="0098705F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24AFB" w:rsidRPr="00E74B59" w:rsidRDefault="00A24AFB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4B59">
        <w:rPr>
          <w:rFonts w:ascii="Calibri" w:hAnsi="Calibri"/>
          <w:b w:val="0"/>
          <w:sz w:val="22"/>
          <w:szCs w:val="22"/>
          <w:u w:val="single"/>
        </w:rPr>
        <w:t>Bin Loc</w:t>
      </w:r>
      <w:r w:rsidR="0098705F" w:rsidRPr="00E74B59">
        <w:rPr>
          <w:rFonts w:ascii="Calibri" w:hAnsi="Calibri"/>
          <w:b w:val="0"/>
          <w:sz w:val="22"/>
          <w:szCs w:val="22"/>
          <w:u w:val="single"/>
        </w:rPr>
        <w:t>:</w:t>
      </w:r>
      <w:r w:rsidR="0098705F" w:rsidRPr="00E74B59">
        <w:rPr>
          <w:rFonts w:ascii="Calibri" w:hAnsi="Calibri"/>
          <w:b w:val="0"/>
          <w:sz w:val="22"/>
          <w:szCs w:val="22"/>
        </w:rPr>
        <w:t xml:space="preserve"> </w:t>
      </w:r>
      <w:r w:rsidRPr="00E74B59">
        <w:rPr>
          <w:rFonts w:ascii="Calibri" w:hAnsi="Calibri"/>
          <w:b w:val="0"/>
          <w:sz w:val="22"/>
          <w:szCs w:val="22"/>
        </w:rPr>
        <w:t>This is the primary bin location where you stock this part.</w:t>
      </w:r>
    </w:p>
    <w:p w:rsidR="0098705F" w:rsidRPr="00E74B59" w:rsidRDefault="0098705F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24AFB" w:rsidRPr="00E74B59" w:rsidRDefault="00A24AFB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4B59">
        <w:rPr>
          <w:rFonts w:ascii="Calibri" w:hAnsi="Calibri"/>
          <w:b w:val="0"/>
          <w:sz w:val="22"/>
          <w:szCs w:val="22"/>
          <w:u w:val="single"/>
        </w:rPr>
        <w:t>Grp</w:t>
      </w:r>
      <w:r w:rsidR="0098705F" w:rsidRPr="00E74B59">
        <w:rPr>
          <w:rFonts w:ascii="Calibri" w:hAnsi="Calibri"/>
          <w:b w:val="0"/>
          <w:sz w:val="22"/>
          <w:szCs w:val="22"/>
          <w:u w:val="single"/>
        </w:rPr>
        <w:t>:</w:t>
      </w:r>
      <w:r w:rsidR="0098705F" w:rsidRPr="00E74B59">
        <w:rPr>
          <w:rFonts w:ascii="Calibri" w:hAnsi="Calibri"/>
          <w:b w:val="0"/>
          <w:sz w:val="22"/>
          <w:szCs w:val="22"/>
        </w:rPr>
        <w:t xml:space="preserve"> </w:t>
      </w:r>
      <w:r w:rsidRPr="00E74B59">
        <w:rPr>
          <w:rFonts w:ascii="Calibri" w:hAnsi="Calibri"/>
          <w:b w:val="0"/>
          <w:sz w:val="22"/>
          <w:szCs w:val="22"/>
        </w:rPr>
        <w:t>This is the group code for this part number.</w:t>
      </w:r>
    </w:p>
    <w:p w:rsidR="0098705F" w:rsidRPr="00E74B59" w:rsidRDefault="0098705F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24AFB" w:rsidRPr="00E74B59" w:rsidRDefault="00A24AFB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4B59">
        <w:rPr>
          <w:rFonts w:ascii="Calibri" w:hAnsi="Calibri"/>
          <w:b w:val="0"/>
          <w:sz w:val="22"/>
          <w:szCs w:val="22"/>
          <w:u w:val="single"/>
        </w:rPr>
        <w:t>OH</w:t>
      </w:r>
      <w:r w:rsidR="0098705F" w:rsidRPr="00E74B59">
        <w:rPr>
          <w:rFonts w:ascii="Calibri" w:hAnsi="Calibri"/>
          <w:b w:val="0"/>
          <w:sz w:val="22"/>
          <w:szCs w:val="22"/>
          <w:u w:val="single"/>
        </w:rPr>
        <w:t>:</w:t>
      </w:r>
      <w:r w:rsidR="0098705F" w:rsidRPr="00E74B59">
        <w:rPr>
          <w:rFonts w:ascii="Calibri" w:hAnsi="Calibri"/>
          <w:b w:val="0"/>
          <w:sz w:val="22"/>
          <w:szCs w:val="22"/>
        </w:rPr>
        <w:t xml:space="preserve"> </w:t>
      </w:r>
      <w:r w:rsidRPr="00E74B59">
        <w:rPr>
          <w:rFonts w:ascii="Calibri" w:hAnsi="Calibri"/>
          <w:b w:val="0"/>
          <w:sz w:val="22"/>
          <w:szCs w:val="22"/>
        </w:rPr>
        <w:t>This is the on hand quantity of this part that you currently have in stock.</w:t>
      </w:r>
    </w:p>
    <w:p w:rsidR="0098705F" w:rsidRPr="00E74B59" w:rsidRDefault="0098705F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24AFB" w:rsidRPr="00E74B59" w:rsidRDefault="00A24AFB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4B59">
        <w:rPr>
          <w:rFonts w:ascii="Calibri" w:hAnsi="Calibri"/>
          <w:b w:val="0"/>
          <w:sz w:val="22"/>
          <w:szCs w:val="22"/>
          <w:u w:val="single"/>
        </w:rPr>
        <w:t>O/O</w:t>
      </w:r>
      <w:r w:rsidR="0098705F" w:rsidRPr="00E74B59">
        <w:rPr>
          <w:rFonts w:ascii="Calibri" w:hAnsi="Calibri"/>
          <w:b w:val="0"/>
          <w:sz w:val="22"/>
          <w:szCs w:val="22"/>
          <w:u w:val="single"/>
        </w:rPr>
        <w:t>:</w:t>
      </w:r>
      <w:r w:rsidR="0098705F" w:rsidRPr="00E74B59">
        <w:rPr>
          <w:rFonts w:ascii="Calibri" w:hAnsi="Calibri"/>
          <w:b w:val="0"/>
          <w:sz w:val="22"/>
          <w:szCs w:val="22"/>
        </w:rPr>
        <w:t xml:space="preserve"> </w:t>
      </w:r>
      <w:r w:rsidRPr="00E74B59">
        <w:rPr>
          <w:rFonts w:ascii="Calibri" w:hAnsi="Calibri"/>
          <w:b w:val="0"/>
          <w:sz w:val="22"/>
          <w:szCs w:val="22"/>
        </w:rPr>
        <w:t>This is the quantity of this part that you currently have on order.</w:t>
      </w:r>
    </w:p>
    <w:p w:rsidR="0098705F" w:rsidRPr="00E74B59" w:rsidRDefault="0098705F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24AFB" w:rsidRPr="00E74B59" w:rsidRDefault="00A24AFB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4B59">
        <w:rPr>
          <w:rFonts w:ascii="Calibri" w:hAnsi="Calibri"/>
          <w:b w:val="0"/>
          <w:sz w:val="22"/>
          <w:szCs w:val="22"/>
          <w:u w:val="single"/>
        </w:rPr>
        <w:t>Cost</w:t>
      </w:r>
      <w:r w:rsidR="0098705F" w:rsidRPr="00E74B59">
        <w:rPr>
          <w:rFonts w:ascii="Calibri" w:hAnsi="Calibri"/>
          <w:b w:val="0"/>
          <w:sz w:val="22"/>
          <w:szCs w:val="22"/>
          <w:u w:val="single"/>
        </w:rPr>
        <w:t>:</w:t>
      </w:r>
      <w:r w:rsidR="0098705F" w:rsidRPr="00E74B59">
        <w:rPr>
          <w:rFonts w:ascii="Calibri" w:hAnsi="Calibri"/>
          <w:b w:val="0"/>
          <w:sz w:val="22"/>
          <w:szCs w:val="22"/>
        </w:rPr>
        <w:t xml:space="preserve"> </w:t>
      </w:r>
      <w:r w:rsidRPr="00E74B59">
        <w:rPr>
          <w:rFonts w:ascii="Calibri" w:hAnsi="Calibri"/>
          <w:b w:val="0"/>
          <w:sz w:val="22"/>
          <w:szCs w:val="22"/>
        </w:rPr>
        <w:t>The Cost is the current replacement cost for this part.</w:t>
      </w:r>
    </w:p>
    <w:p w:rsidR="0098705F" w:rsidRPr="00E74B59" w:rsidRDefault="0098705F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24AFB" w:rsidRPr="00E74B59" w:rsidRDefault="00A24AFB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4B59">
        <w:rPr>
          <w:rFonts w:ascii="Calibri" w:hAnsi="Calibri"/>
          <w:b w:val="0"/>
          <w:sz w:val="22"/>
          <w:szCs w:val="22"/>
          <w:u w:val="single"/>
        </w:rPr>
        <w:t>MSRP</w:t>
      </w:r>
      <w:r w:rsidR="0098705F" w:rsidRPr="00E74B59">
        <w:rPr>
          <w:rFonts w:ascii="Calibri" w:hAnsi="Calibri"/>
          <w:b w:val="0"/>
          <w:sz w:val="22"/>
          <w:szCs w:val="22"/>
          <w:u w:val="single"/>
        </w:rPr>
        <w:t>:</w:t>
      </w:r>
      <w:r w:rsidR="0098705F" w:rsidRPr="00E74B59">
        <w:rPr>
          <w:rFonts w:ascii="Calibri" w:hAnsi="Calibri"/>
          <w:b w:val="0"/>
          <w:sz w:val="22"/>
          <w:szCs w:val="22"/>
        </w:rPr>
        <w:t xml:space="preserve"> </w:t>
      </w:r>
      <w:r w:rsidRPr="00E74B59">
        <w:rPr>
          <w:rFonts w:ascii="Calibri" w:hAnsi="Calibri"/>
          <w:b w:val="0"/>
          <w:sz w:val="22"/>
          <w:szCs w:val="22"/>
        </w:rPr>
        <w:t>The MSRP is the manufacturers suggested list for the part.</w:t>
      </w:r>
    </w:p>
    <w:p w:rsidR="0098705F" w:rsidRPr="00E74B59" w:rsidRDefault="0098705F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24AFB" w:rsidRPr="00E74B59" w:rsidRDefault="00A24AFB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4B59">
        <w:rPr>
          <w:rFonts w:ascii="Calibri" w:hAnsi="Calibri"/>
          <w:b w:val="0"/>
          <w:sz w:val="22"/>
          <w:szCs w:val="22"/>
          <w:u w:val="single"/>
        </w:rPr>
        <w:t>Ext. Cost</w:t>
      </w:r>
      <w:r w:rsidR="0098705F" w:rsidRPr="00E74B59">
        <w:rPr>
          <w:rFonts w:ascii="Calibri" w:hAnsi="Calibri"/>
          <w:b w:val="0"/>
          <w:sz w:val="22"/>
          <w:szCs w:val="22"/>
          <w:u w:val="single"/>
        </w:rPr>
        <w:t>:</w:t>
      </w:r>
      <w:r w:rsidR="0098705F" w:rsidRPr="00E74B59">
        <w:rPr>
          <w:rFonts w:ascii="Calibri" w:hAnsi="Calibri"/>
          <w:b w:val="0"/>
          <w:sz w:val="22"/>
          <w:szCs w:val="22"/>
        </w:rPr>
        <w:t xml:space="preserve"> </w:t>
      </w:r>
      <w:r w:rsidR="005D3A41" w:rsidRPr="00E74B59">
        <w:rPr>
          <w:rFonts w:ascii="Calibri" w:hAnsi="Calibri"/>
          <w:b w:val="0"/>
          <w:sz w:val="22"/>
          <w:szCs w:val="22"/>
        </w:rPr>
        <w:t>This the extended c</w:t>
      </w:r>
      <w:r w:rsidRPr="00E74B59">
        <w:rPr>
          <w:rFonts w:ascii="Calibri" w:hAnsi="Calibri"/>
          <w:b w:val="0"/>
          <w:sz w:val="22"/>
          <w:szCs w:val="22"/>
        </w:rPr>
        <w:t>ost (quantit</w:t>
      </w:r>
      <w:r w:rsidR="005D3A41" w:rsidRPr="00E74B59">
        <w:rPr>
          <w:rFonts w:ascii="Calibri" w:hAnsi="Calibri"/>
          <w:b w:val="0"/>
          <w:sz w:val="22"/>
          <w:szCs w:val="22"/>
        </w:rPr>
        <w:t>y on hand times c</w:t>
      </w:r>
      <w:r w:rsidRPr="00E74B59">
        <w:rPr>
          <w:rFonts w:ascii="Calibri" w:hAnsi="Calibri"/>
          <w:b w:val="0"/>
          <w:sz w:val="22"/>
          <w:szCs w:val="22"/>
        </w:rPr>
        <w:t>ost).</w:t>
      </w:r>
    </w:p>
    <w:p w:rsidR="0098705F" w:rsidRPr="00E74B59" w:rsidRDefault="0098705F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24AFB" w:rsidRPr="00E74B59" w:rsidRDefault="00A24AFB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4B59">
        <w:rPr>
          <w:rFonts w:ascii="Calibri" w:hAnsi="Calibri"/>
          <w:b w:val="0"/>
          <w:sz w:val="22"/>
          <w:szCs w:val="22"/>
          <w:u w:val="single"/>
        </w:rPr>
        <w:t>12MoSls</w:t>
      </w:r>
      <w:r w:rsidR="0098705F" w:rsidRPr="00E74B59">
        <w:rPr>
          <w:rFonts w:ascii="Calibri" w:hAnsi="Calibri"/>
          <w:b w:val="0"/>
          <w:sz w:val="22"/>
          <w:szCs w:val="22"/>
          <w:u w:val="single"/>
        </w:rPr>
        <w:t>:</w:t>
      </w:r>
      <w:r w:rsidR="0098705F" w:rsidRPr="00E74B59">
        <w:rPr>
          <w:rFonts w:ascii="Calibri" w:hAnsi="Calibri"/>
          <w:b w:val="0"/>
          <w:sz w:val="22"/>
          <w:szCs w:val="22"/>
        </w:rPr>
        <w:t xml:space="preserve"> </w:t>
      </w:r>
      <w:r w:rsidRPr="00E74B59">
        <w:rPr>
          <w:rFonts w:ascii="Calibri" w:hAnsi="Calibri"/>
          <w:b w:val="0"/>
          <w:sz w:val="22"/>
          <w:szCs w:val="22"/>
        </w:rPr>
        <w:t>This is the quantity of this part number that you have sold in the last 12 months.</w:t>
      </w:r>
    </w:p>
    <w:p w:rsidR="0098705F" w:rsidRPr="00E74B59" w:rsidRDefault="0098705F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24AFB" w:rsidRPr="00E74B59" w:rsidRDefault="00A24AFB" w:rsidP="0098705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4B59">
        <w:rPr>
          <w:rFonts w:ascii="Calibri" w:hAnsi="Calibri"/>
          <w:b w:val="0"/>
          <w:sz w:val="22"/>
          <w:szCs w:val="22"/>
          <w:u w:val="single"/>
        </w:rPr>
        <w:t>Report Totals</w:t>
      </w:r>
      <w:r w:rsidR="0098705F" w:rsidRPr="00E74B59">
        <w:rPr>
          <w:rFonts w:ascii="Calibri" w:hAnsi="Calibri"/>
          <w:b w:val="0"/>
          <w:sz w:val="22"/>
          <w:szCs w:val="22"/>
          <w:u w:val="single"/>
        </w:rPr>
        <w:t>:</w:t>
      </w:r>
      <w:r w:rsidR="0098705F" w:rsidRPr="00E74B59">
        <w:rPr>
          <w:rFonts w:ascii="Calibri" w:hAnsi="Calibri"/>
          <w:b w:val="0"/>
          <w:sz w:val="22"/>
          <w:szCs w:val="22"/>
        </w:rPr>
        <w:t xml:space="preserve"> </w:t>
      </w:r>
      <w:r w:rsidRPr="00E74B59">
        <w:rPr>
          <w:rFonts w:ascii="Calibri" w:hAnsi="Calibri"/>
          <w:b w:val="0"/>
          <w:sz w:val="22"/>
          <w:szCs w:val="22"/>
        </w:rPr>
        <w:t>This report provides a total of the Extended Cost by Group Code for each Vendor and a report total.</w:t>
      </w:r>
    </w:p>
    <w:sectPr w:rsidR="00A24AFB" w:rsidRPr="00E74B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40843" w:rsidRDefault="00A40843">
      <w:r>
        <w:separator/>
      </w:r>
    </w:p>
  </w:endnote>
  <w:endnote w:type="continuationSeparator" w:id="0">
    <w:p w:rsidR="00A40843" w:rsidRDefault="00A40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6750" w:rsidRDefault="003A67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4AFB" w:rsidRDefault="00A24AFB" w:rsidP="007E6498">
    <w:pPr>
      <w:pStyle w:val="Footer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6750" w:rsidRDefault="003A67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40843" w:rsidRDefault="00A40843">
      <w:r>
        <w:separator/>
      </w:r>
    </w:p>
  </w:footnote>
  <w:footnote w:type="continuationSeparator" w:id="0">
    <w:p w:rsidR="00A40843" w:rsidRDefault="00A408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6750" w:rsidRDefault="003A67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6498" w:rsidRDefault="007E6498" w:rsidP="007E6498">
    <w:pPr>
      <w:pStyle w:val="Header"/>
      <w:rPr>
        <w:b w:val="0"/>
      </w:rPr>
    </w:pPr>
    <w:r>
      <w:t>Parts By Group Code Report</w:t>
    </w:r>
    <w:r>
      <w:tab/>
    </w:r>
    <w:r>
      <w:rPr>
        <w:b w:val="0"/>
      </w:rPr>
      <w:t>Parts Reports</w:t>
    </w:r>
  </w:p>
  <w:p w:rsidR="00A24AFB" w:rsidRPr="00695B5C" w:rsidRDefault="007E6498" w:rsidP="007E6498">
    <w:pPr>
      <w:pStyle w:val="Header"/>
      <w:rPr>
        <w:b w:val="0"/>
      </w:rPr>
    </w:pPr>
    <w:proofErr w:type="spellStart"/>
    <w:r w:rsidRPr="00695B5C">
      <w:rPr>
        <w:b w:val="0"/>
      </w:rPr>
      <w:t>Netview</w:t>
    </w:r>
    <w:proofErr w:type="spellEnd"/>
    <w:r w:rsidRPr="00695B5C">
      <w:rPr>
        <w:b w:val="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6750" w:rsidRDefault="003A67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023C9"/>
    <w:multiLevelType w:val="hybridMultilevel"/>
    <w:tmpl w:val="E5103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685E7558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21DB"/>
    <w:rsid w:val="000121D9"/>
    <w:rsid w:val="00260827"/>
    <w:rsid w:val="00273F47"/>
    <w:rsid w:val="002C73B3"/>
    <w:rsid w:val="00321E94"/>
    <w:rsid w:val="003A6750"/>
    <w:rsid w:val="003C726F"/>
    <w:rsid w:val="004E5DA8"/>
    <w:rsid w:val="005410AC"/>
    <w:rsid w:val="005D1A8D"/>
    <w:rsid w:val="005D3A41"/>
    <w:rsid w:val="0060258A"/>
    <w:rsid w:val="00634FA7"/>
    <w:rsid w:val="00695B5C"/>
    <w:rsid w:val="007928F0"/>
    <w:rsid w:val="007A26A4"/>
    <w:rsid w:val="007E6498"/>
    <w:rsid w:val="00806758"/>
    <w:rsid w:val="00851E19"/>
    <w:rsid w:val="0098705F"/>
    <w:rsid w:val="00A24AFB"/>
    <w:rsid w:val="00A36038"/>
    <w:rsid w:val="00A40843"/>
    <w:rsid w:val="00A85C33"/>
    <w:rsid w:val="00AF596D"/>
    <w:rsid w:val="00C200E6"/>
    <w:rsid w:val="00C500AC"/>
    <w:rsid w:val="00D22E13"/>
    <w:rsid w:val="00D421DB"/>
    <w:rsid w:val="00D71279"/>
    <w:rsid w:val="00DB03C2"/>
    <w:rsid w:val="00DC358D"/>
    <w:rsid w:val="00E043FE"/>
    <w:rsid w:val="00E353B7"/>
    <w:rsid w:val="00E74B59"/>
    <w:rsid w:val="00EE3BC1"/>
    <w:rsid w:val="00F7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90B844-8198-4229-8AF9-F761D7F8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2007-04-09T22:48:00Z</cp:lastPrinted>
  <dcterms:created xsi:type="dcterms:W3CDTF">2026-01-17T14:01:00Z</dcterms:created>
  <dcterms:modified xsi:type="dcterms:W3CDTF">2026-01-17T14:01:00Z</dcterms:modified>
</cp:coreProperties>
</file>