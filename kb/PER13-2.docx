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0570" w:rsidRPr="0037247C" w:rsidRDefault="001C0570">
      <w:pPr>
        <w:rPr>
          <w:rFonts w:ascii="Calibri" w:hAnsi="Calibri"/>
          <w:noProof/>
          <w:sz w:val="36"/>
          <w:szCs w:val="36"/>
          <w:u w:val="single"/>
        </w:rPr>
      </w:pPr>
      <w:r w:rsidRPr="0037247C">
        <w:rPr>
          <w:rFonts w:ascii="Calibri" w:hAnsi="Calibri"/>
          <w:noProof/>
          <w:sz w:val="36"/>
          <w:szCs w:val="36"/>
          <w:u w:val="single"/>
        </w:rPr>
        <w:t>PER: Cores-Inventory List</w:t>
      </w:r>
    </w:p>
    <w:p w:rsidR="001C0570" w:rsidRDefault="001C0570">
      <w:pPr>
        <w:rPr>
          <w:noProof/>
        </w:rPr>
      </w:pPr>
    </w:p>
    <w:p w:rsidR="007001F1" w:rsidRDefault="007001F1">
      <w:pPr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2.4pt;margin-top:9pt;width:433.2pt;height:2in;z-index:251657728">
            <v:shadow on="t" color="black" offset="4pt,4pt" offset2="-4pt,-4pt"/>
            <v:textbox style="mso-next-textbox:#_x0000_s1028">
              <w:txbxContent>
                <w:p w:rsidR="00892271" w:rsidRPr="0099460B" w:rsidRDefault="00892271" w:rsidP="003A6CC4">
                  <w:pPr>
                    <w:pStyle w:val="Screen"/>
                    <w:jc w:val="center"/>
                    <w:rPr>
                      <w:sz w:val="15"/>
                      <w:szCs w:val="15"/>
                    </w:rPr>
                  </w:pPr>
                  <w:r w:rsidRPr="0099460B">
                    <w:rPr>
                      <w:sz w:val="15"/>
                      <w:szCs w:val="15"/>
                    </w:rPr>
                    <w:t>HBS SYSTEMS DEALER</w:t>
                  </w:r>
                </w:p>
                <w:p w:rsidR="00892271" w:rsidRPr="0099460B" w:rsidRDefault="00892271" w:rsidP="003A6CC4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99460B">
                    <w:rPr>
                      <w:sz w:val="15"/>
                      <w:szCs w:val="15"/>
                    </w:rPr>
                    <w:t>Aug 31 200</w:t>
                  </w:r>
                  <w:r w:rsidR="00E90953" w:rsidRPr="0099460B">
                    <w:rPr>
                      <w:sz w:val="15"/>
                      <w:szCs w:val="15"/>
                    </w:rPr>
                    <w:t>8</w:t>
                  </w:r>
                  <w:r w:rsidRPr="0099460B">
                    <w:rPr>
                      <w:sz w:val="15"/>
                      <w:szCs w:val="15"/>
                    </w:rPr>
                    <w:t xml:space="preserve">                     </w:t>
                  </w:r>
                  <w:r w:rsidR="0099460B">
                    <w:rPr>
                      <w:sz w:val="15"/>
                      <w:szCs w:val="15"/>
                    </w:rPr>
                    <w:t xml:space="preserve">  </w:t>
                  </w:r>
                  <w:r w:rsidRPr="0099460B">
                    <w:rPr>
                      <w:sz w:val="15"/>
                      <w:szCs w:val="15"/>
                    </w:rPr>
                    <w:t xml:space="preserve">  CORES – INVENTORY LIST                       Page   1</w:t>
                  </w:r>
                </w:p>
                <w:p w:rsidR="00892271" w:rsidRPr="0099460B" w:rsidRDefault="00892271" w:rsidP="003A6CC4">
                  <w:pPr>
                    <w:pStyle w:val="Screen"/>
                    <w:rPr>
                      <w:sz w:val="15"/>
                      <w:szCs w:val="15"/>
                    </w:rPr>
                  </w:pPr>
                </w:p>
                <w:p w:rsidR="00892271" w:rsidRPr="0099460B" w:rsidRDefault="00892271" w:rsidP="003A6CC4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99460B">
                    <w:rPr>
                      <w:sz w:val="15"/>
                      <w:szCs w:val="15"/>
                    </w:rPr>
                    <w:t xml:space="preserve">Part No.  Description Ven </w:t>
                  </w:r>
                  <w:proofErr w:type="spellStart"/>
                  <w:r w:rsidRPr="0099460B">
                    <w:rPr>
                      <w:sz w:val="15"/>
                      <w:szCs w:val="15"/>
                    </w:rPr>
                    <w:t>Typ</w:t>
                  </w:r>
                  <w:proofErr w:type="spellEnd"/>
                  <w:r w:rsidRPr="0099460B">
                    <w:rPr>
                      <w:sz w:val="15"/>
                      <w:szCs w:val="15"/>
                    </w:rPr>
                    <w:t xml:space="preserve"> SRC SC Bin Loc   OH   Cost   MSRP </w:t>
                  </w:r>
                  <w:proofErr w:type="spellStart"/>
                  <w:r w:rsidRPr="0099460B">
                    <w:rPr>
                      <w:sz w:val="15"/>
                      <w:szCs w:val="15"/>
                    </w:rPr>
                    <w:t>ExtCost</w:t>
                  </w:r>
                  <w:proofErr w:type="spellEnd"/>
                  <w:r w:rsidRPr="0099460B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9460B">
                    <w:rPr>
                      <w:sz w:val="15"/>
                      <w:szCs w:val="15"/>
                    </w:rPr>
                    <w:t>Lst</w:t>
                  </w:r>
                  <w:proofErr w:type="spellEnd"/>
                  <w:r w:rsidRPr="0099460B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99460B">
                    <w:rPr>
                      <w:sz w:val="15"/>
                      <w:szCs w:val="15"/>
                    </w:rPr>
                    <w:t>Sl</w:t>
                  </w:r>
                  <w:proofErr w:type="spellEnd"/>
                  <w:r w:rsidRPr="0099460B">
                    <w:rPr>
                      <w:sz w:val="15"/>
                      <w:szCs w:val="15"/>
                    </w:rPr>
                    <w:t xml:space="preserve"> Dt  Env Chg</w:t>
                  </w:r>
                </w:p>
                <w:p w:rsidR="00892271" w:rsidRPr="0099460B" w:rsidRDefault="00892271" w:rsidP="003A6CC4">
                  <w:pPr>
                    <w:pStyle w:val="Screen"/>
                    <w:rPr>
                      <w:sz w:val="15"/>
                      <w:szCs w:val="15"/>
                    </w:rPr>
                  </w:pPr>
                </w:p>
                <w:p w:rsidR="00892271" w:rsidRPr="0099460B" w:rsidRDefault="00892271" w:rsidP="003A6CC4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99460B">
                    <w:rPr>
                      <w:sz w:val="15"/>
                      <w:szCs w:val="15"/>
                    </w:rPr>
                    <w:t xml:space="preserve">AM124035  CORE        150 COR 150  F         0.00 </w:t>
                  </w:r>
                  <w:r w:rsidR="00395D2D">
                    <w:rPr>
                      <w:sz w:val="15"/>
                      <w:szCs w:val="15"/>
                    </w:rPr>
                    <w:t>100.00 100.00    0.00 04/26/2008</w:t>
                  </w:r>
                </w:p>
                <w:p w:rsidR="00892271" w:rsidRPr="0099460B" w:rsidRDefault="00892271" w:rsidP="003A6CC4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99460B">
                    <w:rPr>
                      <w:sz w:val="15"/>
                      <w:szCs w:val="15"/>
                    </w:rPr>
                    <w:t>AM126900  CORE        150 COR 150  F         5.00 500.00 500.00 2500.00 05/30/200</w:t>
                  </w:r>
                  <w:r w:rsidR="00395D2D">
                    <w:rPr>
                      <w:sz w:val="15"/>
                      <w:szCs w:val="15"/>
                    </w:rPr>
                    <w:t>8</w:t>
                  </w:r>
                </w:p>
                <w:p w:rsidR="00892271" w:rsidRPr="0099460B" w:rsidRDefault="00892271" w:rsidP="003A6CC4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99460B">
                    <w:rPr>
                      <w:sz w:val="15"/>
                      <w:szCs w:val="15"/>
                    </w:rPr>
                    <w:t xml:space="preserve">DD08536   CORE        150 COR 150  F         1.00 </w:t>
                  </w:r>
                  <w:r w:rsidR="00395D2D">
                    <w:rPr>
                      <w:sz w:val="15"/>
                      <w:szCs w:val="15"/>
                    </w:rPr>
                    <w:t xml:space="preserve"> 15.00  15.00   15.00 05/16/2008</w:t>
                  </w:r>
                </w:p>
                <w:p w:rsidR="00892271" w:rsidRPr="0099460B" w:rsidRDefault="00892271" w:rsidP="003A6CC4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99460B">
                    <w:rPr>
                      <w:sz w:val="15"/>
                      <w:szCs w:val="15"/>
                    </w:rPr>
                    <w:t>TY6192    BATT CORE   150 COR 150  8         8.00  10.00  10.00   80.00 03/13/200</w:t>
                  </w:r>
                  <w:r w:rsidR="00395D2D">
                    <w:rPr>
                      <w:sz w:val="15"/>
                      <w:szCs w:val="15"/>
                    </w:rPr>
                    <w:t>8</w:t>
                  </w:r>
                </w:p>
                <w:p w:rsidR="00892271" w:rsidRPr="0099460B" w:rsidRDefault="00892271" w:rsidP="003A6CC4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99460B">
                    <w:rPr>
                      <w:sz w:val="15"/>
                      <w:szCs w:val="15"/>
                    </w:rPr>
                    <w:t xml:space="preserve">                                                                -------</w:t>
                  </w:r>
                </w:p>
                <w:p w:rsidR="00892271" w:rsidRPr="0099460B" w:rsidRDefault="00892271" w:rsidP="003A6CC4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99460B">
                    <w:rPr>
                      <w:sz w:val="15"/>
                      <w:szCs w:val="15"/>
                    </w:rPr>
                    <w:t>Total for VENDOR 150:                                           2595.00</w:t>
                  </w:r>
                </w:p>
                <w:p w:rsidR="00892271" w:rsidRPr="0099460B" w:rsidRDefault="00892271" w:rsidP="003A6CC4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99460B">
                    <w:rPr>
                      <w:sz w:val="15"/>
                      <w:szCs w:val="15"/>
                    </w:rPr>
                    <w:t xml:space="preserve">                                                                =======</w:t>
                  </w:r>
                </w:p>
                <w:p w:rsidR="00892271" w:rsidRPr="0099460B" w:rsidRDefault="00892271" w:rsidP="003A6CC4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99460B">
                    <w:rPr>
                      <w:sz w:val="15"/>
                      <w:szCs w:val="15"/>
                    </w:rPr>
                    <w:t>REPORT TOTAL:                                                   2595.00</w:t>
                  </w:r>
                </w:p>
              </w:txbxContent>
            </v:textbox>
            <w10:wrap type="square"/>
          </v:shape>
        </w:pict>
      </w:r>
    </w:p>
    <w:p w:rsidR="00892271" w:rsidRPr="0037247C" w:rsidRDefault="00892271" w:rsidP="001C0570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37247C">
        <w:rPr>
          <w:rFonts w:ascii="Calibri" w:hAnsi="Calibri"/>
          <w:noProof/>
          <w:sz w:val="22"/>
          <w:szCs w:val="22"/>
        </w:rPr>
        <w:t>This report writer report looks for all the core part numbers in your inventory.  It prompts for a vendor number so you can check the parts from one vendor or all of them.</w:t>
      </w:r>
    </w:p>
    <w:p w:rsidR="001C0570" w:rsidRPr="0037247C" w:rsidRDefault="001C0570" w:rsidP="001C057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C0570" w:rsidRPr="0037247C" w:rsidRDefault="00892271" w:rsidP="001C0570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7247C">
        <w:rPr>
          <w:rFonts w:ascii="Calibri" w:hAnsi="Calibri"/>
          <w:sz w:val="22"/>
          <w:szCs w:val="22"/>
        </w:rPr>
        <w:t xml:space="preserve">To access Report Writer, </w:t>
      </w:r>
      <w:r w:rsidR="001C0570" w:rsidRPr="0037247C">
        <w:rPr>
          <w:rFonts w:ascii="Calibri" w:hAnsi="Calibri"/>
          <w:sz w:val="22"/>
          <w:szCs w:val="22"/>
        </w:rPr>
        <w:t>you can either:</w:t>
      </w:r>
    </w:p>
    <w:p w:rsidR="00892271" w:rsidRPr="0037247C" w:rsidRDefault="001C0570" w:rsidP="001C0570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7247C">
        <w:rPr>
          <w:rFonts w:ascii="Calibri" w:hAnsi="Calibri"/>
          <w:sz w:val="22"/>
          <w:szCs w:val="22"/>
        </w:rPr>
        <w:t>Select “Report Writer” from the menu, click</w:t>
      </w:r>
      <w:r w:rsidR="00892271" w:rsidRPr="0037247C">
        <w:rPr>
          <w:rFonts w:ascii="Calibri" w:hAnsi="Calibri"/>
          <w:sz w:val="22"/>
          <w:szCs w:val="22"/>
        </w:rPr>
        <w:t xml:space="preserve"> </w:t>
      </w:r>
      <w:r w:rsidRPr="0037247C">
        <w:rPr>
          <w:rFonts w:ascii="Calibri" w:hAnsi="Calibri"/>
          <w:sz w:val="22"/>
          <w:szCs w:val="22"/>
        </w:rPr>
        <w:t>“</w:t>
      </w:r>
      <w:r w:rsidR="00892271" w:rsidRPr="0037247C">
        <w:rPr>
          <w:rFonts w:ascii="Calibri" w:hAnsi="Calibri"/>
          <w:sz w:val="22"/>
          <w:szCs w:val="22"/>
        </w:rPr>
        <w:t>Print an Established Report</w:t>
      </w:r>
      <w:r w:rsidRPr="0037247C">
        <w:rPr>
          <w:rFonts w:ascii="Calibri" w:hAnsi="Calibri"/>
          <w:sz w:val="22"/>
          <w:szCs w:val="22"/>
        </w:rPr>
        <w:t>,” and choose the report number.</w:t>
      </w:r>
    </w:p>
    <w:p w:rsidR="003A6CC4" w:rsidRPr="0037247C" w:rsidRDefault="001C0570" w:rsidP="001C0570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</w:rPr>
        <w:t>T</w:t>
      </w:r>
      <w:r w:rsidR="003A6CC4" w:rsidRPr="0037247C">
        <w:rPr>
          <w:rFonts w:ascii="Calibri" w:hAnsi="Calibri"/>
          <w:b w:val="0"/>
          <w:sz w:val="22"/>
          <w:szCs w:val="22"/>
        </w:rPr>
        <w:t xml:space="preserve">ype </w:t>
      </w:r>
      <w:r w:rsidRPr="0037247C">
        <w:rPr>
          <w:rFonts w:ascii="Calibri" w:hAnsi="Calibri"/>
          <w:b w:val="0"/>
          <w:sz w:val="22"/>
          <w:szCs w:val="22"/>
        </w:rPr>
        <w:t>“</w:t>
      </w:r>
      <w:r w:rsidR="003A6CC4" w:rsidRPr="0037247C">
        <w:rPr>
          <w:rFonts w:ascii="Calibri" w:hAnsi="Calibri"/>
          <w:b w:val="0"/>
          <w:sz w:val="22"/>
          <w:szCs w:val="22"/>
        </w:rPr>
        <w:t>PER</w:t>
      </w:r>
      <w:r w:rsidRPr="0037247C">
        <w:rPr>
          <w:rFonts w:ascii="Calibri" w:hAnsi="Calibri"/>
          <w:b w:val="0"/>
          <w:sz w:val="22"/>
          <w:szCs w:val="22"/>
        </w:rPr>
        <w:t>”</w:t>
      </w:r>
      <w:r w:rsidR="003A6CC4" w:rsidRPr="0037247C">
        <w:rPr>
          <w:rFonts w:ascii="Calibri" w:hAnsi="Calibri"/>
          <w:b w:val="0"/>
          <w:sz w:val="22"/>
          <w:szCs w:val="22"/>
        </w:rPr>
        <w:t xml:space="preserve"> </w:t>
      </w:r>
      <w:r w:rsidR="00E3608F" w:rsidRPr="0037247C">
        <w:rPr>
          <w:rFonts w:ascii="Calibri" w:hAnsi="Calibri"/>
          <w:b w:val="0"/>
          <w:sz w:val="22"/>
          <w:szCs w:val="22"/>
        </w:rPr>
        <w:t xml:space="preserve">into the </w:t>
      </w:r>
      <w:r w:rsidR="00ED1399" w:rsidRPr="0037247C">
        <w:rPr>
          <w:rFonts w:ascii="Calibri" w:hAnsi="Calibri"/>
          <w:b w:val="0"/>
          <w:sz w:val="22"/>
          <w:szCs w:val="22"/>
        </w:rPr>
        <w:t>Shortcuts Bar</w:t>
      </w:r>
      <w:r w:rsidR="003A6CC4" w:rsidRPr="0037247C">
        <w:rPr>
          <w:rFonts w:ascii="Calibri" w:hAnsi="Calibri"/>
          <w:b w:val="0"/>
          <w:sz w:val="22"/>
          <w:szCs w:val="22"/>
        </w:rPr>
        <w:t xml:space="preserve"> and select the report number.</w:t>
      </w:r>
    </w:p>
    <w:p w:rsidR="001C0570" w:rsidRPr="0037247C" w:rsidRDefault="001C0570" w:rsidP="001C057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1C0570" w:rsidP="001C057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7247C">
        <w:rPr>
          <w:rFonts w:ascii="Calibri" w:hAnsi="Calibri"/>
          <w:b/>
          <w:sz w:val="22"/>
          <w:szCs w:val="22"/>
          <w:u w:val="single"/>
        </w:rPr>
        <w:t>Report Detail:</w:t>
      </w:r>
      <w:r w:rsidRPr="0037247C">
        <w:rPr>
          <w:rFonts w:ascii="Calibri" w:hAnsi="Calibri"/>
          <w:sz w:val="22"/>
          <w:szCs w:val="22"/>
        </w:rPr>
        <w:t xml:space="preserve"> </w:t>
      </w:r>
      <w:r w:rsidR="00892271" w:rsidRPr="0037247C">
        <w:rPr>
          <w:rFonts w:ascii="Calibri" w:hAnsi="Calibri"/>
          <w:sz w:val="22"/>
          <w:szCs w:val="22"/>
        </w:rPr>
        <w:t>This report contains the following information: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892271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  <w:u w:val="single"/>
        </w:rPr>
        <w:t>Part No.</w:t>
      </w:r>
      <w:r w:rsidR="001C0570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1C0570" w:rsidRPr="0037247C">
        <w:rPr>
          <w:rFonts w:ascii="Calibri" w:hAnsi="Calibri"/>
          <w:b w:val="0"/>
          <w:sz w:val="22"/>
          <w:szCs w:val="22"/>
        </w:rPr>
        <w:t xml:space="preserve"> </w:t>
      </w:r>
      <w:r w:rsidRPr="0037247C">
        <w:rPr>
          <w:rFonts w:ascii="Calibri" w:hAnsi="Calibri"/>
          <w:b w:val="0"/>
          <w:sz w:val="22"/>
          <w:szCs w:val="22"/>
        </w:rPr>
        <w:t>This is the core part number.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892271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  <w:u w:val="single"/>
        </w:rPr>
        <w:t>Desc</w:t>
      </w:r>
      <w:r w:rsidR="007001F1" w:rsidRPr="0037247C">
        <w:rPr>
          <w:rFonts w:ascii="Calibri" w:hAnsi="Calibri"/>
          <w:b w:val="0"/>
          <w:sz w:val="22"/>
          <w:szCs w:val="22"/>
          <w:u w:val="single"/>
        </w:rPr>
        <w:t>ription</w:t>
      </w:r>
      <w:r w:rsidR="001C0570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1C0570" w:rsidRPr="0037247C">
        <w:rPr>
          <w:rFonts w:ascii="Calibri" w:hAnsi="Calibri"/>
          <w:b w:val="0"/>
          <w:sz w:val="22"/>
          <w:szCs w:val="22"/>
        </w:rPr>
        <w:t xml:space="preserve"> </w:t>
      </w:r>
      <w:r w:rsidRPr="0037247C">
        <w:rPr>
          <w:rFonts w:ascii="Calibri" w:hAnsi="Calibri"/>
          <w:b w:val="0"/>
          <w:sz w:val="22"/>
          <w:szCs w:val="22"/>
        </w:rPr>
        <w:t>This is the description that was entered for this part number.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892271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  <w:u w:val="single"/>
        </w:rPr>
        <w:t>Ven</w:t>
      </w:r>
      <w:r w:rsidR="001C0570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1C0570" w:rsidRPr="0037247C">
        <w:rPr>
          <w:rFonts w:ascii="Calibri" w:hAnsi="Calibri"/>
          <w:b w:val="0"/>
          <w:sz w:val="22"/>
          <w:szCs w:val="22"/>
        </w:rPr>
        <w:t xml:space="preserve"> </w:t>
      </w:r>
      <w:r w:rsidRPr="0037247C">
        <w:rPr>
          <w:rFonts w:ascii="Calibri" w:hAnsi="Calibri"/>
          <w:b w:val="0"/>
          <w:sz w:val="22"/>
          <w:szCs w:val="22"/>
        </w:rPr>
        <w:t>This is the vendor number for this part.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892271" w:rsidP="00EA32E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37247C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EA32EF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EA32EF" w:rsidRPr="0037247C">
        <w:rPr>
          <w:rFonts w:ascii="Calibri" w:hAnsi="Calibri"/>
          <w:b w:val="0"/>
          <w:sz w:val="22"/>
          <w:szCs w:val="22"/>
        </w:rPr>
        <w:t xml:space="preserve"> </w:t>
      </w:r>
      <w:r w:rsidRPr="0037247C">
        <w:rPr>
          <w:rFonts w:ascii="Calibri" w:hAnsi="Calibri"/>
          <w:b w:val="0"/>
          <w:sz w:val="22"/>
          <w:szCs w:val="22"/>
        </w:rPr>
        <w:t>This is the part type from the Part Master.  In this case it would be Core.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892271" w:rsidP="00EA32E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37247C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EA32EF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EA32EF" w:rsidRPr="0037247C">
        <w:rPr>
          <w:rFonts w:ascii="Calibri" w:hAnsi="Calibri"/>
          <w:b w:val="0"/>
          <w:sz w:val="22"/>
          <w:szCs w:val="22"/>
        </w:rPr>
        <w:t xml:space="preserve"> </w:t>
      </w:r>
      <w:r w:rsidRPr="0037247C">
        <w:rPr>
          <w:rFonts w:ascii="Calibri" w:hAnsi="Calibri"/>
          <w:b w:val="0"/>
          <w:sz w:val="22"/>
          <w:szCs w:val="22"/>
        </w:rPr>
        <w:t>This is the source number for this part from the Part Master.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892271" w:rsidP="00EA32E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  <w:u w:val="single"/>
        </w:rPr>
        <w:t>SC</w:t>
      </w:r>
      <w:r w:rsidR="00EA32EF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EA32EF" w:rsidRPr="0037247C">
        <w:rPr>
          <w:rFonts w:ascii="Calibri" w:hAnsi="Calibri"/>
          <w:b w:val="0"/>
          <w:sz w:val="22"/>
          <w:szCs w:val="22"/>
        </w:rPr>
        <w:t xml:space="preserve"> This</w:t>
      </w:r>
      <w:r w:rsidRPr="0037247C">
        <w:rPr>
          <w:rFonts w:ascii="Calibri" w:hAnsi="Calibri"/>
          <w:b w:val="0"/>
          <w:sz w:val="22"/>
          <w:szCs w:val="22"/>
        </w:rPr>
        <w:t xml:space="preserve"> is the Stock Class for this part from the Part Master.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892271" w:rsidP="00EA32E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  <w:u w:val="single"/>
        </w:rPr>
        <w:t>Bin Loc</w:t>
      </w:r>
      <w:r w:rsidR="00EA32EF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EA32EF" w:rsidRPr="0037247C">
        <w:rPr>
          <w:rFonts w:ascii="Calibri" w:hAnsi="Calibri"/>
          <w:b w:val="0"/>
          <w:sz w:val="22"/>
          <w:szCs w:val="22"/>
        </w:rPr>
        <w:t xml:space="preserve"> </w:t>
      </w:r>
      <w:r w:rsidRPr="0037247C">
        <w:rPr>
          <w:rFonts w:ascii="Calibri" w:hAnsi="Calibri"/>
          <w:b w:val="0"/>
          <w:sz w:val="22"/>
          <w:szCs w:val="22"/>
        </w:rPr>
        <w:t>This is the primary bin location where you stock this part.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892271" w:rsidP="00EA32E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  <w:u w:val="single"/>
        </w:rPr>
        <w:t>OH</w:t>
      </w:r>
      <w:r w:rsidR="00EA32EF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EA32EF" w:rsidRPr="0037247C">
        <w:rPr>
          <w:rFonts w:ascii="Calibri" w:hAnsi="Calibri"/>
          <w:b w:val="0"/>
          <w:sz w:val="22"/>
          <w:szCs w:val="22"/>
        </w:rPr>
        <w:t xml:space="preserve"> </w:t>
      </w:r>
      <w:r w:rsidRPr="0037247C">
        <w:rPr>
          <w:rFonts w:ascii="Calibri" w:hAnsi="Calibri"/>
          <w:b w:val="0"/>
          <w:sz w:val="22"/>
          <w:szCs w:val="22"/>
        </w:rPr>
        <w:t>This is the on hand quantity of this part that you currently have in stock.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892271" w:rsidP="00EA32E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  <w:u w:val="single"/>
        </w:rPr>
        <w:t>Cost</w:t>
      </w:r>
      <w:r w:rsidR="00EA32EF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EA32EF" w:rsidRPr="0037247C">
        <w:rPr>
          <w:rFonts w:ascii="Calibri" w:hAnsi="Calibri"/>
          <w:b w:val="0"/>
          <w:sz w:val="22"/>
          <w:szCs w:val="22"/>
        </w:rPr>
        <w:t xml:space="preserve"> </w:t>
      </w:r>
      <w:r w:rsidRPr="0037247C">
        <w:rPr>
          <w:rFonts w:ascii="Calibri" w:hAnsi="Calibri"/>
          <w:b w:val="0"/>
          <w:sz w:val="22"/>
          <w:szCs w:val="22"/>
        </w:rPr>
        <w:t>The Cost is the current replacement cost for this part.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892271" w:rsidP="00EA32E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  <w:u w:val="single"/>
        </w:rPr>
        <w:t>MSRP</w:t>
      </w:r>
      <w:r w:rsidR="00EA32EF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EA32EF" w:rsidRPr="0037247C">
        <w:rPr>
          <w:rFonts w:ascii="Calibri" w:hAnsi="Calibri"/>
          <w:b w:val="0"/>
          <w:sz w:val="22"/>
          <w:szCs w:val="22"/>
        </w:rPr>
        <w:t xml:space="preserve"> </w:t>
      </w:r>
      <w:r w:rsidRPr="0037247C">
        <w:rPr>
          <w:rFonts w:ascii="Calibri" w:hAnsi="Calibri"/>
          <w:b w:val="0"/>
          <w:sz w:val="22"/>
          <w:szCs w:val="22"/>
        </w:rPr>
        <w:t>The MSRP is the manufacturers suggested list for the part.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7001F1" w:rsidP="00EA32E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37247C">
        <w:rPr>
          <w:rFonts w:ascii="Calibri" w:hAnsi="Calibri"/>
          <w:b w:val="0"/>
          <w:sz w:val="22"/>
          <w:szCs w:val="22"/>
          <w:u w:val="single"/>
        </w:rPr>
        <w:t>Ext</w:t>
      </w:r>
      <w:r w:rsidR="00892271" w:rsidRPr="0037247C">
        <w:rPr>
          <w:rFonts w:ascii="Calibri" w:hAnsi="Calibri"/>
          <w:b w:val="0"/>
          <w:sz w:val="22"/>
          <w:szCs w:val="22"/>
          <w:u w:val="single"/>
        </w:rPr>
        <w:t>Cost</w:t>
      </w:r>
      <w:proofErr w:type="spellEnd"/>
      <w:r w:rsidR="00EA32EF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EA32EF" w:rsidRPr="0037247C">
        <w:rPr>
          <w:rFonts w:ascii="Calibri" w:hAnsi="Calibri"/>
          <w:b w:val="0"/>
          <w:sz w:val="22"/>
          <w:szCs w:val="22"/>
        </w:rPr>
        <w:t xml:space="preserve"> </w:t>
      </w:r>
      <w:r w:rsidR="00ED1399" w:rsidRPr="0037247C">
        <w:rPr>
          <w:rFonts w:ascii="Calibri" w:hAnsi="Calibri"/>
          <w:b w:val="0"/>
          <w:sz w:val="22"/>
          <w:szCs w:val="22"/>
        </w:rPr>
        <w:t>This the extended cost (quantity on hand times c</w:t>
      </w:r>
      <w:r w:rsidR="00892271" w:rsidRPr="0037247C">
        <w:rPr>
          <w:rFonts w:ascii="Calibri" w:hAnsi="Calibri"/>
          <w:b w:val="0"/>
          <w:sz w:val="22"/>
          <w:szCs w:val="22"/>
        </w:rPr>
        <w:t>ost) for the value of the cores.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A32EF" w:rsidRPr="0037247C" w:rsidRDefault="00892271" w:rsidP="00EA32E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37247C">
        <w:rPr>
          <w:rFonts w:ascii="Calibri" w:hAnsi="Calibri"/>
          <w:b w:val="0"/>
          <w:sz w:val="22"/>
          <w:szCs w:val="22"/>
          <w:u w:val="single"/>
        </w:rPr>
        <w:t>LstSlDt</w:t>
      </w:r>
      <w:proofErr w:type="spellEnd"/>
      <w:r w:rsidR="00EA32EF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EA32EF" w:rsidRPr="0037247C">
        <w:rPr>
          <w:rFonts w:ascii="Calibri" w:hAnsi="Calibri"/>
          <w:b w:val="0"/>
          <w:sz w:val="22"/>
          <w:szCs w:val="22"/>
        </w:rPr>
        <w:t xml:space="preserve"> </w:t>
      </w:r>
      <w:r w:rsidRPr="0037247C">
        <w:rPr>
          <w:rFonts w:ascii="Calibri" w:hAnsi="Calibri"/>
          <w:b w:val="0"/>
          <w:sz w:val="22"/>
          <w:szCs w:val="22"/>
        </w:rPr>
        <w:t>This field shows the last sale date for the part number.  This field could show activity for</w:t>
      </w:r>
      <w:r w:rsidR="00EA32EF" w:rsidRPr="0037247C">
        <w:rPr>
          <w:rFonts w:ascii="Calibri" w:hAnsi="Calibri"/>
          <w:b w:val="0"/>
          <w:sz w:val="22"/>
          <w:szCs w:val="22"/>
        </w:rPr>
        <w:t>:</w:t>
      </w:r>
      <w:r w:rsidRPr="0037247C">
        <w:rPr>
          <w:rFonts w:ascii="Calibri" w:hAnsi="Calibri"/>
          <w:b w:val="0"/>
          <w:sz w:val="22"/>
          <w:szCs w:val="22"/>
        </w:rPr>
        <w:t xml:space="preserve"> </w:t>
      </w:r>
    </w:p>
    <w:p w:rsidR="00EA32EF" w:rsidRPr="0037247C" w:rsidRDefault="00EA32EF" w:rsidP="00EA32E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EA32EF" w:rsidRPr="0037247C" w:rsidRDefault="00EA32EF" w:rsidP="00EA32E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</w:rPr>
        <w:t>Purchases</w:t>
      </w:r>
    </w:p>
    <w:p w:rsidR="00EA32EF" w:rsidRPr="0037247C" w:rsidRDefault="00EA32EF" w:rsidP="00EA32E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</w:rPr>
        <w:t>Returns</w:t>
      </w:r>
    </w:p>
    <w:p w:rsidR="00EA32EF" w:rsidRPr="0037247C" w:rsidRDefault="00EA32EF" w:rsidP="00EA32E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</w:rPr>
        <w:t>V</w:t>
      </w:r>
      <w:r w:rsidR="00892271" w:rsidRPr="0037247C">
        <w:rPr>
          <w:rFonts w:ascii="Calibri" w:hAnsi="Calibri"/>
          <w:b w:val="0"/>
          <w:sz w:val="22"/>
          <w:szCs w:val="22"/>
        </w:rPr>
        <w:t>oided lines on tickets</w:t>
      </w:r>
    </w:p>
    <w:p w:rsidR="00892271" w:rsidRPr="0037247C" w:rsidRDefault="00EA32EF" w:rsidP="00EA32E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</w:rPr>
        <w:t>T</w:t>
      </w:r>
      <w:r w:rsidR="00892271" w:rsidRPr="0037247C">
        <w:rPr>
          <w:rFonts w:ascii="Calibri" w:hAnsi="Calibri"/>
          <w:b w:val="0"/>
          <w:sz w:val="22"/>
          <w:szCs w:val="22"/>
        </w:rPr>
        <w:t>erminate</w:t>
      </w:r>
      <w:r w:rsidRPr="0037247C">
        <w:rPr>
          <w:rFonts w:ascii="Calibri" w:hAnsi="Calibri"/>
          <w:b w:val="0"/>
          <w:sz w:val="22"/>
          <w:szCs w:val="22"/>
        </w:rPr>
        <w:t>d invoices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892271" w:rsidP="00EA32E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  <w:u w:val="single"/>
        </w:rPr>
        <w:t xml:space="preserve">Env </w:t>
      </w:r>
      <w:proofErr w:type="spellStart"/>
      <w:r w:rsidRPr="0037247C">
        <w:rPr>
          <w:rFonts w:ascii="Calibri" w:hAnsi="Calibri"/>
          <w:b w:val="0"/>
          <w:sz w:val="22"/>
          <w:szCs w:val="22"/>
          <w:u w:val="single"/>
        </w:rPr>
        <w:t>Chg</w:t>
      </w:r>
      <w:proofErr w:type="spellEnd"/>
      <w:r w:rsidR="00EA32EF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EA32EF" w:rsidRPr="0037247C">
        <w:rPr>
          <w:rFonts w:ascii="Calibri" w:hAnsi="Calibri"/>
          <w:b w:val="0"/>
          <w:sz w:val="22"/>
          <w:szCs w:val="22"/>
        </w:rPr>
        <w:t xml:space="preserve"> </w:t>
      </w:r>
      <w:r w:rsidRPr="0037247C">
        <w:rPr>
          <w:rFonts w:ascii="Calibri" w:hAnsi="Calibri"/>
          <w:b w:val="0"/>
          <w:sz w:val="22"/>
          <w:szCs w:val="22"/>
        </w:rPr>
        <w:t>This field shows the environmental charge code, if any, for this core number.</w:t>
      </w:r>
    </w:p>
    <w:p w:rsidR="001C0570" w:rsidRPr="0037247C" w:rsidRDefault="001C0570" w:rsidP="001C057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2271" w:rsidRPr="0037247C" w:rsidRDefault="00892271" w:rsidP="00EA32E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7247C">
        <w:rPr>
          <w:rFonts w:ascii="Calibri" w:hAnsi="Calibri"/>
          <w:b w:val="0"/>
          <w:sz w:val="22"/>
          <w:szCs w:val="22"/>
          <w:u w:val="single"/>
        </w:rPr>
        <w:t>Report Totals</w:t>
      </w:r>
      <w:r w:rsidR="00EA32EF" w:rsidRPr="0037247C">
        <w:rPr>
          <w:rFonts w:ascii="Calibri" w:hAnsi="Calibri"/>
          <w:b w:val="0"/>
          <w:sz w:val="22"/>
          <w:szCs w:val="22"/>
          <w:u w:val="single"/>
        </w:rPr>
        <w:t>:</w:t>
      </w:r>
      <w:r w:rsidR="00EA32EF" w:rsidRPr="0037247C">
        <w:rPr>
          <w:rFonts w:ascii="Calibri" w:hAnsi="Calibri"/>
          <w:b w:val="0"/>
          <w:sz w:val="22"/>
          <w:szCs w:val="22"/>
        </w:rPr>
        <w:t xml:space="preserve"> </w:t>
      </w:r>
      <w:r w:rsidRPr="0037247C">
        <w:rPr>
          <w:rFonts w:ascii="Calibri" w:hAnsi="Calibri"/>
          <w:b w:val="0"/>
          <w:sz w:val="22"/>
          <w:szCs w:val="22"/>
        </w:rPr>
        <w:t>This report provides</w:t>
      </w:r>
      <w:r w:rsidR="00EA32EF" w:rsidRPr="0037247C">
        <w:rPr>
          <w:rFonts w:ascii="Calibri" w:hAnsi="Calibri"/>
          <w:b w:val="0"/>
          <w:sz w:val="22"/>
          <w:szCs w:val="22"/>
        </w:rPr>
        <w:t xml:space="preserve"> </w:t>
      </w:r>
      <w:r w:rsidRPr="0037247C">
        <w:rPr>
          <w:rFonts w:ascii="Calibri" w:hAnsi="Calibri"/>
          <w:b w:val="0"/>
          <w:sz w:val="22"/>
          <w:szCs w:val="22"/>
        </w:rPr>
        <w:t>a total of the Extended Cost by Vendor and a report total.</w:t>
      </w:r>
    </w:p>
    <w:sectPr w:rsidR="00892271" w:rsidRPr="0037247C">
      <w:headerReference w:type="default" r:id="rId7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B45A0" w:rsidRDefault="009B45A0">
      <w:r>
        <w:separator/>
      </w:r>
    </w:p>
  </w:endnote>
  <w:endnote w:type="continuationSeparator" w:id="0">
    <w:p w:rsidR="009B45A0" w:rsidRDefault="009B4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B45A0" w:rsidRDefault="009B45A0">
      <w:r>
        <w:separator/>
      </w:r>
    </w:p>
  </w:footnote>
  <w:footnote w:type="continuationSeparator" w:id="0">
    <w:p w:rsidR="009B45A0" w:rsidRDefault="009B45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6CC4" w:rsidRDefault="003A6CC4" w:rsidP="003A6CC4">
    <w:pPr>
      <w:rPr>
        <w:bCs/>
        <w:i/>
      </w:rPr>
    </w:pPr>
    <w:r>
      <w:rPr>
        <w:b/>
        <w:bCs/>
        <w:i/>
      </w:rPr>
      <w:t>Cores – Inventory List Report</w:t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Cs/>
        <w:i/>
      </w:rPr>
      <w:t>Parts Reports</w:t>
    </w:r>
  </w:p>
  <w:p w:rsidR="003A6CC4" w:rsidRDefault="003A6CC4" w:rsidP="003A6CC4">
    <w:proofErr w:type="spellStart"/>
    <w:r>
      <w:rPr>
        <w:bCs/>
        <w:i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EF4AA1E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4AF25B1"/>
    <w:multiLevelType w:val="hybridMultilevel"/>
    <w:tmpl w:val="8E700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6CC4"/>
    <w:rsid w:val="000D5A59"/>
    <w:rsid w:val="0018162D"/>
    <w:rsid w:val="001C0570"/>
    <w:rsid w:val="002037DF"/>
    <w:rsid w:val="002802DC"/>
    <w:rsid w:val="002A6531"/>
    <w:rsid w:val="002F1090"/>
    <w:rsid w:val="0037247C"/>
    <w:rsid w:val="00395D2D"/>
    <w:rsid w:val="003A6CC4"/>
    <w:rsid w:val="00460B91"/>
    <w:rsid w:val="0053757D"/>
    <w:rsid w:val="007001F1"/>
    <w:rsid w:val="00711DA9"/>
    <w:rsid w:val="007F5F6A"/>
    <w:rsid w:val="00892271"/>
    <w:rsid w:val="008E7359"/>
    <w:rsid w:val="0099460B"/>
    <w:rsid w:val="009B45A0"/>
    <w:rsid w:val="009D4C8D"/>
    <w:rsid w:val="00A50829"/>
    <w:rsid w:val="00A6526E"/>
    <w:rsid w:val="00B426DC"/>
    <w:rsid w:val="00BB675E"/>
    <w:rsid w:val="00BD3550"/>
    <w:rsid w:val="00D96514"/>
    <w:rsid w:val="00E3608F"/>
    <w:rsid w:val="00E709B2"/>
    <w:rsid w:val="00E90953"/>
    <w:rsid w:val="00EA32EF"/>
    <w:rsid w:val="00ED1399"/>
    <w:rsid w:val="00FF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1C7095-C664-45CD-A605-B4BF3F68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link w:val="CommandChar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customStyle="1" w:styleId="CommandChar">
    <w:name w:val="Command Char"/>
    <w:link w:val="Command"/>
    <w:rsid w:val="003A6CC4"/>
    <w:rPr>
      <w:rFonts w:ascii="Verdana" w:hAnsi="Verdana"/>
      <w:b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2007-04-09T22:39:00Z</cp:lastPrinted>
  <dcterms:created xsi:type="dcterms:W3CDTF">2026-01-17T14:01:00Z</dcterms:created>
  <dcterms:modified xsi:type="dcterms:W3CDTF">2026-01-17T14:01:00Z</dcterms:modified>
</cp:coreProperties>
</file>