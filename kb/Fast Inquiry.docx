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F0A" w:rsidRPr="00841F32" w:rsidRDefault="00841F32" w:rsidP="009D2F0A">
      <w:pPr>
        <w:pStyle w:val="ListParagraph"/>
        <w:ind w:left="0"/>
        <w:rPr>
          <w:noProof/>
          <w:sz w:val="36"/>
          <w:szCs w:val="36"/>
          <w:u w:val="single"/>
        </w:rPr>
      </w:pPr>
      <w:r w:rsidRPr="00841F32">
        <w:rPr>
          <w:noProof/>
          <w:sz w:val="36"/>
          <w:szCs w:val="36"/>
          <w:u w:val="single"/>
        </w:rPr>
        <w:t>Fast Inquiry</w:t>
      </w:r>
    </w:p>
    <w:p w:rsidR="00102D26" w:rsidRPr="0013760F" w:rsidRDefault="007A2940" w:rsidP="00715391">
      <w:pPr>
        <w:pStyle w:val="BodyText"/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 xml:space="preserve">The Fast Inquiry function (Shift F12) </w:t>
      </w:r>
      <w:r w:rsidR="00102D26" w:rsidRPr="0013760F">
        <w:rPr>
          <w:rFonts w:ascii="Calibri" w:hAnsi="Calibri"/>
          <w:noProof/>
          <w:sz w:val="22"/>
          <w:szCs w:val="22"/>
        </w:rPr>
        <w:t>allows you</w:t>
      </w:r>
      <w:r w:rsidRPr="0013760F">
        <w:rPr>
          <w:rFonts w:ascii="Calibri" w:hAnsi="Calibri"/>
          <w:noProof/>
          <w:sz w:val="22"/>
          <w:szCs w:val="22"/>
        </w:rPr>
        <w:t xml:space="preserve"> to do an imme</w:t>
      </w:r>
      <w:r w:rsidR="00102D26" w:rsidRPr="0013760F">
        <w:rPr>
          <w:rFonts w:ascii="Calibri" w:hAnsi="Calibri"/>
          <w:noProof/>
          <w:sz w:val="22"/>
          <w:szCs w:val="22"/>
        </w:rPr>
        <w:t xml:space="preserve">diate parts inquiry to Kubota. </w:t>
      </w:r>
      <w:r w:rsidRPr="0013760F">
        <w:rPr>
          <w:rFonts w:ascii="Calibri" w:hAnsi="Calibri"/>
          <w:noProof/>
          <w:sz w:val="22"/>
          <w:szCs w:val="22"/>
        </w:rPr>
        <w:t>This feature is available inside</w:t>
      </w:r>
      <w:r w:rsidR="00102D26" w:rsidRPr="0013760F">
        <w:rPr>
          <w:rFonts w:ascii="Calibri" w:hAnsi="Calibri"/>
          <w:noProof/>
          <w:sz w:val="22"/>
          <w:szCs w:val="22"/>
        </w:rPr>
        <w:t xml:space="preserve"> the following programs:</w:t>
      </w:r>
    </w:p>
    <w:p w:rsidR="00102D26" w:rsidRPr="0013760F" w:rsidRDefault="00102D26" w:rsidP="00715391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102D26" w:rsidRPr="0013760F" w:rsidRDefault="006A27FA" w:rsidP="00715391">
      <w:pPr>
        <w:pStyle w:val="BodyText"/>
        <w:numPr>
          <w:ilvl w:val="0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>Parts Inquiry</w:t>
      </w:r>
    </w:p>
    <w:p w:rsidR="00102D26" w:rsidRPr="0013760F" w:rsidRDefault="00102D26" w:rsidP="00715391">
      <w:pPr>
        <w:pStyle w:val="BodyText"/>
        <w:numPr>
          <w:ilvl w:val="1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>Shortcut: PI</w:t>
      </w:r>
    </w:p>
    <w:p w:rsidR="00102D26" w:rsidRPr="0013760F" w:rsidRDefault="00102D26" w:rsidP="00715391">
      <w:pPr>
        <w:pStyle w:val="BodyText"/>
        <w:numPr>
          <w:ilvl w:val="1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>Hotkey: I</w:t>
      </w:r>
    </w:p>
    <w:p w:rsidR="00102D26" w:rsidRPr="0013760F" w:rsidRDefault="006A27FA" w:rsidP="00715391">
      <w:pPr>
        <w:pStyle w:val="BodyText"/>
        <w:numPr>
          <w:ilvl w:val="0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 xml:space="preserve">Quick Order Adjustments </w:t>
      </w:r>
    </w:p>
    <w:p w:rsidR="00102D26" w:rsidRPr="0013760F" w:rsidRDefault="00102D26" w:rsidP="00715391">
      <w:pPr>
        <w:pStyle w:val="BodyText"/>
        <w:numPr>
          <w:ilvl w:val="1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 xml:space="preserve">Shortcut: </w:t>
      </w:r>
      <w:r w:rsidR="007A2940" w:rsidRPr="0013760F">
        <w:rPr>
          <w:rFonts w:ascii="Calibri" w:hAnsi="Calibri"/>
          <w:noProof/>
          <w:sz w:val="22"/>
          <w:szCs w:val="22"/>
        </w:rPr>
        <w:t>QOA</w:t>
      </w:r>
    </w:p>
    <w:p w:rsidR="00102D26" w:rsidRPr="0013760F" w:rsidRDefault="006A27FA" w:rsidP="00715391">
      <w:pPr>
        <w:pStyle w:val="BodyText"/>
        <w:numPr>
          <w:ilvl w:val="0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>Price File Inquiry</w:t>
      </w:r>
      <w:r w:rsidR="007A2940" w:rsidRPr="0013760F">
        <w:rPr>
          <w:rFonts w:ascii="Calibri" w:hAnsi="Calibri"/>
          <w:noProof/>
          <w:sz w:val="22"/>
          <w:szCs w:val="22"/>
        </w:rPr>
        <w:t xml:space="preserve"> </w:t>
      </w:r>
    </w:p>
    <w:p w:rsidR="00102D26" w:rsidRPr="0013760F" w:rsidRDefault="00102D26" w:rsidP="00715391">
      <w:pPr>
        <w:pStyle w:val="BodyText"/>
        <w:numPr>
          <w:ilvl w:val="1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 xml:space="preserve">Shortcut: </w:t>
      </w:r>
      <w:r w:rsidR="006A27FA" w:rsidRPr="0013760F">
        <w:rPr>
          <w:rFonts w:ascii="Calibri" w:hAnsi="Calibri"/>
          <w:noProof/>
          <w:sz w:val="22"/>
          <w:szCs w:val="22"/>
        </w:rPr>
        <w:t>PFI</w:t>
      </w:r>
    </w:p>
    <w:p w:rsidR="009D2F0A" w:rsidRPr="0013760F" w:rsidRDefault="00102D26" w:rsidP="00715391">
      <w:pPr>
        <w:pStyle w:val="BodyText"/>
        <w:numPr>
          <w:ilvl w:val="1"/>
          <w:numId w:val="12"/>
        </w:numPr>
        <w:jc w:val="left"/>
        <w:rPr>
          <w:rFonts w:ascii="Calibri" w:hAnsi="Calibri"/>
          <w:noProof/>
          <w:sz w:val="22"/>
          <w:szCs w:val="22"/>
        </w:rPr>
      </w:pPr>
      <w:r w:rsidRPr="0013760F">
        <w:rPr>
          <w:rFonts w:ascii="Calibri" w:hAnsi="Calibri"/>
          <w:noProof/>
          <w:sz w:val="22"/>
          <w:szCs w:val="22"/>
        </w:rPr>
        <w:t>Hotkey: F</w:t>
      </w:r>
    </w:p>
    <w:p w:rsidR="00715391" w:rsidRPr="0013760F" w:rsidRDefault="00715391" w:rsidP="00715391">
      <w:pPr>
        <w:pStyle w:val="Body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  <w:u w:val="single"/>
        </w:rPr>
        <w:t>Accessing Fast Inquiry:</w:t>
      </w:r>
      <w:r w:rsidRPr="0013760F">
        <w:rPr>
          <w:rFonts w:ascii="Calibri" w:hAnsi="Calibri"/>
          <w:sz w:val="22"/>
          <w:szCs w:val="22"/>
        </w:rPr>
        <w:t xml:space="preserve"> </w:t>
      </w:r>
      <w:r w:rsidRPr="0013760F">
        <w:rPr>
          <w:rFonts w:ascii="Calibri" w:hAnsi="Calibri"/>
          <w:b/>
          <w:sz w:val="22"/>
          <w:szCs w:val="22"/>
        </w:rPr>
        <w:t>To access the feature</w:t>
      </w:r>
      <w:r w:rsidRPr="0013760F">
        <w:rPr>
          <w:rFonts w:ascii="Calibri" w:hAnsi="Calibri"/>
          <w:sz w:val="22"/>
          <w:szCs w:val="22"/>
        </w:rPr>
        <w:t>:</w:t>
      </w:r>
    </w:p>
    <w:p w:rsidR="00715391" w:rsidRPr="0013760F" w:rsidRDefault="00715391" w:rsidP="00715391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715391" w:rsidRPr="0013760F" w:rsidRDefault="00715391" w:rsidP="00715391">
      <w:pPr>
        <w:pStyle w:val="Body"/>
        <w:numPr>
          <w:ilvl w:val="0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b/>
          <w:sz w:val="22"/>
          <w:szCs w:val="22"/>
        </w:rPr>
        <w:t>In Parts Inquiry (PI/I):</w:t>
      </w:r>
    </w:p>
    <w:p w:rsidR="00F02047" w:rsidRPr="0013760F" w:rsidRDefault="00F02047" w:rsidP="00F02047">
      <w:pPr>
        <w:pStyle w:val="Body"/>
        <w:spacing w:before="0"/>
        <w:ind w:left="720"/>
        <w:jc w:val="left"/>
        <w:rPr>
          <w:rFonts w:ascii="Calibri" w:hAnsi="Calibri"/>
          <w:sz w:val="22"/>
          <w:szCs w:val="22"/>
        </w:rPr>
      </w:pPr>
    </w:p>
    <w:p w:rsidR="00F02047" w:rsidRPr="0013760F" w:rsidRDefault="00145D3A" w:rsidP="00F02047">
      <w:pPr>
        <w:pStyle w:val="Body"/>
        <w:spacing w:before="0"/>
        <w:ind w:left="360"/>
        <w:jc w:val="left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6.5pt">
            <v:imagedata r:id="rId8" o:title="Parts Inquiry"/>
          </v:shape>
        </w:pict>
      </w:r>
    </w:p>
    <w:p w:rsidR="00F02047" w:rsidRPr="0013760F" w:rsidRDefault="00F02047" w:rsidP="00F02047">
      <w:pPr>
        <w:pStyle w:val="Body"/>
        <w:spacing w:before="0"/>
        <w:ind w:left="360"/>
        <w:jc w:val="left"/>
        <w:rPr>
          <w:rFonts w:ascii="Calibri" w:hAnsi="Calibri"/>
          <w:sz w:val="22"/>
          <w:szCs w:val="22"/>
        </w:rPr>
      </w:pPr>
    </w:p>
    <w:p w:rsidR="00715391" w:rsidRPr="0013760F" w:rsidRDefault="00715391" w:rsidP="00715391">
      <w:pPr>
        <w:pStyle w:val="Body"/>
        <w:numPr>
          <w:ilvl w:val="1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F</w:t>
      </w:r>
      <w:r w:rsidR="007A2940" w:rsidRPr="0013760F">
        <w:rPr>
          <w:rFonts w:ascii="Calibri" w:hAnsi="Calibri"/>
          <w:sz w:val="22"/>
          <w:szCs w:val="22"/>
        </w:rPr>
        <w:t>i</w:t>
      </w:r>
      <w:r w:rsidRPr="0013760F">
        <w:rPr>
          <w:rFonts w:ascii="Calibri" w:hAnsi="Calibri"/>
          <w:sz w:val="22"/>
          <w:szCs w:val="22"/>
        </w:rPr>
        <w:t>ll in a Kubota part number</w:t>
      </w:r>
    </w:p>
    <w:p w:rsidR="00F02047" w:rsidRPr="0013760F" w:rsidRDefault="00715391" w:rsidP="00F02047">
      <w:pPr>
        <w:pStyle w:val="Body"/>
        <w:numPr>
          <w:ilvl w:val="1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C</w:t>
      </w:r>
      <w:r w:rsidR="007A2940" w:rsidRPr="0013760F">
        <w:rPr>
          <w:rFonts w:ascii="Calibri" w:hAnsi="Calibri"/>
          <w:sz w:val="22"/>
          <w:szCs w:val="22"/>
        </w:rPr>
        <w:t xml:space="preserve">lick on the </w:t>
      </w:r>
      <w:r w:rsidR="006A27FA" w:rsidRPr="0013760F">
        <w:rPr>
          <w:rFonts w:ascii="Calibri" w:hAnsi="Calibri"/>
          <w:sz w:val="22"/>
          <w:szCs w:val="22"/>
        </w:rPr>
        <w:t>“</w:t>
      </w:r>
      <w:r w:rsidR="007A2940" w:rsidRPr="0013760F">
        <w:rPr>
          <w:rFonts w:ascii="Calibri" w:hAnsi="Calibri"/>
          <w:sz w:val="22"/>
          <w:szCs w:val="22"/>
        </w:rPr>
        <w:t>Fast Inquiry</w:t>
      </w:r>
      <w:r w:rsidR="006A27FA" w:rsidRPr="0013760F">
        <w:rPr>
          <w:rFonts w:ascii="Calibri" w:hAnsi="Calibri"/>
          <w:sz w:val="22"/>
          <w:szCs w:val="22"/>
        </w:rPr>
        <w:t>”</w:t>
      </w:r>
      <w:r w:rsidR="007A2940" w:rsidRPr="0013760F">
        <w:rPr>
          <w:rFonts w:ascii="Calibri" w:hAnsi="Calibri"/>
          <w:sz w:val="22"/>
          <w:szCs w:val="22"/>
        </w:rPr>
        <w:t xml:space="preserve"> button </w:t>
      </w:r>
      <w:r w:rsidR="00F02047" w:rsidRPr="0013760F">
        <w:rPr>
          <w:rFonts w:ascii="Calibri" w:hAnsi="Calibri"/>
          <w:sz w:val="22"/>
          <w:szCs w:val="22"/>
        </w:rPr>
        <w:t>or hit “Shift F12” on the keyboard.</w:t>
      </w:r>
    </w:p>
    <w:p w:rsidR="00F02047" w:rsidRPr="0013760F" w:rsidRDefault="00F02047" w:rsidP="00F02047">
      <w:pPr>
        <w:pStyle w:val="Body"/>
        <w:numPr>
          <w:ilvl w:val="0"/>
          <w:numId w:val="17"/>
        </w:numPr>
        <w:spacing w:before="0"/>
        <w:jc w:val="left"/>
        <w:rPr>
          <w:rFonts w:ascii="Calibri" w:hAnsi="Calibri"/>
          <w:b/>
          <w:sz w:val="22"/>
          <w:szCs w:val="22"/>
        </w:rPr>
      </w:pPr>
      <w:r w:rsidRPr="0013760F">
        <w:rPr>
          <w:rFonts w:ascii="Calibri" w:hAnsi="Calibri"/>
          <w:b/>
          <w:sz w:val="22"/>
          <w:szCs w:val="22"/>
        </w:rPr>
        <w:t>In Price File Inquiry (PFI/F)</w:t>
      </w:r>
    </w:p>
    <w:p w:rsidR="00F02047" w:rsidRPr="0013760F" w:rsidRDefault="00F02047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F02047" w:rsidRPr="0013760F" w:rsidRDefault="00145D3A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pict>
          <v:shape id="_x0000_i1026" type="#_x0000_t75" style="width:431.25pt;height:307.5pt">
            <v:imagedata r:id="rId9" o:title="Price File Inquiry"/>
          </v:shape>
        </w:pict>
      </w:r>
    </w:p>
    <w:p w:rsidR="00F02047" w:rsidRPr="0013760F" w:rsidRDefault="00F02047" w:rsidP="00F02047">
      <w:pPr>
        <w:pStyle w:val="Body"/>
        <w:spacing w:before="0"/>
        <w:jc w:val="left"/>
        <w:rPr>
          <w:rFonts w:ascii="Calibri" w:hAnsi="Calibri"/>
          <w:b/>
          <w:sz w:val="22"/>
          <w:szCs w:val="22"/>
        </w:rPr>
      </w:pPr>
    </w:p>
    <w:p w:rsidR="00F02047" w:rsidRPr="0013760F" w:rsidRDefault="00F02047" w:rsidP="00F02047">
      <w:pPr>
        <w:pStyle w:val="Body"/>
        <w:numPr>
          <w:ilvl w:val="1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Enter a Kubota part number.</w:t>
      </w:r>
    </w:p>
    <w:p w:rsidR="00F02047" w:rsidRPr="0013760F" w:rsidRDefault="00F02047" w:rsidP="00F02047">
      <w:pPr>
        <w:pStyle w:val="Body"/>
        <w:numPr>
          <w:ilvl w:val="1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Click the Fast Inquiry button at the bottom of the screen or hit “Shift F12” on the keyboard.</w:t>
      </w:r>
    </w:p>
    <w:p w:rsidR="00F02047" w:rsidRPr="0013760F" w:rsidRDefault="00F02047" w:rsidP="00F02047">
      <w:pPr>
        <w:pStyle w:val="Body"/>
        <w:numPr>
          <w:ilvl w:val="0"/>
          <w:numId w:val="17"/>
        </w:numPr>
        <w:spacing w:before="0"/>
        <w:jc w:val="left"/>
        <w:rPr>
          <w:rFonts w:ascii="Calibri" w:hAnsi="Calibri"/>
          <w:b/>
          <w:sz w:val="22"/>
          <w:szCs w:val="22"/>
        </w:rPr>
      </w:pPr>
      <w:r w:rsidRPr="0013760F">
        <w:rPr>
          <w:rFonts w:ascii="Calibri" w:hAnsi="Calibri"/>
          <w:b/>
          <w:sz w:val="22"/>
          <w:szCs w:val="22"/>
        </w:rPr>
        <w:t>In Quick Order Adjustments (QOA)</w:t>
      </w:r>
    </w:p>
    <w:p w:rsidR="00F02047" w:rsidRPr="0013760F" w:rsidRDefault="00F02047" w:rsidP="00F02047">
      <w:pPr>
        <w:pStyle w:val="Body"/>
        <w:spacing w:before="0"/>
        <w:ind w:left="720"/>
        <w:jc w:val="left"/>
        <w:rPr>
          <w:rFonts w:ascii="Calibri" w:hAnsi="Calibri"/>
          <w:b/>
          <w:sz w:val="22"/>
          <w:szCs w:val="22"/>
        </w:rPr>
      </w:pPr>
    </w:p>
    <w:p w:rsidR="00F02047" w:rsidRPr="0013760F" w:rsidRDefault="00145D3A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pict>
          <v:shape id="_x0000_i1027" type="#_x0000_t75" style="width:431.25pt;height:162.75pt">
            <v:imagedata r:id="rId10" o:title="Quick Order Adjustments"/>
          </v:shape>
        </w:pict>
      </w:r>
    </w:p>
    <w:p w:rsidR="00F02047" w:rsidRPr="0013760F" w:rsidRDefault="00F02047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F02047" w:rsidRPr="0013760F" w:rsidRDefault="00F02047" w:rsidP="00F02047">
      <w:pPr>
        <w:pStyle w:val="Body"/>
        <w:numPr>
          <w:ilvl w:val="1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Enter a Kubota part number.</w:t>
      </w:r>
    </w:p>
    <w:p w:rsidR="00F02047" w:rsidRPr="0013760F" w:rsidRDefault="00F02047" w:rsidP="00F02047">
      <w:pPr>
        <w:pStyle w:val="Body"/>
        <w:numPr>
          <w:ilvl w:val="1"/>
          <w:numId w:val="17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Click the Fast Inquiry button on the order line or hit “Shift F12” on the keyboard.</w:t>
      </w:r>
    </w:p>
    <w:p w:rsidR="00F02047" w:rsidRPr="0013760F" w:rsidRDefault="00F02047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7A2940" w:rsidRPr="0013760F" w:rsidRDefault="00F02047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  <w:u w:val="single"/>
        </w:rPr>
        <w:t>Using Fast Inquiry:</w:t>
      </w:r>
      <w:r w:rsidRPr="0013760F">
        <w:rPr>
          <w:rFonts w:ascii="Calibri" w:hAnsi="Calibri"/>
          <w:sz w:val="22"/>
          <w:szCs w:val="22"/>
        </w:rPr>
        <w:t xml:space="preserve"> </w:t>
      </w:r>
      <w:r w:rsidR="007A2940" w:rsidRPr="0013760F">
        <w:rPr>
          <w:rFonts w:ascii="Calibri" w:hAnsi="Calibri"/>
          <w:sz w:val="22"/>
          <w:szCs w:val="22"/>
        </w:rPr>
        <w:t>The resulting screen shows as below:</w:t>
      </w:r>
    </w:p>
    <w:p w:rsidR="00715391" w:rsidRPr="0013760F" w:rsidRDefault="007A2940" w:rsidP="00F02047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pict>
          <v:shape id="_x0000_i1028" type="#_x0000_t75" style="width:6in;height:334.5pt">
            <v:imagedata r:id="rId11" o:title=""/>
          </v:shape>
        </w:pict>
      </w:r>
    </w:p>
    <w:p w:rsidR="00715391" w:rsidRPr="0013760F" w:rsidRDefault="00F02047" w:rsidP="00F02047">
      <w:pPr>
        <w:pStyle w:val="Body"/>
        <w:numPr>
          <w:ilvl w:val="0"/>
          <w:numId w:val="15"/>
        </w:numPr>
        <w:ind w:left="36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b/>
          <w:sz w:val="22"/>
          <w:szCs w:val="22"/>
        </w:rPr>
        <w:t xml:space="preserve">Parts Inquiry: </w:t>
      </w:r>
      <w:r w:rsidR="006A27FA" w:rsidRPr="0013760F">
        <w:rPr>
          <w:rFonts w:ascii="Calibri" w:hAnsi="Calibri"/>
          <w:sz w:val="22"/>
          <w:szCs w:val="22"/>
        </w:rPr>
        <w:t>The i</w:t>
      </w:r>
      <w:r w:rsidR="007A2940" w:rsidRPr="0013760F">
        <w:rPr>
          <w:rFonts w:ascii="Calibri" w:hAnsi="Calibri"/>
          <w:sz w:val="22"/>
          <w:szCs w:val="22"/>
        </w:rPr>
        <w:t>nquiry initially returns</w:t>
      </w:r>
      <w:r w:rsidR="006A27FA" w:rsidRPr="0013760F">
        <w:rPr>
          <w:rFonts w:ascii="Calibri" w:hAnsi="Calibri"/>
          <w:sz w:val="22"/>
          <w:szCs w:val="22"/>
        </w:rPr>
        <w:t xml:space="preserve"> the Parts Inquiry info.  This</w:t>
      </w:r>
      <w:r w:rsidR="007A2940" w:rsidRPr="0013760F">
        <w:rPr>
          <w:rFonts w:ascii="Calibri" w:hAnsi="Calibri"/>
          <w:sz w:val="22"/>
          <w:szCs w:val="22"/>
        </w:rPr>
        <w:t xml:space="preserve"> includes</w:t>
      </w:r>
      <w:r w:rsidR="00715391" w:rsidRPr="0013760F">
        <w:rPr>
          <w:rFonts w:ascii="Calibri" w:hAnsi="Calibri"/>
          <w:sz w:val="22"/>
          <w:szCs w:val="22"/>
        </w:rPr>
        <w:t>:</w:t>
      </w:r>
    </w:p>
    <w:p w:rsidR="00715391" w:rsidRPr="0013760F" w:rsidRDefault="00715391" w:rsidP="00715391">
      <w:pPr>
        <w:pStyle w:val="Body"/>
        <w:numPr>
          <w:ilvl w:val="1"/>
          <w:numId w:val="15"/>
        </w:numPr>
        <w:spacing w:before="0"/>
        <w:ind w:left="180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Original part number</w:t>
      </w:r>
    </w:p>
    <w:p w:rsidR="00715391" w:rsidRPr="0013760F" w:rsidRDefault="00715391" w:rsidP="00715391">
      <w:pPr>
        <w:pStyle w:val="Body"/>
        <w:numPr>
          <w:ilvl w:val="1"/>
          <w:numId w:val="15"/>
        </w:numPr>
        <w:spacing w:before="0"/>
        <w:ind w:left="180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Description</w:t>
      </w:r>
    </w:p>
    <w:p w:rsidR="00715391" w:rsidRPr="0013760F" w:rsidRDefault="00715391" w:rsidP="00715391">
      <w:pPr>
        <w:pStyle w:val="Body"/>
        <w:numPr>
          <w:ilvl w:val="1"/>
          <w:numId w:val="15"/>
        </w:numPr>
        <w:spacing w:before="0"/>
        <w:ind w:left="180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Package quantity</w:t>
      </w:r>
      <w:r w:rsidR="007A2940" w:rsidRPr="0013760F">
        <w:rPr>
          <w:rFonts w:ascii="Calibri" w:hAnsi="Calibri"/>
          <w:sz w:val="22"/>
          <w:szCs w:val="22"/>
        </w:rPr>
        <w:t xml:space="preserve"> </w:t>
      </w:r>
    </w:p>
    <w:p w:rsidR="00715391" w:rsidRPr="0013760F" w:rsidRDefault="00715391" w:rsidP="00715391">
      <w:pPr>
        <w:pStyle w:val="Body"/>
        <w:numPr>
          <w:ilvl w:val="1"/>
          <w:numId w:val="15"/>
        </w:numPr>
        <w:spacing w:before="0"/>
        <w:ind w:left="180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Available quantities at Kubota, shown by:</w:t>
      </w:r>
    </w:p>
    <w:p w:rsidR="00715391" w:rsidRPr="0013760F" w:rsidRDefault="00715391" w:rsidP="00715391">
      <w:pPr>
        <w:pStyle w:val="Body"/>
        <w:numPr>
          <w:ilvl w:val="2"/>
          <w:numId w:val="15"/>
        </w:numPr>
        <w:spacing w:before="0"/>
        <w:ind w:left="252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Warehouse Code</w:t>
      </w:r>
    </w:p>
    <w:p w:rsidR="00715391" w:rsidRPr="0013760F" w:rsidRDefault="00715391" w:rsidP="00715391">
      <w:pPr>
        <w:pStyle w:val="Body"/>
        <w:numPr>
          <w:ilvl w:val="2"/>
          <w:numId w:val="15"/>
        </w:numPr>
        <w:spacing w:before="0"/>
        <w:ind w:left="252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Name</w:t>
      </w:r>
    </w:p>
    <w:p w:rsidR="007A2940" w:rsidRPr="0013760F" w:rsidRDefault="007A2940" w:rsidP="00715391">
      <w:pPr>
        <w:pStyle w:val="Body"/>
        <w:numPr>
          <w:ilvl w:val="1"/>
          <w:numId w:val="15"/>
        </w:numPr>
        <w:spacing w:before="0"/>
        <w:ind w:left="180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Unit Cost</w:t>
      </w:r>
    </w:p>
    <w:p w:rsidR="007A2940" w:rsidRPr="0013760F" w:rsidRDefault="00F02047" w:rsidP="00F02047">
      <w:pPr>
        <w:pStyle w:val="Body"/>
        <w:numPr>
          <w:ilvl w:val="0"/>
          <w:numId w:val="15"/>
        </w:numPr>
        <w:spacing w:before="0"/>
        <w:ind w:left="36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b/>
          <w:sz w:val="22"/>
          <w:szCs w:val="22"/>
        </w:rPr>
        <w:t xml:space="preserve">Dealer Inventory: </w:t>
      </w:r>
      <w:r w:rsidR="007A2940" w:rsidRPr="0013760F">
        <w:rPr>
          <w:rFonts w:ascii="Calibri" w:hAnsi="Calibri"/>
          <w:sz w:val="22"/>
          <w:szCs w:val="22"/>
        </w:rPr>
        <w:t xml:space="preserve">Click on </w:t>
      </w:r>
      <w:r w:rsidRPr="0013760F">
        <w:rPr>
          <w:rFonts w:ascii="Calibri" w:hAnsi="Calibri"/>
          <w:sz w:val="22"/>
          <w:szCs w:val="22"/>
        </w:rPr>
        <w:t>“</w:t>
      </w:r>
      <w:r w:rsidR="007A2940" w:rsidRPr="0013760F">
        <w:rPr>
          <w:rFonts w:ascii="Calibri" w:hAnsi="Calibri"/>
          <w:sz w:val="22"/>
          <w:szCs w:val="22"/>
        </w:rPr>
        <w:t>Dealer Inventory</w:t>
      </w:r>
      <w:r w:rsidRPr="0013760F">
        <w:rPr>
          <w:rFonts w:ascii="Calibri" w:hAnsi="Calibri"/>
          <w:sz w:val="22"/>
          <w:szCs w:val="22"/>
        </w:rPr>
        <w:t>”</w:t>
      </w:r>
      <w:r w:rsidR="007A2940" w:rsidRPr="0013760F">
        <w:rPr>
          <w:rFonts w:ascii="Calibri" w:hAnsi="Calibri"/>
          <w:sz w:val="22"/>
          <w:szCs w:val="22"/>
        </w:rPr>
        <w:t xml:space="preserve"> to find the part number in a dealer’s inventory</w:t>
      </w:r>
    </w:p>
    <w:p w:rsidR="00F02047" w:rsidRPr="0013760F" w:rsidRDefault="00F02047" w:rsidP="00F02047">
      <w:pPr>
        <w:pStyle w:val="Body"/>
        <w:spacing w:before="0"/>
        <w:ind w:left="1080"/>
        <w:jc w:val="left"/>
        <w:rPr>
          <w:rFonts w:ascii="Calibri" w:hAnsi="Calibri"/>
          <w:sz w:val="22"/>
          <w:szCs w:val="22"/>
        </w:rPr>
      </w:pPr>
    </w:p>
    <w:p w:rsidR="007A2940" w:rsidRPr="0013760F" w:rsidRDefault="007A2940" w:rsidP="00715391">
      <w:pPr>
        <w:pStyle w:val="Body"/>
        <w:ind w:left="36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pict>
          <v:shape id="_x0000_i1029" type="#_x0000_t75" style="width:6in;height:177.75pt">
            <v:imagedata r:id="rId12" o:title=""/>
          </v:shape>
        </w:pict>
      </w:r>
    </w:p>
    <w:p w:rsidR="00F02047" w:rsidRPr="0013760F" w:rsidRDefault="00F02047" w:rsidP="00715391">
      <w:pPr>
        <w:pStyle w:val="Body"/>
        <w:ind w:left="360"/>
        <w:jc w:val="left"/>
        <w:rPr>
          <w:rFonts w:ascii="Calibri" w:hAnsi="Calibri"/>
          <w:sz w:val="22"/>
          <w:szCs w:val="22"/>
        </w:rPr>
      </w:pPr>
    </w:p>
    <w:p w:rsidR="00715391" w:rsidRPr="0013760F" w:rsidRDefault="00F02047" w:rsidP="00F02047">
      <w:pPr>
        <w:pStyle w:val="Body"/>
        <w:numPr>
          <w:ilvl w:val="1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The Dealer I</w:t>
      </w:r>
      <w:r w:rsidR="003341EB" w:rsidRPr="0013760F">
        <w:rPr>
          <w:rFonts w:ascii="Calibri" w:hAnsi="Calibri"/>
          <w:sz w:val="22"/>
          <w:szCs w:val="22"/>
        </w:rPr>
        <w:t>nventory info includes</w:t>
      </w:r>
      <w:r w:rsidR="00715391" w:rsidRPr="0013760F">
        <w:rPr>
          <w:rFonts w:ascii="Calibri" w:hAnsi="Calibri"/>
          <w:sz w:val="22"/>
          <w:szCs w:val="22"/>
        </w:rPr>
        <w:t>:</w:t>
      </w:r>
    </w:p>
    <w:p w:rsidR="00715391" w:rsidRPr="0013760F" w:rsidRDefault="00715391" w:rsidP="00F02047">
      <w:pPr>
        <w:pStyle w:val="Body"/>
        <w:numPr>
          <w:ilvl w:val="2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The quantity they have</w:t>
      </w:r>
    </w:p>
    <w:p w:rsidR="00715391" w:rsidRPr="0013760F" w:rsidRDefault="00715391" w:rsidP="00F02047">
      <w:pPr>
        <w:pStyle w:val="Body"/>
        <w:numPr>
          <w:ilvl w:val="2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T</w:t>
      </w:r>
      <w:r w:rsidR="006A27FA" w:rsidRPr="0013760F">
        <w:rPr>
          <w:rFonts w:ascii="Calibri" w:hAnsi="Calibri"/>
          <w:sz w:val="22"/>
          <w:szCs w:val="22"/>
        </w:rPr>
        <w:t>he d</w:t>
      </w:r>
      <w:r w:rsidR="003341EB" w:rsidRPr="0013760F">
        <w:rPr>
          <w:rFonts w:ascii="Calibri" w:hAnsi="Calibri"/>
          <w:sz w:val="22"/>
          <w:szCs w:val="22"/>
        </w:rPr>
        <w:t>ealer</w:t>
      </w:r>
      <w:r w:rsidR="006A27FA" w:rsidRPr="0013760F">
        <w:rPr>
          <w:rFonts w:ascii="Calibri" w:hAnsi="Calibri"/>
          <w:sz w:val="22"/>
          <w:szCs w:val="22"/>
        </w:rPr>
        <w:t>’s n</w:t>
      </w:r>
      <w:r w:rsidRPr="0013760F">
        <w:rPr>
          <w:rFonts w:ascii="Calibri" w:hAnsi="Calibri"/>
          <w:sz w:val="22"/>
          <w:szCs w:val="22"/>
        </w:rPr>
        <w:t>ame</w:t>
      </w:r>
    </w:p>
    <w:p w:rsidR="00715391" w:rsidRPr="0013760F" w:rsidRDefault="00715391" w:rsidP="00F02047">
      <w:pPr>
        <w:pStyle w:val="Body"/>
        <w:numPr>
          <w:ilvl w:val="2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The dealer’s</w:t>
      </w:r>
      <w:r w:rsidR="006A27FA" w:rsidRPr="0013760F">
        <w:rPr>
          <w:rFonts w:ascii="Calibri" w:hAnsi="Calibri"/>
          <w:sz w:val="22"/>
          <w:szCs w:val="22"/>
        </w:rPr>
        <w:t xml:space="preserve"> </w:t>
      </w:r>
      <w:r w:rsidRPr="0013760F">
        <w:rPr>
          <w:rFonts w:ascii="Calibri" w:hAnsi="Calibri"/>
          <w:sz w:val="22"/>
          <w:szCs w:val="22"/>
        </w:rPr>
        <w:t>distance from your dealership</w:t>
      </w:r>
    </w:p>
    <w:p w:rsidR="00715391" w:rsidRPr="0013760F" w:rsidRDefault="00715391" w:rsidP="00F02047">
      <w:pPr>
        <w:pStyle w:val="Body"/>
        <w:numPr>
          <w:ilvl w:val="2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>The city</w:t>
      </w:r>
    </w:p>
    <w:p w:rsidR="00715391" w:rsidRPr="0013760F" w:rsidRDefault="00715391" w:rsidP="00F02047">
      <w:pPr>
        <w:pStyle w:val="Body"/>
        <w:numPr>
          <w:ilvl w:val="2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 xml:space="preserve">The </w:t>
      </w:r>
      <w:r w:rsidR="006A27FA" w:rsidRPr="0013760F">
        <w:rPr>
          <w:rFonts w:ascii="Calibri" w:hAnsi="Calibri"/>
          <w:sz w:val="22"/>
          <w:szCs w:val="22"/>
        </w:rPr>
        <w:t>st</w:t>
      </w:r>
      <w:r w:rsidR="003341EB" w:rsidRPr="0013760F">
        <w:rPr>
          <w:rFonts w:ascii="Calibri" w:hAnsi="Calibri"/>
          <w:sz w:val="22"/>
          <w:szCs w:val="22"/>
        </w:rPr>
        <w:t>ate</w:t>
      </w:r>
    </w:p>
    <w:p w:rsidR="003341EB" w:rsidRPr="0013760F" w:rsidRDefault="00715391" w:rsidP="00F02047">
      <w:pPr>
        <w:pStyle w:val="Body"/>
        <w:numPr>
          <w:ilvl w:val="2"/>
          <w:numId w:val="16"/>
        </w:numPr>
        <w:spacing w:before="0"/>
        <w:jc w:val="left"/>
        <w:rPr>
          <w:rFonts w:ascii="Calibri" w:hAnsi="Calibri"/>
          <w:sz w:val="22"/>
          <w:szCs w:val="22"/>
        </w:rPr>
      </w:pPr>
      <w:r w:rsidRPr="0013760F">
        <w:rPr>
          <w:rFonts w:ascii="Calibri" w:hAnsi="Calibri"/>
          <w:sz w:val="22"/>
          <w:szCs w:val="22"/>
        </w:rPr>
        <w:t xml:space="preserve">The dealer’s </w:t>
      </w:r>
      <w:r w:rsidR="006A27FA" w:rsidRPr="0013760F">
        <w:rPr>
          <w:rFonts w:ascii="Calibri" w:hAnsi="Calibri"/>
          <w:sz w:val="22"/>
          <w:szCs w:val="22"/>
        </w:rPr>
        <w:t>phone n</w:t>
      </w:r>
      <w:r w:rsidR="003341EB" w:rsidRPr="0013760F">
        <w:rPr>
          <w:rFonts w:ascii="Calibri" w:hAnsi="Calibri"/>
          <w:sz w:val="22"/>
          <w:szCs w:val="22"/>
        </w:rPr>
        <w:t>umber.</w:t>
      </w:r>
    </w:p>
    <w:p w:rsidR="00715391" w:rsidRPr="0013760F" w:rsidRDefault="00715391" w:rsidP="00715391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sectPr w:rsidR="00715391" w:rsidRPr="0013760F">
      <w:headerReference w:type="default" r:id="rId13"/>
      <w:footerReference w:type="defaul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5019" w:rsidRDefault="001F5019">
      <w:r>
        <w:separator/>
      </w:r>
    </w:p>
  </w:endnote>
  <w:endnote w:type="continuationSeparator" w:id="0">
    <w:p w:rsidR="001F5019" w:rsidRDefault="001F5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2080" w:rsidRDefault="00FA2080">
    <w:pPr>
      <w:pStyle w:val="Footer1"/>
      <w:rPr>
        <w:rStyle w:val="PageNumber"/>
        <w:i w:val="0"/>
      </w:rPr>
    </w:pPr>
    <w:r>
      <w:t>KubotaConnect 07/29/15</w:t>
    </w:r>
    <w:r>
      <w:tab/>
    </w:r>
    <w:r w:rsidR="00405596">
      <w:rPr>
        <w:b/>
        <w:i w:val="0"/>
        <w:sz w:val="24"/>
      </w:rPr>
      <w:t>2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145D3A">
      <w:rPr>
        <w:rStyle w:val="PageNumber"/>
        <w:bCs/>
        <w:i w:val="0"/>
        <w:noProof/>
        <w:sz w:val="24"/>
      </w:rPr>
      <w:t>4</w:t>
    </w:r>
    <w:r>
      <w:rPr>
        <w:rStyle w:val="PageNumber"/>
        <w:bCs/>
        <w:i w:val="0"/>
        <w:sz w:val="24"/>
      </w:rPr>
      <w:fldChar w:fldCharType="end"/>
    </w:r>
  </w:p>
  <w:p w:rsidR="00FA2080" w:rsidRDefault="00FA2080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FastInquiry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5019" w:rsidRDefault="001F5019">
      <w:r>
        <w:separator/>
      </w:r>
    </w:p>
  </w:footnote>
  <w:footnote w:type="continuationSeparator" w:id="0">
    <w:p w:rsidR="001F5019" w:rsidRDefault="001F5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2080" w:rsidRDefault="00FA2080">
    <w:pPr>
      <w:pStyle w:val="Header"/>
      <w:rPr>
        <w:b w:val="0"/>
      </w:rPr>
    </w:pPr>
    <w:r>
      <w:t>KubotaConnect</w:t>
    </w:r>
    <w:r>
      <w:tab/>
    </w:r>
    <w:r>
      <w:rPr>
        <w:b w:val="0"/>
      </w:rPr>
      <w:t>FastInquiry</w:t>
    </w:r>
  </w:p>
  <w:p w:rsidR="00FA2080" w:rsidRDefault="00FA2080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09C13EE"/>
    <w:multiLevelType w:val="hybridMultilevel"/>
    <w:tmpl w:val="7D628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0496D65"/>
    <w:multiLevelType w:val="hybridMultilevel"/>
    <w:tmpl w:val="15884FF4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7112F2E"/>
    <w:multiLevelType w:val="hybridMultilevel"/>
    <w:tmpl w:val="6BCE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D5147"/>
    <w:multiLevelType w:val="hybridMultilevel"/>
    <w:tmpl w:val="128834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9FA19BA"/>
    <w:multiLevelType w:val="hybridMultilevel"/>
    <w:tmpl w:val="64AA6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63AF5"/>
    <w:multiLevelType w:val="hybridMultilevel"/>
    <w:tmpl w:val="159C6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3F1F84"/>
    <w:multiLevelType w:val="hybridMultilevel"/>
    <w:tmpl w:val="FD9CF2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4AB7784"/>
    <w:multiLevelType w:val="hybridMultilevel"/>
    <w:tmpl w:val="A23A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8738E"/>
    <w:multiLevelType w:val="hybridMultilevel"/>
    <w:tmpl w:val="2F507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311B7"/>
    <w:multiLevelType w:val="hybridMultilevel"/>
    <w:tmpl w:val="A628E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B668C1"/>
    <w:multiLevelType w:val="hybridMultilevel"/>
    <w:tmpl w:val="8A2C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02062"/>
    <w:multiLevelType w:val="hybridMultilevel"/>
    <w:tmpl w:val="41421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626819"/>
    <w:multiLevelType w:val="hybridMultilevel"/>
    <w:tmpl w:val="BB08CC34"/>
    <w:lvl w:ilvl="0" w:tplc="BA087AC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5"/>
  </w:num>
  <w:num w:numId="5">
    <w:abstractNumId w:val="0"/>
  </w:num>
  <w:num w:numId="6">
    <w:abstractNumId w:val="14"/>
  </w:num>
  <w:num w:numId="7">
    <w:abstractNumId w:val="6"/>
  </w:num>
  <w:num w:numId="8">
    <w:abstractNumId w:val="9"/>
  </w:num>
  <w:num w:numId="9">
    <w:abstractNumId w:val="17"/>
  </w:num>
  <w:num w:numId="10">
    <w:abstractNumId w:val="12"/>
  </w:num>
  <w:num w:numId="11">
    <w:abstractNumId w:val="11"/>
  </w:num>
  <w:num w:numId="12">
    <w:abstractNumId w:val="8"/>
  </w:num>
  <w:num w:numId="13">
    <w:abstractNumId w:val="3"/>
  </w:num>
  <w:num w:numId="14">
    <w:abstractNumId w:val="7"/>
  </w:num>
  <w:num w:numId="15">
    <w:abstractNumId w:val="5"/>
  </w:num>
  <w:num w:numId="16">
    <w:abstractNumId w:val="16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46892"/>
    <w:rsid w:val="000A767E"/>
    <w:rsid w:val="000B04EC"/>
    <w:rsid w:val="00102D26"/>
    <w:rsid w:val="0013760F"/>
    <w:rsid w:val="00145D3A"/>
    <w:rsid w:val="001F0E4A"/>
    <w:rsid w:val="001F2578"/>
    <w:rsid w:val="001F5019"/>
    <w:rsid w:val="00286E54"/>
    <w:rsid w:val="00286F15"/>
    <w:rsid w:val="002B28A1"/>
    <w:rsid w:val="003341EB"/>
    <w:rsid w:val="003A26FA"/>
    <w:rsid w:val="00405596"/>
    <w:rsid w:val="004526DA"/>
    <w:rsid w:val="004A1313"/>
    <w:rsid w:val="004A5721"/>
    <w:rsid w:val="0050365D"/>
    <w:rsid w:val="00534F7C"/>
    <w:rsid w:val="005B63FE"/>
    <w:rsid w:val="00601831"/>
    <w:rsid w:val="00673D5B"/>
    <w:rsid w:val="00697616"/>
    <w:rsid w:val="006A27FA"/>
    <w:rsid w:val="006D1F94"/>
    <w:rsid w:val="00715391"/>
    <w:rsid w:val="00715BF7"/>
    <w:rsid w:val="007479F6"/>
    <w:rsid w:val="00773BBA"/>
    <w:rsid w:val="007A2940"/>
    <w:rsid w:val="007A49A0"/>
    <w:rsid w:val="007E463A"/>
    <w:rsid w:val="00812006"/>
    <w:rsid w:val="00830ABC"/>
    <w:rsid w:val="00841F32"/>
    <w:rsid w:val="00850E1A"/>
    <w:rsid w:val="008A6FB9"/>
    <w:rsid w:val="008E768E"/>
    <w:rsid w:val="00902A37"/>
    <w:rsid w:val="0091529F"/>
    <w:rsid w:val="00953067"/>
    <w:rsid w:val="009C200B"/>
    <w:rsid w:val="009D0575"/>
    <w:rsid w:val="009D2F0A"/>
    <w:rsid w:val="009E2365"/>
    <w:rsid w:val="00A961E6"/>
    <w:rsid w:val="00AD15B9"/>
    <w:rsid w:val="00B4596B"/>
    <w:rsid w:val="00B702B1"/>
    <w:rsid w:val="00BF4F7F"/>
    <w:rsid w:val="00C14FD6"/>
    <w:rsid w:val="00C153C6"/>
    <w:rsid w:val="00C6020B"/>
    <w:rsid w:val="00C666B3"/>
    <w:rsid w:val="00CA084E"/>
    <w:rsid w:val="00CA1236"/>
    <w:rsid w:val="00CC5FDA"/>
    <w:rsid w:val="00CD4B8D"/>
    <w:rsid w:val="00CF6BC9"/>
    <w:rsid w:val="00CF71F9"/>
    <w:rsid w:val="00D24665"/>
    <w:rsid w:val="00D334B4"/>
    <w:rsid w:val="00DE47E8"/>
    <w:rsid w:val="00E073B7"/>
    <w:rsid w:val="00E77B0D"/>
    <w:rsid w:val="00EA3AE9"/>
    <w:rsid w:val="00ED11C4"/>
    <w:rsid w:val="00F02047"/>
    <w:rsid w:val="00F1439E"/>
    <w:rsid w:val="00F326C4"/>
    <w:rsid w:val="00F4146C"/>
    <w:rsid w:val="00F80477"/>
    <w:rsid w:val="00FA2080"/>
    <w:rsid w:val="00FA4B9E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E1D12F-6720-4666-8DEC-64A4849D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uiPriority w:val="34"/>
    <w:qFormat/>
    <w:rsid w:val="00534F7C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843AC-7246-4E97-86FD-24CD6EA4E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cp:lastModifiedBy>app</cp:lastModifiedBy>
  <cp:revision>2</cp:revision>
  <cp:lastPrinted>2007-08-09T16:00:00Z</cp:lastPrinted>
  <dcterms:created xsi:type="dcterms:W3CDTF">2026-01-17T13:45:00Z</dcterms:created>
  <dcterms:modified xsi:type="dcterms:W3CDTF">2026-01-17T13:45:00Z</dcterms:modified>
</cp:coreProperties>
</file>