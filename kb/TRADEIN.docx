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1F0E" w:rsidRPr="00221F8C" w:rsidRDefault="00A010E0" w:rsidP="00E57868">
      <w:pPr>
        <w:pStyle w:val="BodyText"/>
        <w:contextualSpacing/>
        <w:jc w:val="left"/>
        <w:rPr>
          <w:rFonts w:ascii="Calibri" w:hAnsi="Calibri" w:cs="Calibri"/>
          <w:noProof/>
          <w:sz w:val="28"/>
          <w:szCs w:val="28"/>
        </w:rPr>
      </w:pPr>
      <w:r w:rsidRPr="00221F8C">
        <w:rPr>
          <w:rFonts w:ascii="Calibri" w:hAnsi="Calibri" w:cs="Calibri"/>
          <w:b/>
          <w:noProof/>
          <w:sz w:val="28"/>
          <w:szCs w:val="28"/>
        </w:rPr>
        <w:t>Entering Trade-Ins Before Completing the Unit Sale</w:t>
      </w:r>
    </w:p>
    <w:p w:rsidR="00031F0E" w:rsidRPr="00221F8C" w:rsidRDefault="00031F0E" w:rsidP="00E57868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4237AA" w:rsidRPr="00221F8C" w:rsidRDefault="004237AA" w:rsidP="00E57868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2"/>
        </w:rPr>
      </w:pPr>
      <w:r w:rsidRPr="00221F8C">
        <w:rPr>
          <w:rFonts w:ascii="Calibri" w:hAnsi="Calibri" w:cs="Calibri"/>
          <w:noProof/>
          <w:sz w:val="22"/>
          <w:szCs w:val="22"/>
        </w:rPr>
        <w:t>Ma</w:t>
      </w:r>
      <w:r w:rsidR="004625E2" w:rsidRPr="00221F8C">
        <w:rPr>
          <w:rFonts w:ascii="Calibri" w:hAnsi="Calibri" w:cs="Calibri"/>
          <w:noProof/>
          <w:sz w:val="22"/>
          <w:szCs w:val="22"/>
        </w:rPr>
        <w:t>ny dealerships need to enter a trade-i</w:t>
      </w:r>
      <w:r w:rsidRPr="00221F8C">
        <w:rPr>
          <w:rFonts w:ascii="Calibri" w:hAnsi="Calibri" w:cs="Calibri"/>
          <w:noProof/>
          <w:sz w:val="22"/>
          <w:szCs w:val="22"/>
        </w:rPr>
        <w:t xml:space="preserve">n into the </w:t>
      </w:r>
      <w:r w:rsidR="00AB634B" w:rsidRPr="00221F8C">
        <w:rPr>
          <w:rFonts w:ascii="Calibri" w:hAnsi="Calibri" w:cs="Calibri"/>
          <w:noProof/>
          <w:sz w:val="22"/>
          <w:szCs w:val="22"/>
        </w:rPr>
        <w:t>s</w:t>
      </w:r>
      <w:r w:rsidRPr="00221F8C">
        <w:rPr>
          <w:rFonts w:ascii="Calibri" w:hAnsi="Calibri" w:cs="Calibri"/>
          <w:noProof/>
          <w:sz w:val="22"/>
          <w:szCs w:val="22"/>
        </w:rPr>
        <w:t xml:space="preserve">ystem </w:t>
      </w:r>
      <w:r w:rsidR="00AB634B" w:rsidRPr="00221F8C">
        <w:rPr>
          <w:rFonts w:ascii="Calibri" w:hAnsi="Calibri" w:cs="Calibri"/>
          <w:noProof/>
          <w:sz w:val="22"/>
          <w:szCs w:val="22"/>
        </w:rPr>
        <w:t>prior to processing the actual sale.</w:t>
      </w:r>
      <w:r w:rsidRPr="00221F8C">
        <w:rPr>
          <w:rFonts w:ascii="Calibri" w:hAnsi="Calibri" w:cs="Calibri"/>
          <w:noProof/>
          <w:sz w:val="22"/>
          <w:szCs w:val="22"/>
        </w:rPr>
        <w:t xml:space="preserve">  In some cases, the shop must make</w:t>
      </w:r>
      <w:r w:rsidR="004625E2" w:rsidRPr="00221F8C">
        <w:rPr>
          <w:rFonts w:ascii="Calibri" w:hAnsi="Calibri" w:cs="Calibri"/>
          <w:noProof/>
          <w:sz w:val="22"/>
          <w:szCs w:val="22"/>
        </w:rPr>
        <w:t xml:space="preserve"> immediate repairs because the trade-i</w:t>
      </w:r>
      <w:r w:rsidRPr="00221F8C">
        <w:rPr>
          <w:rFonts w:ascii="Calibri" w:hAnsi="Calibri" w:cs="Calibri"/>
          <w:noProof/>
          <w:sz w:val="22"/>
          <w:szCs w:val="22"/>
        </w:rPr>
        <w:t>n is already promised to another c</w:t>
      </w:r>
      <w:r w:rsidR="00784E42" w:rsidRPr="00221F8C">
        <w:rPr>
          <w:rFonts w:ascii="Calibri" w:hAnsi="Calibri" w:cs="Calibri"/>
          <w:noProof/>
          <w:sz w:val="22"/>
          <w:szCs w:val="22"/>
        </w:rPr>
        <w:t>ustomer and it needs to be sold.</w:t>
      </w:r>
      <w:r w:rsidRPr="00221F8C">
        <w:rPr>
          <w:rFonts w:ascii="Calibri" w:hAnsi="Calibri" w:cs="Calibri"/>
          <w:noProof/>
          <w:sz w:val="22"/>
          <w:szCs w:val="22"/>
        </w:rPr>
        <w:t xml:space="preserve"> </w:t>
      </w:r>
    </w:p>
    <w:p w:rsidR="00C66F5E" w:rsidRPr="00221F8C" w:rsidRDefault="00C66F5E" w:rsidP="00E57868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C66F5E" w:rsidRPr="00D3629F" w:rsidRDefault="004625E2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noProof/>
          <w:sz w:val="22"/>
          <w:szCs w:val="22"/>
        </w:rPr>
        <w:t>Trade-i</w:t>
      </w:r>
      <w:r w:rsidR="004237AA" w:rsidRPr="00221F8C">
        <w:rPr>
          <w:rFonts w:ascii="Calibri" w:hAnsi="Calibri" w:cs="Calibri"/>
          <w:noProof/>
          <w:sz w:val="22"/>
          <w:szCs w:val="22"/>
        </w:rPr>
        <w:t xml:space="preserve">ns are typically entered into Units </w:t>
      </w:r>
      <w:r w:rsidR="00AB634B" w:rsidRPr="00221F8C">
        <w:rPr>
          <w:rFonts w:ascii="Calibri" w:hAnsi="Calibri" w:cs="Calibri"/>
          <w:noProof/>
          <w:sz w:val="22"/>
          <w:szCs w:val="22"/>
        </w:rPr>
        <w:t>as part of a</w:t>
      </w:r>
      <w:r w:rsidR="004237AA" w:rsidRPr="00221F8C">
        <w:rPr>
          <w:rFonts w:ascii="Calibri" w:hAnsi="Calibri" w:cs="Calibri"/>
          <w:noProof/>
          <w:sz w:val="22"/>
          <w:szCs w:val="22"/>
        </w:rPr>
        <w:t xml:space="preserve"> sales transaction.  </w:t>
      </w:r>
      <w:r w:rsidR="00AB634B" w:rsidRPr="00221F8C">
        <w:rPr>
          <w:rFonts w:ascii="Calibri" w:hAnsi="Calibri" w:cs="Calibri"/>
          <w:noProof/>
          <w:sz w:val="22"/>
          <w:szCs w:val="22"/>
        </w:rPr>
        <w:t xml:space="preserve">When </w:t>
      </w:r>
      <w:r w:rsidRPr="00221F8C">
        <w:rPr>
          <w:rFonts w:ascii="Calibri" w:hAnsi="Calibri" w:cs="Calibri"/>
          <w:noProof/>
          <w:sz w:val="22"/>
          <w:szCs w:val="22"/>
        </w:rPr>
        <w:t>you create a Units Sales i</w:t>
      </w:r>
      <w:r w:rsidR="004237AA" w:rsidRPr="00221F8C">
        <w:rPr>
          <w:rFonts w:ascii="Calibri" w:hAnsi="Calibri" w:cs="Calibri"/>
          <w:noProof/>
          <w:sz w:val="22"/>
          <w:szCs w:val="22"/>
        </w:rPr>
        <w:t>nvoice</w:t>
      </w:r>
      <w:r w:rsidR="00BA17B6" w:rsidRPr="00221F8C">
        <w:rPr>
          <w:rFonts w:ascii="Calibri" w:hAnsi="Calibri" w:cs="Calibri"/>
          <w:noProof/>
          <w:sz w:val="22"/>
          <w:szCs w:val="22"/>
        </w:rPr>
        <w:t>,</w:t>
      </w:r>
      <w:r w:rsidR="004237AA" w:rsidRPr="00221F8C">
        <w:rPr>
          <w:rFonts w:ascii="Calibri" w:hAnsi="Calibri" w:cs="Calibri"/>
          <w:noProof/>
          <w:sz w:val="22"/>
          <w:szCs w:val="22"/>
        </w:rPr>
        <w:t xml:space="preserve"> </w:t>
      </w:r>
      <w:r w:rsidR="00AB634B" w:rsidRPr="00221F8C">
        <w:rPr>
          <w:rFonts w:ascii="Calibri" w:hAnsi="Calibri" w:cs="Calibri"/>
          <w:noProof/>
          <w:sz w:val="22"/>
          <w:szCs w:val="22"/>
        </w:rPr>
        <w:t>you ta</w:t>
      </w:r>
      <w:r w:rsidR="004237AA" w:rsidRPr="00221F8C">
        <w:rPr>
          <w:rFonts w:ascii="Calibri" w:hAnsi="Calibri" w:cs="Calibri"/>
          <w:noProof/>
          <w:sz w:val="22"/>
          <w:szCs w:val="22"/>
        </w:rPr>
        <w:t xml:space="preserve">ke </w:t>
      </w:r>
      <w:r w:rsidR="00AB634B" w:rsidRPr="00221F8C">
        <w:rPr>
          <w:rFonts w:ascii="Calibri" w:hAnsi="Calibri" w:cs="Calibri"/>
          <w:noProof/>
          <w:sz w:val="22"/>
          <w:szCs w:val="22"/>
        </w:rPr>
        <w:t>the</w:t>
      </w:r>
      <w:r w:rsidRPr="00221F8C">
        <w:rPr>
          <w:rFonts w:ascii="Calibri" w:hAnsi="Calibri" w:cs="Calibri"/>
          <w:noProof/>
          <w:sz w:val="22"/>
          <w:szCs w:val="22"/>
        </w:rPr>
        <w:t xml:space="preserve"> trade-i</w:t>
      </w:r>
      <w:r w:rsidR="004237AA" w:rsidRPr="00221F8C">
        <w:rPr>
          <w:rFonts w:ascii="Calibri" w:hAnsi="Calibri" w:cs="Calibri"/>
          <w:noProof/>
          <w:sz w:val="22"/>
          <w:szCs w:val="22"/>
        </w:rPr>
        <w:t xml:space="preserve">n as part of the </w:t>
      </w:r>
      <w:r w:rsidR="00AB634B" w:rsidRPr="00221F8C">
        <w:rPr>
          <w:rFonts w:ascii="Calibri" w:hAnsi="Calibri" w:cs="Calibri"/>
          <w:noProof/>
          <w:sz w:val="22"/>
          <w:szCs w:val="22"/>
        </w:rPr>
        <w:t>deal.</w:t>
      </w:r>
      <w:r w:rsidR="004237AA" w:rsidRPr="00221F8C">
        <w:rPr>
          <w:rFonts w:ascii="Calibri" w:hAnsi="Calibri" w:cs="Calibri"/>
          <w:noProof/>
          <w:sz w:val="22"/>
          <w:szCs w:val="22"/>
        </w:rPr>
        <w:t xml:space="preserve">  These steps provide a way for you to handle the trade before the actual sale is processed.</w:t>
      </w:r>
      <w:r w:rsidR="00181BDC" w:rsidRPr="00221F8C">
        <w:rPr>
          <w:rFonts w:ascii="Calibri" w:hAnsi="Calibri" w:cs="Calibri"/>
          <w:noProof/>
          <w:sz w:val="22"/>
          <w:szCs w:val="22"/>
        </w:rPr>
        <w:t xml:space="preserve"> </w:t>
      </w:r>
      <w:r w:rsidR="00D3629F" w:rsidRPr="00D3629F">
        <w:rPr>
          <w:rFonts w:ascii="Calibri" w:hAnsi="Calibri" w:cs="Calibri"/>
          <w:sz w:val="22"/>
          <w:szCs w:val="22"/>
        </w:rPr>
        <w:t xml:space="preserve">In a nutshell, we will take in the trade and consider it a </w:t>
      </w:r>
      <w:r w:rsidR="00D3629F" w:rsidRPr="00D3629F">
        <w:rPr>
          <w:rFonts w:ascii="Calibri" w:hAnsi="Calibri" w:cs="Calibri"/>
          <w:b/>
          <w:sz w:val="22"/>
          <w:szCs w:val="22"/>
        </w:rPr>
        <w:t>deposit</w:t>
      </w:r>
      <w:r w:rsidR="00D3629F" w:rsidRPr="00D3629F">
        <w:rPr>
          <w:rFonts w:ascii="Calibri" w:hAnsi="Calibri" w:cs="Calibri"/>
          <w:sz w:val="22"/>
          <w:szCs w:val="22"/>
        </w:rPr>
        <w:t xml:space="preserve"> on the upcoming sale.  </w:t>
      </w:r>
      <w:r w:rsidRPr="00221F8C">
        <w:rPr>
          <w:rFonts w:ascii="Calibri" w:hAnsi="Calibri" w:cs="Calibri"/>
          <w:noProof/>
          <w:sz w:val="22"/>
          <w:szCs w:val="22"/>
        </w:rPr>
        <w:t>Two</w:t>
      </w:r>
      <w:r w:rsidR="00181BDC" w:rsidRPr="00221F8C">
        <w:rPr>
          <w:rFonts w:ascii="Calibri" w:hAnsi="Calibri" w:cs="Calibri"/>
          <w:noProof/>
          <w:sz w:val="22"/>
          <w:szCs w:val="22"/>
        </w:rPr>
        <w:t xml:space="preserve"> sets of steps for hand</w:t>
      </w:r>
      <w:r w:rsidRPr="00221F8C">
        <w:rPr>
          <w:rFonts w:ascii="Calibri" w:hAnsi="Calibri" w:cs="Calibri"/>
          <w:noProof/>
          <w:sz w:val="22"/>
          <w:szCs w:val="22"/>
        </w:rPr>
        <w:t>ling the pre-t</w:t>
      </w:r>
      <w:r w:rsidR="00181BDC" w:rsidRPr="00221F8C">
        <w:rPr>
          <w:rFonts w:ascii="Calibri" w:hAnsi="Calibri" w:cs="Calibri"/>
          <w:noProof/>
          <w:sz w:val="22"/>
          <w:szCs w:val="22"/>
        </w:rPr>
        <w:t>rade</w:t>
      </w:r>
      <w:r w:rsidR="004237AA" w:rsidRPr="00221F8C">
        <w:rPr>
          <w:rFonts w:ascii="Calibri" w:hAnsi="Calibri" w:cs="Calibri"/>
          <w:noProof/>
          <w:sz w:val="22"/>
          <w:szCs w:val="22"/>
        </w:rPr>
        <w:t xml:space="preserve"> </w:t>
      </w:r>
      <w:r w:rsidR="00784E42" w:rsidRPr="00221F8C">
        <w:rPr>
          <w:rFonts w:ascii="Calibri" w:hAnsi="Calibri" w:cs="Calibri"/>
          <w:noProof/>
          <w:sz w:val="22"/>
          <w:szCs w:val="22"/>
        </w:rPr>
        <w:t>are included here:</w:t>
      </w:r>
      <w:r w:rsidR="00181BDC" w:rsidRPr="00221F8C">
        <w:rPr>
          <w:rFonts w:ascii="Calibri" w:hAnsi="Calibri" w:cs="Calibri"/>
          <w:noProof/>
          <w:sz w:val="22"/>
          <w:szCs w:val="22"/>
        </w:rPr>
        <w:t xml:space="preserve"> one for </w:t>
      </w:r>
      <w:r w:rsidR="00181BDC" w:rsidRPr="00221F8C">
        <w:rPr>
          <w:rFonts w:ascii="Calibri" w:hAnsi="Calibri" w:cs="Calibri"/>
          <w:b/>
          <w:noProof/>
          <w:sz w:val="22"/>
          <w:szCs w:val="22"/>
        </w:rPr>
        <w:t>taxable</w:t>
      </w:r>
      <w:r w:rsidRPr="00221F8C">
        <w:rPr>
          <w:rFonts w:ascii="Calibri" w:hAnsi="Calibri" w:cs="Calibri"/>
          <w:noProof/>
          <w:sz w:val="22"/>
          <w:szCs w:val="22"/>
        </w:rPr>
        <w:t xml:space="preserve"> transactions and one for </w:t>
      </w:r>
      <w:r w:rsidRPr="00221F8C">
        <w:rPr>
          <w:rFonts w:ascii="Calibri" w:hAnsi="Calibri" w:cs="Calibri"/>
          <w:b/>
          <w:noProof/>
          <w:sz w:val="22"/>
          <w:szCs w:val="22"/>
        </w:rPr>
        <w:t>non</w:t>
      </w:r>
      <w:r w:rsidR="00181BDC" w:rsidRPr="00221F8C">
        <w:rPr>
          <w:rFonts w:ascii="Calibri" w:hAnsi="Calibri" w:cs="Calibri"/>
          <w:b/>
          <w:noProof/>
          <w:sz w:val="22"/>
          <w:szCs w:val="22"/>
        </w:rPr>
        <w:t>taxable</w:t>
      </w:r>
      <w:r w:rsidR="00181BDC" w:rsidRPr="00221F8C">
        <w:rPr>
          <w:rFonts w:ascii="Calibri" w:hAnsi="Calibri" w:cs="Calibri"/>
          <w:noProof/>
          <w:sz w:val="22"/>
          <w:szCs w:val="22"/>
        </w:rPr>
        <w:t xml:space="preserve"> transactions.</w:t>
      </w:r>
    </w:p>
    <w:p w:rsidR="004625E2" w:rsidRPr="00221F8C" w:rsidRDefault="004625E2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B634B" w:rsidRPr="00221F8C" w:rsidRDefault="004625E2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sz w:val="22"/>
          <w:szCs w:val="22"/>
          <w:u w:val="single"/>
        </w:rPr>
        <w:t>Other Charge Maintenance (OCM):</w:t>
      </w:r>
      <w:r w:rsidRPr="00221F8C">
        <w:rPr>
          <w:rFonts w:ascii="Calibri" w:hAnsi="Calibri" w:cs="Calibri"/>
          <w:sz w:val="22"/>
          <w:szCs w:val="22"/>
        </w:rPr>
        <w:t xml:space="preserve"> </w:t>
      </w:r>
      <w:r w:rsidR="004237AA" w:rsidRPr="00221F8C">
        <w:rPr>
          <w:rFonts w:ascii="Calibri" w:hAnsi="Calibri" w:cs="Calibri"/>
          <w:sz w:val="22"/>
          <w:szCs w:val="22"/>
        </w:rPr>
        <w:t xml:space="preserve">To make this work, </w:t>
      </w:r>
      <w:r w:rsidR="00AB634B" w:rsidRPr="00221F8C">
        <w:rPr>
          <w:rFonts w:ascii="Calibri" w:hAnsi="Calibri" w:cs="Calibri"/>
          <w:sz w:val="22"/>
          <w:szCs w:val="22"/>
        </w:rPr>
        <w:t xml:space="preserve">be sure that </w:t>
      </w:r>
      <w:r w:rsidR="00181BDC" w:rsidRPr="00221F8C">
        <w:rPr>
          <w:rFonts w:ascii="Calibri" w:hAnsi="Calibri" w:cs="Calibri"/>
          <w:sz w:val="22"/>
          <w:szCs w:val="22"/>
        </w:rPr>
        <w:t xml:space="preserve">Pre-Trade or </w:t>
      </w:r>
      <w:r w:rsidR="004237AA" w:rsidRPr="00221F8C">
        <w:rPr>
          <w:rFonts w:ascii="Calibri" w:hAnsi="Calibri" w:cs="Calibri"/>
          <w:sz w:val="22"/>
          <w:szCs w:val="22"/>
        </w:rPr>
        <w:t xml:space="preserve">Customer Deposits </w:t>
      </w:r>
      <w:r w:rsidR="00AB634B" w:rsidRPr="00221F8C">
        <w:rPr>
          <w:rFonts w:ascii="Calibri" w:hAnsi="Calibri" w:cs="Calibri"/>
          <w:sz w:val="22"/>
          <w:szCs w:val="22"/>
        </w:rPr>
        <w:t xml:space="preserve">is an option for </w:t>
      </w:r>
      <w:r w:rsidR="00181BDC" w:rsidRPr="00221F8C">
        <w:rPr>
          <w:rFonts w:ascii="Calibri" w:hAnsi="Calibri" w:cs="Calibri"/>
          <w:sz w:val="22"/>
          <w:szCs w:val="22"/>
          <w:u w:val="single"/>
        </w:rPr>
        <w:t>Other Charges</w:t>
      </w:r>
      <w:r w:rsidR="00181BDC" w:rsidRPr="00221F8C">
        <w:rPr>
          <w:rFonts w:ascii="Calibri" w:hAnsi="Calibri" w:cs="Calibri"/>
          <w:sz w:val="22"/>
          <w:szCs w:val="22"/>
        </w:rPr>
        <w:t xml:space="preserve"> in</w:t>
      </w:r>
      <w:r w:rsidR="004237AA" w:rsidRPr="00221F8C">
        <w:rPr>
          <w:rFonts w:ascii="Calibri" w:hAnsi="Calibri" w:cs="Calibri"/>
          <w:sz w:val="22"/>
          <w:szCs w:val="22"/>
        </w:rPr>
        <w:t xml:space="preserve"> Unit Sales</w:t>
      </w:r>
      <w:r w:rsidR="00AB634B" w:rsidRPr="00221F8C">
        <w:rPr>
          <w:rFonts w:ascii="Calibri" w:hAnsi="Calibri" w:cs="Calibri"/>
          <w:sz w:val="22"/>
          <w:szCs w:val="22"/>
        </w:rPr>
        <w:t>.</w:t>
      </w:r>
      <w:r w:rsidR="004237AA" w:rsidRPr="00221F8C">
        <w:rPr>
          <w:rFonts w:ascii="Calibri" w:hAnsi="Calibri" w:cs="Calibri"/>
          <w:sz w:val="22"/>
          <w:szCs w:val="22"/>
        </w:rPr>
        <w:t xml:space="preserve">  To </w:t>
      </w:r>
      <w:r w:rsidR="00AB634B" w:rsidRPr="00221F8C">
        <w:rPr>
          <w:rFonts w:ascii="Calibri" w:hAnsi="Calibri" w:cs="Calibri"/>
          <w:sz w:val="22"/>
          <w:szCs w:val="22"/>
        </w:rPr>
        <w:t xml:space="preserve">make sure, </w:t>
      </w:r>
      <w:r w:rsidRPr="00221F8C">
        <w:rPr>
          <w:rFonts w:ascii="Calibri" w:hAnsi="Calibri" w:cs="Calibri"/>
          <w:sz w:val="22"/>
          <w:szCs w:val="22"/>
        </w:rPr>
        <w:t>open Other Charge Maintenance by typing</w:t>
      </w:r>
      <w:r w:rsidR="00AB634B" w:rsidRPr="00221F8C">
        <w:rPr>
          <w:rFonts w:ascii="Calibri" w:hAnsi="Calibri" w:cs="Calibri"/>
          <w:sz w:val="22"/>
          <w:szCs w:val="22"/>
        </w:rPr>
        <w:t xml:space="preserve"> </w:t>
      </w:r>
      <w:r w:rsidR="00784E42" w:rsidRPr="00221F8C">
        <w:rPr>
          <w:rFonts w:ascii="Calibri" w:hAnsi="Calibri" w:cs="Calibri"/>
          <w:sz w:val="22"/>
          <w:szCs w:val="22"/>
        </w:rPr>
        <w:t>“</w:t>
      </w:r>
      <w:r w:rsidR="00181BDC" w:rsidRPr="00221F8C">
        <w:rPr>
          <w:rFonts w:ascii="Calibri" w:hAnsi="Calibri" w:cs="Calibri"/>
          <w:sz w:val="22"/>
          <w:szCs w:val="22"/>
        </w:rPr>
        <w:t>OCM</w:t>
      </w:r>
      <w:r w:rsidR="00784E42" w:rsidRPr="00221F8C">
        <w:rPr>
          <w:rFonts w:ascii="Calibri" w:hAnsi="Calibri" w:cs="Calibri"/>
          <w:sz w:val="22"/>
          <w:szCs w:val="22"/>
        </w:rPr>
        <w:t>” in the Shortcuts Bar</w:t>
      </w:r>
      <w:r w:rsidR="00AB634B" w:rsidRPr="00221F8C">
        <w:rPr>
          <w:rFonts w:ascii="Calibri" w:hAnsi="Calibri" w:cs="Calibri"/>
          <w:sz w:val="22"/>
          <w:szCs w:val="22"/>
        </w:rPr>
        <w:t>.</w:t>
      </w:r>
    </w:p>
    <w:p w:rsidR="00C66F5E" w:rsidRPr="00221F8C" w:rsidRDefault="00C66F5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237AA" w:rsidRPr="00221F8C" w:rsidRDefault="003919D0" w:rsidP="00C66F5E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70.75pt">
            <v:imagedata r:id="rId7" o:title=""/>
          </v:shape>
        </w:pict>
      </w:r>
    </w:p>
    <w:p w:rsidR="00C66F5E" w:rsidRPr="00221F8C" w:rsidRDefault="00C66F5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237AA" w:rsidRPr="00221F8C" w:rsidRDefault="004237AA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>Make sure that “</w:t>
      </w:r>
      <w:r w:rsidR="00181BDC" w:rsidRPr="00221F8C">
        <w:rPr>
          <w:rFonts w:ascii="Calibri" w:hAnsi="Calibri" w:cs="Calibri"/>
          <w:sz w:val="22"/>
          <w:szCs w:val="22"/>
        </w:rPr>
        <w:t>Pre-Trade</w:t>
      </w:r>
      <w:r w:rsidRPr="00221F8C">
        <w:rPr>
          <w:rFonts w:ascii="Calibri" w:hAnsi="Calibri" w:cs="Calibri"/>
          <w:sz w:val="22"/>
          <w:szCs w:val="22"/>
        </w:rPr>
        <w:t xml:space="preserve">” is one of the selections available </w:t>
      </w:r>
      <w:r w:rsidR="00D3629F" w:rsidRPr="00221F8C">
        <w:rPr>
          <w:rFonts w:ascii="Calibri" w:hAnsi="Calibri" w:cs="Calibri"/>
          <w:sz w:val="22"/>
          <w:szCs w:val="22"/>
        </w:rPr>
        <w:t>for Unit Sale (US)</w:t>
      </w:r>
      <w:r w:rsidR="00181BDC" w:rsidRPr="00221F8C">
        <w:rPr>
          <w:rFonts w:ascii="Calibri" w:hAnsi="Calibri" w:cs="Calibri"/>
          <w:sz w:val="22"/>
          <w:szCs w:val="22"/>
        </w:rPr>
        <w:t xml:space="preserve"> </w:t>
      </w:r>
      <w:r w:rsidRPr="00221F8C">
        <w:rPr>
          <w:rFonts w:ascii="Calibri" w:hAnsi="Calibri" w:cs="Calibri"/>
          <w:sz w:val="22"/>
          <w:szCs w:val="22"/>
        </w:rPr>
        <w:t xml:space="preserve">in your choices.  Typically, many dealerships use account number </w:t>
      </w:r>
      <w:r w:rsidRPr="00221F8C">
        <w:rPr>
          <w:rFonts w:ascii="Calibri" w:hAnsi="Calibri" w:cs="Calibri"/>
          <w:b/>
          <w:sz w:val="22"/>
          <w:szCs w:val="22"/>
        </w:rPr>
        <w:t>20100</w:t>
      </w:r>
      <w:r w:rsidRPr="00221F8C">
        <w:rPr>
          <w:rFonts w:ascii="Calibri" w:hAnsi="Calibri" w:cs="Calibri"/>
          <w:sz w:val="22"/>
          <w:szCs w:val="22"/>
        </w:rPr>
        <w:t xml:space="preserve"> </w:t>
      </w:r>
      <w:r w:rsidR="003919D0" w:rsidRPr="00221F8C">
        <w:rPr>
          <w:rFonts w:ascii="Calibri" w:hAnsi="Calibri" w:cs="Calibri"/>
          <w:sz w:val="22"/>
          <w:szCs w:val="22"/>
        </w:rPr>
        <w:t>(</w:t>
      </w:r>
      <w:r w:rsidRPr="00221F8C">
        <w:rPr>
          <w:rFonts w:ascii="Calibri" w:hAnsi="Calibri" w:cs="Calibri"/>
          <w:sz w:val="22"/>
          <w:szCs w:val="22"/>
        </w:rPr>
        <w:t>Customer Deposits</w:t>
      </w:r>
      <w:r w:rsidR="003919D0" w:rsidRPr="00221F8C">
        <w:rPr>
          <w:rFonts w:ascii="Calibri" w:hAnsi="Calibri" w:cs="Calibri"/>
          <w:sz w:val="22"/>
          <w:szCs w:val="22"/>
        </w:rPr>
        <w:t>) for this</w:t>
      </w:r>
      <w:r w:rsidR="00D3629F" w:rsidRPr="00221F8C">
        <w:rPr>
          <w:rFonts w:ascii="Calibri" w:hAnsi="Calibri" w:cs="Calibri"/>
          <w:sz w:val="22"/>
          <w:szCs w:val="22"/>
        </w:rPr>
        <w:t>.  Double-check your Chart of A</w:t>
      </w:r>
      <w:r w:rsidRPr="00221F8C">
        <w:rPr>
          <w:rFonts w:ascii="Calibri" w:hAnsi="Calibri" w:cs="Calibri"/>
          <w:sz w:val="22"/>
          <w:szCs w:val="22"/>
        </w:rPr>
        <w:t>ccounts</w:t>
      </w:r>
      <w:r w:rsidR="00D3629F" w:rsidRPr="00221F8C">
        <w:rPr>
          <w:rFonts w:ascii="Calibri" w:hAnsi="Calibri" w:cs="Calibri"/>
          <w:sz w:val="22"/>
          <w:szCs w:val="22"/>
        </w:rPr>
        <w:t xml:space="preserve"> (COA)</w:t>
      </w:r>
      <w:r w:rsidRPr="00221F8C">
        <w:rPr>
          <w:rFonts w:ascii="Calibri" w:hAnsi="Calibri" w:cs="Calibri"/>
          <w:sz w:val="22"/>
          <w:szCs w:val="22"/>
        </w:rPr>
        <w:t xml:space="preserve"> before you add that entry here. </w:t>
      </w:r>
    </w:p>
    <w:p w:rsidR="00C66F5E" w:rsidRPr="00221F8C" w:rsidRDefault="00C66F5E" w:rsidP="00E57868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784E42" w:rsidRPr="00221F8C" w:rsidRDefault="00181BDC" w:rsidP="00E57868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sz w:val="22"/>
          <w:szCs w:val="22"/>
          <w:u w:val="single"/>
        </w:rPr>
        <w:t>P</w:t>
      </w:r>
      <w:r w:rsidR="00D3629F" w:rsidRPr="00221F8C">
        <w:rPr>
          <w:rFonts w:ascii="Calibri" w:hAnsi="Calibri" w:cs="Calibri"/>
          <w:b/>
          <w:sz w:val="22"/>
          <w:szCs w:val="22"/>
          <w:u w:val="single"/>
        </w:rPr>
        <w:t>rocessing a Pre-Trade for a non</w:t>
      </w:r>
      <w:r w:rsidRPr="00221F8C">
        <w:rPr>
          <w:rFonts w:ascii="Calibri" w:hAnsi="Calibri" w:cs="Calibri"/>
          <w:b/>
          <w:sz w:val="22"/>
          <w:szCs w:val="22"/>
          <w:u w:val="single"/>
        </w:rPr>
        <w:t>taxable transaction</w:t>
      </w:r>
      <w:r w:rsidR="00D3629F" w:rsidRPr="00221F8C">
        <w:rPr>
          <w:rFonts w:ascii="Calibri" w:hAnsi="Calibri" w:cs="Calibri"/>
          <w:b/>
          <w:sz w:val="22"/>
          <w:szCs w:val="22"/>
          <w:u w:val="single"/>
        </w:rPr>
        <w:t>:</w:t>
      </w:r>
    </w:p>
    <w:p w:rsidR="00784E42" w:rsidRPr="00221F8C" w:rsidRDefault="00784E42" w:rsidP="00E57868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4237AA" w:rsidRPr="00221F8C" w:rsidRDefault="007D1264" w:rsidP="00C66F5E">
      <w:pPr>
        <w:pStyle w:val="BodyText"/>
        <w:contextualSpacing/>
        <w:jc w:val="center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lastRenderedPageBreak/>
        <w:pict>
          <v:shape id="_x0000_i1026" type="#_x0000_t75" style="width:431.25pt;height:314.25pt">
            <v:imagedata r:id="rId8" o:title=""/>
          </v:shape>
        </w:pict>
      </w:r>
    </w:p>
    <w:p w:rsidR="00C66F5E" w:rsidRPr="00221F8C" w:rsidRDefault="00C66F5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66F5E" w:rsidRPr="00221F8C" w:rsidRDefault="004237AA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>Now we will handle the trade-in</w:t>
      </w:r>
      <w:r w:rsidR="00D3629F" w:rsidRPr="00221F8C">
        <w:rPr>
          <w:rFonts w:ascii="Calibri" w:hAnsi="Calibri" w:cs="Calibri"/>
          <w:sz w:val="22"/>
          <w:szCs w:val="22"/>
        </w:rPr>
        <w:t>, in this case a nontaxable unit,</w:t>
      </w:r>
      <w:r w:rsidRPr="00221F8C">
        <w:rPr>
          <w:rFonts w:ascii="Calibri" w:hAnsi="Calibri" w:cs="Calibri"/>
          <w:sz w:val="22"/>
          <w:szCs w:val="22"/>
        </w:rPr>
        <w:t xml:space="preserve"> and bring it into invent</w:t>
      </w:r>
      <w:r w:rsidR="00D3629F" w:rsidRPr="00221F8C">
        <w:rPr>
          <w:rFonts w:ascii="Calibri" w:hAnsi="Calibri" w:cs="Calibri"/>
          <w:sz w:val="22"/>
          <w:szCs w:val="22"/>
        </w:rPr>
        <w:t>ory.  We will use the Unit Sale (US)</w:t>
      </w:r>
      <w:r w:rsidRPr="00221F8C">
        <w:rPr>
          <w:rFonts w:ascii="Calibri" w:hAnsi="Calibri" w:cs="Calibri"/>
          <w:sz w:val="22"/>
          <w:szCs w:val="22"/>
        </w:rPr>
        <w:t xml:space="preserve"> invoicing routine to process the trade-in.  </w:t>
      </w:r>
    </w:p>
    <w:p w:rsidR="00C66F5E" w:rsidRPr="00221F8C" w:rsidRDefault="00C66F5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3629F" w:rsidRPr="00221F8C" w:rsidRDefault="004237AA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sz w:val="22"/>
          <w:szCs w:val="22"/>
        </w:rPr>
        <w:t>To access this function</w:t>
      </w:r>
      <w:r w:rsidRPr="00221F8C">
        <w:rPr>
          <w:rFonts w:ascii="Calibri" w:hAnsi="Calibri" w:cs="Calibri"/>
          <w:sz w:val="22"/>
          <w:szCs w:val="22"/>
        </w:rPr>
        <w:t xml:space="preserve">, </w:t>
      </w:r>
      <w:r w:rsidR="00D3629F" w:rsidRPr="00221F8C">
        <w:rPr>
          <w:rFonts w:ascii="Calibri" w:hAnsi="Calibri" w:cs="Calibri"/>
          <w:sz w:val="22"/>
          <w:szCs w:val="22"/>
        </w:rPr>
        <w:t xml:space="preserve">you can either: </w:t>
      </w:r>
    </w:p>
    <w:p w:rsidR="00D3629F" w:rsidRPr="00221F8C" w:rsidRDefault="00D3629F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237AA" w:rsidRPr="00221F8C" w:rsidRDefault="00D3629F" w:rsidP="00D3629F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>Select “Units” from the menu and choose the</w:t>
      </w:r>
      <w:r w:rsidR="006C525D" w:rsidRPr="00221F8C">
        <w:rPr>
          <w:rFonts w:ascii="Calibri" w:hAnsi="Calibri" w:cs="Calibri"/>
          <w:sz w:val="22"/>
          <w:szCs w:val="22"/>
        </w:rPr>
        <w:t xml:space="preserve"> </w:t>
      </w:r>
      <w:r w:rsidRPr="00221F8C">
        <w:rPr>
          <w:rFonts w:ascii="Calibri" w:hAnsi="Calibri" w:cs="Calibri"/>
          <w:sz w:val="22"/>
          <w:szCs w:val="22"/>
        </w:rPr>
        <w:t>“Data Entry” submenu.  Click on</w:t>
      </w:r>
      <w:r w:rsidR="00AB634B" w:rsidRPr="00221F8C">
        <w:rPr>
          <w:rFonts w:ascii="Calibri" w:hAnsi="Calibri" w:cs="Calibri"/>
          <w:sz w:val="22"/>
          <w:szCs w:val="22"/>
        </w:rPr>
        <w:t xml:space="preserve"> </w:t>
      </w:r>
      <w:r w:rsidRPr="00221F8C">
        <w:rPr>
          <w:rFonts w:ascii="Calibri" w:hAnsi="Calibri" w:cs="Calibri"/>
          <w:sz w:val="22"/>
          <w:szCs w:val="22"/>
        </w:rPr>
        <w:t>“</w:t>
      </w:r>
      <w:r w:rsidR="00AB634B" w:rsidRPr="00221F8C">
        <w:rPr>
          <w:rFonts w:ascii="Calibri" w:hAnsi="Calibri" w:cs="Calibri"/>
          <w:sz w:val="22"/>
          <w:szCs w:val="22"/>
        </w:rPr>
        <w:t>Unit</w:t>
      </w:r>
      <w:r w:rsidR="00CD4DBF" w:rsidRPr="00221F8C">
        <w:rPr>
          <w:rFonts w:ascii="Calibri" w:hAnsi="Calibri" w:cs="Calibri"/>
          <w:sz w:val="22"/>
          <w:szCs w:val="22"/>
        </w:rPr>
        <w:t xml:space="preserve"> Sale</w:t>
      </w:r>
      <w:r w:rsidRPr="00221F8C">
        <w:rPr>
          <w:rFonts w:ascii="Calibri" w:hAnsi="Calibri" w:cs="Calibri"/>
          <w:sz w:val="22"/>
          <w:szCs w:val="22"/>
        </w:rPr>
        <w:t>.”</w:t>
      </w:r>
    </w:p>
    <w:p w:rsidR="004237AA" w:rsidRPr="00221F8C" w:rsidRDefault="00D3629F" w:rsidP="00D3629F">
      <w:pPr>
        <w:pStyle w:val="Command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</w:rPr>
        <w:t>T</w:t>
      </w:r>
      <w:r w:rsidR="004237AA" w:rsidRPr="00221F8C">
        <w:rPr>
          <w:rFonts w:ascii="Calibri" w:hAnsi="Calibri" w:cs="Calibri"/>
          <w:b w:val="0"/>
          <w:sz w:val="22"/>
          <w:szCs w:val="22"/>
        </w:rPr>
        <w:t xml:space="preserve">ype </w:t>
      </w:r>
      <w:r w:rsidRPr="00221F8C">
        <w:rPr>
          <w:rFonts w:ascii="Calibri" w:hAnsi="Calibri" w:cs="Calibri"/>
          <w:b w:val="0"/>
          <w:sz w:val="22"/>
          <w:szCs w:val="22"/>
        </w:rPr>
        <w:t>“</w:t>
      </w:r>
      <w:r w:rsidR="00175522" w:rsidRPr="00221F8C">
        <w:rPr>
          <w:rFonts w:ascii="Calibri" w:hAnsi="Calibri" w:cs="Calibri"/>
          <w:b w:val="0"/>
          <w:sz w:val="22"/>
          <w:szCs w:val="22"/>
        </w:rPr>
        <w:t>US</w:t>
      </w:r>
      <w:r w:rsidRPr="00221F8C">
        <w:rPr>
          <w:rFonts w:ascii="Calibri" w:hAnsi="Calibri" w:cs="Calibri"/>
          <w:b w:val="0"/>
          <w:sz w:val="22"/>
          <w:szCs w:val="22"/>
        </w:rPr>
        <w:t>”</w:t>
      </w:r>
      <w:r w:rsidR="00175522" w:rsidRPr="00221F8C">
        <w:rPr>
          <w:rFonts w:ascii="Calibri" w:hAnsi="Calibri" w:cs="Calibri"/>
          <w:b w:val="0"/>
          <w:sz w:val="22"/>
          <w:szCs w:val="22"/>
        </w:rPr>
        <w:t xml:space="preserve"> in the </w:t>
      </w:r>
      <w:r w:rsidR="00784E42" w:rsidRPr="00221F8C">
        <w:rPr>
          <w:rFonts w:ascii="Calibri" w:hAnsi="Calibri" w:cs="Calibri"/>
          <w:b w:val="0"/>
          <w:sz w:val="22"/>
          <w:szCs w:val="22"/>
        </w:rPr>
        <w:t>Shortcuts Bar</w:t>
      </w:r>
      <w:r w:rsidRPr="00221F8C">
        <w:rPr>
          <w:rFonts w:ascii="Calibri" w:hAnsi="Calibri" w:cs="Calibri"/>
          <w:b w:val="0"/>
          <w:sz w:val="22"/>
          <w:szCs w:val="22"/>
        </w:rPr>
        <w:t>.</w:t>
      </w:r>
    </w:p>
    <w:p w:rsidR="00C66F5E" w:rsidRPr="00221F8C" w:rsidRDefault="00C66F5E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237AA" w:rsidRPr="00D3629F" w:rsidRDefault="004237AA" w:rsidP="00D3629F">
      <w:pPr>
        <w:pStyle w:val="Heading3"/>
        <w:keepNext w:val="0"/>
        <w:spacing w:before="0"/>
        <w:contextualSpacing/>
        <w:jc w:val="left"/>
        <w:rPr>
          <w:b w:val="0"/>
        </w:rPr>
      </w:pPr>
      <w:r w:rsidRPr="00221F8C">
        <w:rPr>
          <w:rFonts w:ascii="Calibri" w:hAnsi="Calibri" w:cs="Calibri"/>
          <w:b w:val="0"/>
          <w:sz w:val="22"/>
          <w:szCs w:val="22"/>
          <w:u w:val="single"/>
        </w:rPr>
        <w:t>Customer</w:t>
      </w:r>
      <w:r w:rsidR="00D3629F" w:rsidRPr="00221F8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3629F" w:rsidRPr="00221F8C">
        <w:rPr>
          <w:rFonts w:ascii="Calibri" w:hAnsi="Calibri" w:cs="Calibri"/>
          <w:b w:val="0"/>
          <w:sz w:val="22"/>
          <w:szCs w:val="22"/>
        </w:rPr>
        <w:t xml:space="preserve"> </w:t>
      </w:r>
      <w:r w:rsidR="00640545" w:rsidRPr="00221F8C">
        <w:rPr>
          <w:rFonts w:ascii="Calibri" w:hAnsi="Calibri" w:cs="Calibri"/>
          <w:b w:val="0"/>
          <w:sz w:val="22"/>
          <w:szCs w:val="22"/>
        </w:rPr>
        <w:t xml:space="preserve">Choose the customer who trading in the unit.  Type the customer number or </w:t>
      </w:r>
      <w:r w:rsidRPr="00221F8C">
        <w:rPr>
          <w:rFonts w:ascii="Calibri" w:hAnsi="Calibri" w:cs="Calibri"/>
          <w:b w:val="0"/>
          <w:sz w:val="22"/>
          <w:szCs w:val="22"/>
        </w:rPr>
        <w:t xml:space="preserve">search for the number </w:t>
      </w:r>
      <w:r w:rsidR="00640545" w:rsidRPr="00221F8C">
        <w:rPr>
          <w:rFonts w:ascii="Calibri" w:hAnsi="Calibri" w:cs="Calibri"/>
          <w:b w:val="0"/>
          <w:sz w:val="22"/>
          <w:szCs w:val="22"/>
        </w:rPr>
        <w:t>by</w:t>
      </w:r>
      <w:r w:rsidRPr="00221F8C">
        <w:rPr>
          <w:rFonts w:ascii="Calibri" w:hAnsi="Calibri" w:cs="Calibri"/>
          <w:b w:val="0"/>
          <w:sz w:val="22"/>
          <w:szCs w:val="22"/>
        </w:rPr>
        <w:t xml:space="preserve"> typing in a few letters of the customer’s last name.  Select the correct name from the </w:t>
      </w:r>
      <w:r w:rsidR="00D3629F" w:rsidRPr="00221F8C">
        <w:rPr>
          <w:rFonts w:ascii="Calibri" w:hAnsi="Calibri" w:cs="Calibri"/>
          <w:b w:val="0"/>
          <w:sz w:val="22"/>
          <w:szCs w:val="22"/>
        </w:rPr>
        <w:t>results</w:t>
      </w:r>
      <w:r w:rsidRPr="00221F8C">
        <w:rPr>
          <w:rFonts w:ascii="Calibri" w:hAnsi="Calibri" w:cs="Calibri"/>
          <w:b w:val="0"/>
          <w:sz w:val="22"/>
          <w:szCs w:val="22"/>
        </w:rPr>
        <w:t xml:space="preserve"> shown by clicking on it.</w:t>
      </w:r>
    </w:p>
    <w:p w:rsidR="00C66F5E" w:rsidRPr="00221F8C" w:rsidRDefault="00C66F5E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237AA" w:rsidRPr="00221F8C" w:rsidRDefault="004237AA" w:rsidP="00D3629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  <w:u w:val="single"/>
        </w:rPr>
        <w:t>Salesman</w:t>
      </w:r>
      <w:r w:rsidR="00D3629F" w:rsidRPr="00221F8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3629F" w:rsidRPr="00221F8C">
        <w:rPr>
          <w:rFonts w:ascii="Calibri" w:hAnsi="Calibri" w:cs="Calibri"/>
          <w:b w:val="0"/>
          <w:sz w:val="22"/>
          <w:szCs w:val="22"/>
        </w:rPr>
        <w:t xml:space="preserve"> </w:t>
      </w:r>
      <w:r w:rsidRPr="00221F8C">
        <w:rPr>
          <w:rFonts w:ascii="Calibri" w:hAnsi="Calibri" w:cs="Calibri"/>
          <w:b w:val="0"/>
          <w:sz w:val="22"/>
          <w:szCs w:val="22"/>
        </w:rPr>
        <w:t>Identify the salesperson here.  Type in his/her initials or employee number</w:t>
      </w:r>
      <w:r w:rsidR="00D3629F" w:rsidRPr="00221F8C">
        <w:rPr>
          <w:rFonts w:ascii="Calibri" w:hAnsi="Calibri" w:cs="Calibri"/>
          <w:b w:val="0"/>
          <w:sz w:val="22"/>
          <w:szCs w:val="22"/>
        </w:rPr>
        <w:t>,</w:t>
      </w:r>
      <w:r w:rsidR="003919D0" w:rsidRPr="00221F8C">
        <w:rPr>
          <w:rFonts w:ascii="Calibri" w:hAnsi="Calibri" w:cs="Calibri"/>
          <w:b w:val="0"/>
          <w:sz w:val="22"/>
          <w:szCs w:val="22"/>
        </w:rPr>
        <w:t xml:space="preserve"> or choose it from the </w:t>
      </w:r>
      <w:r w:rsidR="00D3629F" w:rsidRPr="00221F8C">
        <w:rPr>
          <w:rFonts w:ascii="Calibri" w:hAnsi="Calibri" w:cs="Calibri"/>
          <w:b w:val="0"/>
          <w:sz w:val="22"/>
          <w:szCs w:val="22"/>
        </w:rPr>
        <w:t>drop-down menu</w:t>
      </w:r>
      <w:r w:rsidRPr="00221F8C">
        <w:rPr>
          <w:rFonts w:ascii="Calibri" w:hAnsi="Calibri" w:cs="Calibri"/>
          <w:b w:val="0"/>
          <w:sz w:val="22"/>
          <w:szCs w:val="22"/>
        </w:rPr>
        <w:t>.</w:t>
      </w:r>
    </w:p>
    <w:p w:rsidR="00C66F5E" w:rsidRPr="00221F8C" w:rsidRDefault="00C66F5E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237AA" w:rsidRPr="00221F8C" w:rsidRDefault="004237AA" w:rsidP="00D3629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  <w:u w:val="single"/>
        </w:rPr>
        <w:t>Expiration Date</w:t>
      </w:r>
      <w:r w:rsidR="00D3629F" w:rsidRPr="00221F8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3629F" w:rsidRPr="00221F8C">
        <w:rPr>
          <w:rFonts w:ascii="Calibri" w:hAnsi="Calibri" w:cs="Calibri"/>
          <w:b w:val="0"/>
          <w:sz w:val="22"/>
          <w:szCs w:val="22"/>
        </w:rPr>
        <w:t xml:space="preserve"> </w:t>
      </w:r>
      <w:r w:rsidR="00640545" w:rsidRPr="00221F8C">
        <w:rPr>
          <w:rFonts w:ascii="Calibri" w:hAnsi="Calibri" w:cs="Calibri"/>
          <w:b w:val="0"/>
          <w:sz w:val="22"/>
          <w:szCs w:val="22"/>
        </w:rPr>
        <w:t>Leave this field as it is for this transaction.</w:t>
      </w:r>
    </w:p>
    <w:p w:rsidR="00C66F5E" w:rsidRPr="00221F8C" w:rsidRDefault="00C66F5E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894B3B" w:rsidRPr="00221F8C" w:rsidRDefault="00894B3B" w:rsidP="00D3629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  <w:u w:val="single"/>
        </w:rPr>
        <w:t>Save Header</w:t>
      </w:r>
      <w:r w:rsidR="00D3629F" w:rsidRPr="00221F8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3629F" w:rsidRPr="00221F8C">
        <w:rPr>
          <w:rFonts w:ascii="Calibri" w:hAnsi="Calibri" w:cs="Calibri"/>
          <w:b w:val="0"/>
          <w:sz w:val="22"/>
          <w:szCs w:val="22"/>
        </w:rPr>
        <w:t xml:space="preserve"> </w:t>
      </w:r>
      <w:r w:rsidRPr="00221F8C">
        <w:rPr>
          <w:rFonts w:ascii="Calibri" w:hAnsi="Calibri" w:cs="Calibri"/>
          <w:b w:val="0"/>
          <w:sz w:val="22"/>
          <w:szCs w:val="22"/>
        </w:rPr>
        <w:t xml:space="preserve">Press the </w:t>
      </w:r>
      <w:r w:rsidRPr="00221F8C">
        <w:rPr>
          <w:rFonts w:ascii="Calibri" w:hAnsi="Calibri" w:cs="Calibri"/>
          <w:bCs/>
          <w:sz w:val="22"/>
          <w:szCs w:val="22"/>
        </w:rPr>
        <w:t>Save Header</w:t>
      </w:r>
      <w:r w:rsidRPr="00221F8C">
        <w:rPr>
          <w:rFonts w:ascii="Calibri" w:hAnsi="Calibri" w:cs="Calibri"/>
          <w:b w:val="0"/>
          <w:sz w:val="22"/>
          <w:szCs w:val="22"/>
        </w:rPr>
        <w:t xml:space="preserve"> button to save the customer information and move on to the invoice.</w:t>
      </w:r>
    </w:p>
    <w:p w:rsidR="009225B6" w:rsidRPr="00221F8C" w:rsidRDefault="009225B6" w:rsidP="00E57868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4237AA" w:rsidRPr="00221F8C" w:rsidRDefault="003919D0" w:rsidP="00C66F5E">
      <w:pPr>
        <w:pStyle w:val="Body"/>
        <w:spacing w:before="0"/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pict>
          <v:shape id="_x0000_i1027" type="#_x0000_t75" style="width:6in;height:309pt">
            <v:imagedata r:id="rId9" o:title=""/>
          </v:shape>
        </w:pict>
      </w:r>
    </w:p>
    <w:p w:rsidR="00C66F5E" w:rsidRPr="00221F8C" w:rsidRDefault="00C66F5E" w:rsidP="00E57868">
      <w:pPr>
        <w:pStyle w:val="Body"/>
        <w:spacing w:before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894B3B" w:rsidRPr="00221F8C" w:rsidRDefault="00894B3B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  <w:u w:val="single"/>
        </w:rPr>
      </w:pPr>
      <w:r w:rsidRPr="00221F8C">
        <w:rPr>
          <w:rFonts w:ascii="Calibri" w:hAnsi="Calibri" w:cs="Calibri"/>
          <w:bCs/>
          <w:sz w:val="22"/>
          <w:szCs w:val="22"/>
          <w:u w:val="single"/>
        </w:rPr>
        <w:t xml:space="preserve">Click on </w:t>
      </w:r>
      <w:r w:rsidRPr="00221F8C">
        <w:rPr>
          <w:rFonts w:ascii="Calibri" w:hAnsi="Calibri" w:cs="Calibri"/>
          <w:b/>
          <w:bCs/>
          <w:sz w:val="22"/>
          <w:szCs w:val="22"/>
          <w:u w:val="single"/>
        </w:rPr>
        <w:t>Trade In</w:t>
      </w:r>
      <w:r w:rsidR="00D3629F" w:rsidRPr="00221F8C">
        <w:rPr>
          <w:rFonts w:ascii="Calibri" w:hAnsi="Calibri" w:cs="Calibri"/>
          <w:bCs/>
          <w:sz w:val="22"/>
          <w:szCs w:val="22"/>
          <w:u w:val="single"/>
        </w:rPr>
        <w:t>:</w:t>
      </w:r>
    </w:p>
    <w:p w:rsidR="005405D6" w:rsidRPr="00221F8C" w:rsidRDefault="005405D6" w:rsidP="00E57868">
      <w:pPr>
        <w:pStyle w:val="Indent"/>
        <w:spacing w:before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5405D6" w:rsidRPr="00221F8C" w:rsidRDefault="00784E42" w:rsidP="00D3629F">
      <w:pPr>
        <w:pStyle w:val="Indent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 xml:space="preserve">Source: </w:t>
      </w:r>
      <w:r w:rsidR="00894B3B" w:rsidRPr="00221F8C">
        <w:rPr>
          <w:rFonts w:ascii="Calibri" w:hAnsi="Calibri" w:cs="Calibri"/>
          <w:sz w:val="22"/>
          <w:szCs w:val="22"/>
        </w:rPr>
        <w:t>Choose the Unit source for the trade-in or press the arrow to search for it.</w:t>
      </w:r>
    </w:p>
    <w:p w:rsidR="00894B3B" w:rsidRPr="00221F8C" w:rsidRDefault="00784E42" w:rsidP="00D3629F">
      <w:pPr>
        <w:pStyle w:val="Indent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>Stock#:</w:t>
      </w:r>
      <w:r w:rsidR="00894B3B" w:rsidRPr="00221F8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94B3B" w:rsidRPr="00221F8C">
        <w:rPr>
          <w:rFonts w:ascii="Calibri" w:hAnsi="Calibri" w:cs="Calibri"/>
          <w:bCs/>
          <w:sz w:val="22"/>
          <w:szCs w:val="22"/>
        </w:rPr>
        <w:t xml:space="preserve">Enter the stock number for trade or press </w:t>
      </w:r>
      <w:r w:rsidRPr="00221F8C">
        <w:rPr>
          <w:rFonts w:ascii="Calibri" w:hAnsi="Calibri" w:cs="Calibri"/>
          <w:bCs/>
          <w:sz w:val="22"/>
          <w:szCs w:val="22"/>
        </w:rPr>
        <w:t>“E</w:t>
      </w:r>
      <w:r w:rsidR="00894B3B" w:rsidRPr="00221F8C">
        <w:rPr>
          <w:rFonts w:ascii="Calibri" w:hAnsi="Calibri" w:cs="Calibri"/>
          <w:bCs/>
          <w:sz w:val="22"/>
          <w:szCs w:val="22"/>
        </w:rPr>
        <w:t>nter</w:t>
      </w:r>
      <w:r w:rsidRPr="00221F8C">
        <w:rPr>
          <w:rFonts w:ascii="Calibri" w:hAnsi="Calibri" w:cs="Calibri"/>
          <w:bCs/>
          <w:sz w:val="22"/>
          <w:szCs w:val="22"/>
        </w:rPr>
        <w:t>”</w:t>
      </w:r>
      <w:r w:rsidR="00894B3B" w:rsidRPr="00221F8C">
        <w:rPr>
          <w:rFonts w:ascii="Calibri" w:hAnsi="Calibri" w:cs="Calibri"/>
          <w:bCs/>
          <w:sz w:val="22"/>
          <w:szCs w:val="22"/>
        </w:rPr>
        <w:t xml:space="preserve"> to have it assigned.</w:t>
      </w:r>
      <w:r w:rsidR="007D1264" w:rsidRPr="00221F8C">
        <w:rPr>
          <w:rFonts w:ascii="Calibri" w:hAnsi="Calibri" w:cs="Calibri"/>
          <w:bCs/>
          <w:sz w:val="22"/>
          <w:szCs w:val="22"/>
        </w:rPr>
        <w:t xml:space="preserve">  You may also use the arrow to search for it if the customer’s</w:t>
      </w:r>
      <w:r w:rsidR="00D3629F" w:rsidRPr="00221F8C">
        <w:rPr>
          <w:rFonts w:ascii="Calibri" w:hAnsi="Calibri" w:cs="Calibri"/>
          <w:bCs/>
          <w:sz w:val="22"/>
          <w:szCs w:val="22"/>
        </w:rPr>
        <w:t xml:space="preserve"> unit</w:t>
      </w:r>
      <w:r w:rsidR="007D1264" w:rsidRPr="00221F8C">
        <w:rPr>
          <w:rFonts w:ascii="Calibri" w:hAnsi="Calibri" w:cs="Calibri"/>
          <w:bCs/>
          <w:sz w:val="22"/>
          <w:szCs w:val="22"/>
        </w:rPr>
        <w:t xml:space="preserve"> is already in the system as a sold or historical unit.  If the unit exists in the system, many of the following fields will be populated and will not require any entry from you.</w:t>
      </w:r>
    </w:p>
    <w:p w:rsidR="00894B3B" w:rsidRPr="00221F8C" w:rsidRDefault="00784E42" w:rsidP="00D3629F">
      <w:pPr>
        <w:pStyle w:val="Indent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>Amount:</w:t>
      </w:r>
      <w:r w:rsidR="00894B3B" w:rsidRPr="00221F8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94B3B" w:rsidRPr="00221F8C">
        <w:rPr>
          <w:rFonts w:ascii="Calibri" w:hAnsi="Calibri" w:cs="Calibri"/>
          <w:sz w:val="22"/>
          <w:szCs w:val="22"/>
        </w:rPr>
        <w:t>Enter the amount to be given for the trade-in.</w:t>
      </w:r>
    </w:p>
    <w:p w:rsidR="00894B3B" w:rsidRPr="00221F8C" w:rsidRDefault="00784E42" w:rsidP="00D3629F">
      <w:pPr>
        <w:pStyle w:val="Indent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>Type:</w:t>
      </w:r>
      <w:r w:rsidR="00894B3B" w:rsidRPr="00221F8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94B3B" w:rsidRPr="00221F8C">
        <w:rPr>
          <w:rFonts w:ascii="Calibri" w:hAnsi="Calibri" w:cs="Calibri"/>
          <w:sz w:val="22"/>
          <w:szCs w:val="22"/>
        </w:rPr>
        <w:t xml:space="preserve">Enter the type of equipment </w:t>
      </w:r>
      <w:r w:rsidR="007D1264" w:rsidRPr="00221F8C">
        <w:rPr>
          <w:rFonts w:ascii="Calibri" w:hAnsi="Calibri" w:cs="Calibri"/>
          <w:sz w:val="22"/>
          <w:szCs w:val="22"/>
        </w:rPr>
        <w:t xml:space="preserve">of the </w:t>
      </w:r>
      <w:r w:rsidR="00894B3B" w:rsidRPr="00221F8C">
        <w:rPr>
          <w:rFonts w:ascii="Calibri" w:hAnsi="Calibri" w:cs="Calibri"/>
          <w:sz w:val="22"/>
          <w:szCs w:val="22"/>
        </w:rPr>
        <w:t>trade in.</w:t>
      </w:r>
    </w:p>
    <w:p w:rsidR="00894B3B" w:rsidRPr="00221F8C" w:rsidRDefault="00784E42" w:rsidP="00D3629F">
      <w:pPr>
        <w:pStyle w:val="Indent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>Model:</w:t>
      </w:r>
      <w:r w:rsidR="00894B3B" w:rsidRPr="00221F8C">
        <w:rPr>
          <w:rFonts w:ascii="Calibri" w:hAnsi="Calibri" w:cs="Calibri"/>
          <w:sz w:val="22"/>
          <w:szCs w:val="22"/>
        </w:rPr>
        <w:t xml:space="preserve"> Enter the model number of the trade-in.</w:t>
      </w:r>
    </w:p>
    <w:p w:rsidR="00894B3B" w:rsidRPr="00221F8C" w:rsidRDefault="00784E42" w:rsidP="00D3629F">
      <w:pPr>
        <w:pStyle w:val="Indent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>Make:</w:t>
      </w:r>
      <w:r w:rsidR="00894B3B" w:rsidRPr="00221F8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94B3B" w:rsidRPr="00221F8C">
        <w:rPr>
          <w:rFonts w:ascii="Calibri" w:hAnsi="Calibri" w:cs="Calibri"/>
          <w:sz w:val="22"/>
          <w:szCs w:val="22"/>
        </w:rPr>
        <w:t xml:space="preserve">Enter the make of the trade-in. </w:t>
      </w:r>
    </w:p>
    <w:p w:rsidR="00894B3B" w:rsidRPr="00221F8C" w:rsidRDefault="00784E42" w:rsidP="00D3629F">
      <w:pPr>
        <w:pStyle w:val="Indent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>Year:</w:t>
      </w:r>
      <w:r w:rsidR="00894B3B" w:rsidRPr="00221F8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94B3B" w:rsidRPr="00221F8C">
        <w:rPr>
          <w:rFonts w:ascii="Calibri" w:hAnsi="Calibri" w:cs="Calibri"/>
          <w:sz w:val="22"/>
          <w:szCs w:val="22"/>
        </w:rPr>
        <w:t xml:space="preserve">Type in the model year of the trade-in or use </w:t>
      </w:r>
      <w:r w:rsidR="007D1264" w:rsidRPr="00221F8C">
        <w:rPr>
          <w:rFonts w:ascii="Calibri" w:hAnsi="Calibri" w:cs="Calibri"/>
          <w:b/>
          <w:sz w:val="22"/>
          <w:szCs w:val="22"/>
        </w:rPr>
        <w:t>000</w:t>
      </w:r>
      <w:r w:rsidR="00894B3B" w:rsidRPr="00221F8C">
        <w:rPr>
          <w:rFonts w:ascii="Calibri" w:hAnsi="Calibri" w:cs="Calibri"/>
          <w:b/>
          <w:sz w:val="22"/>
          <w:szCs w:val="22"/>
        </w:rPr>
        <w:t>0</w:t>
      </w:r>
      <w:r w:rsidR="00894B3B" w:rsidRPr="00221F8C">
        <w:rPr>
          <w:rFonts w:ascii="Calibri" w:hAnsi="Calibri" w:cs="Calibri"/>
          <w:sz w:val="22"/>
          <w:szCs w:val="22"/>
        </w:rPr>
        <w:t xml:space="preserve"> if it is unknown.</w:t>
      </w:r>
    </w:p>
    <w:p w:rsidR="00894B3B" w:rsidRPr="00221F8C" w:rsidRDefault="00784E42" w:rsidP="00D3629F">
      <w:pPr>
        <w:pStyle w:val="Indent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>Serial #:</w:t>
      </w:r>
      <w:r w:rsidR="00894B3B" w:rsidRPr="00221F8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94B3B" w:rsidRPr="00221F8C">
        <w:rPr>
          <w:rFonts w:ascii="Calibri" w:hAnsi="Calibri" w:cs="Calibri"/>
          <w:sz w:val="22"/>
          <w:szCs w:val="22"/>
        </w:rPr>
        <w:t>Enter the serial number of the trade-in unit here.</w:t>
      </w:r>
    </w:p>
    <w:p w:rsidR="00894B3B" w:rsidRPr="00221F8C" w:rsidRDefault="00784E42" w:rsidP="00D3629F">
      <w:pPr>
        <w:pStyle w:val="Indent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>Allowance:</w:t>
      </w:r>
      <w:r w:rsidR="00894B3B" w:rsidRPr="00221F8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94B3B" w:rsidRPr="00221F8C">
        <w:rPr>
          <w:rFonts w:ascii="Calibri" w:hAnsi="Calibri" w:cs="Calibri"/>
          <w:sz w:val="22"/>
          <w:szCs w:val="22"/>
        </w:rPr>
        <w:t>This field can hold the amount of the over</w:t>
      </w:r>
      <w:r w:rsidRPr="00221F8C">
        <w:rPr>
          <w:rFonts w:ascii="Calibri" w:hAnsi="Calibri" w:cs="Calibri"/>
          <w:sz w:val="22"/>
          <w:szCs w:val="22"/>
        </w:rPr>
        <w:t>-</w:t>
      </w:r>
      <w:r w:rsidR="00894B3B" w:rsidRPr="00221F8C">
        <w:rPr>
          <w:rFonts w:ascii="Calibri" w:hAnsi="Calibri" w:cs="Calibri"/>
          <w:sz w:val="22"/>
          <w:szCs w:val="22"/>
        </w:rPr>
        <w:t>allowance of the trade-in.</w:t>
      </w:r>
    </w:p>
    <w:p w:rsidR="005405D6" w:rsidRPr="00221F8C" w:rsidRDefault="00894B3B" w:rsidP="00D3629F">
      <w:pPr>
        <w:pStyle w:val="Indent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>Tax Code</w:t>
      </w:r>
      <w:r w:rsidR="00784E42" w:rsidRPr="00221F8C">
        <w:rPr>
          <w:rFonts w:ascii="Calibri" w:hAnsi="Calibri" w:cs="Calibri"/>
          <w:b/>
          <w:bCs/>
          <w:sz w:val="22"/>
          <w:szCs w:val="22"/>
        </w:rPr>
        <w:t>:</w:t>
      </w:r>
      <w:r w:rsidRPr="00221F8C">
        <w:rPr>
          <w:rFonts w:ascii="Calibri" w:hAnsi="Calibri" w:cs="Calibri"/>
          <w:sz w:val="22"/>
          <w:szCs w:val="22"/>
        </w:rPr>
        <w:t xml:space="preserve"> </w:t>
      </w:r>
      <w:r w:rsidR="00D3629F" w:rsidRPr="00221F8C">
        <w:rPr>
          <w:rFonts w:ascii="Calibri" w:hAnsi="Calibri" w:cs="Calibri"/>
          <w:sz w:val="22"/>
          <w:szCs w:val="22"/>
        </w:rPr>
        <w:t>For a non</w:t>
      </w:r>
      <w:r w:rsidR="00EE0759" w:rsidRPr="00221F8C">
        <w:rPr>
          <w:rFonts w:ascii="Calibri" w:hAnsi="Calibri" w:cs="Calibri"/>
          <w:sz w:val="22"/>
          <w:szCs w:val="22"/>
        </w:rPr>
        <w:t xml:space="preserve">taxable transaction, be sure this tax code shows </w:t>
      </w:r>
      <w:r w:rsidR="00EE0759" w:rsidRPr="00221F8C">
        <w:rPr>
          <w:rFonts w:ascii="Calibri" w:hAnsi="Calibri" w:cs="Calibri"/>
          <w:b/>
          <w:sz w:val="22"/>
          <w:szCs w:val="22"/>
        </w:rPr>
        <w:t>00</w:t>
      </w:r>
      <w:r w:rsidR="00EE0759" w:rsidRPr="00221F8C">
        <w:rPr>
          <w:rFonts w:ascii="Calibri" w:hAnsi="Calibri" w:cs="Calibri"/>
          <w:sz w:val="22"/>
          <w:szCs w:val="22"/>
        </w:rPr>
        <w:t>.</w:t>
      </w:r>
    </w:p>
    <w:p w:rsidR="007D1264" w:rsidRPr="00221F8C" w:rsidRDefault="007D1264" w:rsidP="00D3629F">
      <w:pPr>
        <w:pStyle w:val="Indent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>Location</w:t>
      </w:r>
      <w:r w:rsidR="005405D6" w:rsidRPr="00221F8C">
        <w:rPr>
          <w:rFonts w:ascii="Calibri" w:hAnsi="Calibri" w:cs="Calibri"/>
          <w:b/>
          <w:bCs/>
          <w:sz w:val="22"/>
          <w:szCs w:val="22"/>
        </w:rPr>
        <w:t>:</w:t>
      </w:r>
      <w:r w:rsidR="005405D6" w:rsidRPr="00221F8C">
        <w:rPr>
          <w:rFonts w:ascii="Calibri" w:hAnsi="Calibri" w:cs="Calibri"/>
          <w:sz w:val="22"/>
          <w:szCs w:val="22"/>
        </w:rPr>
        <w:t xml:space="preserve"> </w:t>
      </w:r>
      <w:r w:rsidRPr="00221F8C">
        <w:rPr>
          <w:rFonts w:ascii="Calibri" w:hAnsi="Calibri" w:cs="Calibri"/>
          <w:sz w:val="22"/>
          <w:szCs w:val="22"/>
        </w:rPr>
        <w:t>Enter the store location if applicable</w:t>
      </w:r>
      <w:r w:rsidR="00D3629F" w:rsidRPr="00221F8C">
        <w:rPr>
          <w:rFonts w:ascii="Calibri" w:hAnsi="Calibri" w:cs="Calibri"/>
          <w:sz w:val="22"/>
          <w:szCs w:val="22"/>
        </w:rPr>
        <w:t>,</w:t>
      </w:r>
      <w:r w:rsidRPr="00221F8C">
        <w:rPr>
          <w:rFonts w:ascii="Calibri" w:hAnsi="Calibri" w:cs="Calibri"/>
          <w:sz w:val="22"/>
          <w:szCs w:val="22"/>
        </w:rPr>
        <w:t xml:space="preserve"> or a physical location on your property where the trade-in will be housed.</w:t>
      </w:r>
    </w:p>
    <w:p w:rsidR="005405D6" w:rsidRPr="00221F8C" w:rsidRDefault="005405D6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Cs/>
          <w:sz w:val="22"/>
          <w:szCs w:val="22"/>
        </w:rPr>
      </w:pPr>
    </w:p>
    <w:p w:rsidR="00894B3B" w:rsidRPr="00221F8C" w:rsidRDefault="00D3629F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bCs/>
          <w:sz w:val="22"/>
          <w:szCs w:val="22"/>
          <w:u w:val="single"/>
        </w:rPr>
        <w:t>Save Line:</w:t>
      </w:r>
      <w:r w:rsidRPr="00221F8C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="00894B3B" w:rsidRPr="00221F8C">
        <w:rPr>
          <w:rFonts w:ascii="Calibri" w:hAnsi="Calibri" w:cs="Calibri"/>
          <w:b w:val="0"/>
          <w:sz w:val="22"/>
          <w:szCs w:val="22"/>
        </w:rPr>
        <w:t xml:space="preserve">When you </w:t>
      </w:r>
      <w:r w:rsidR="002D3D72" w:rsidRPr="00221F8C">
        <w:rPr>
          <w:rFonts w:ascii="Calibri" w:hAnsi="Calibri" w:cs="Calibri"/>
          <w:b w:val="0"/>
          <w:sz w:val="22"/>
          <w:szCs w:val="22"/>
        </w:rPr>
        <w:t>finish</w:t>
      </w:r>
      <w:r w:rsidR="00894B3B" w:rsidRPr="00221F8C">
        <w:rPr>
          <w:rFonts w:ascii="Calibri" w:hAnsi="Calibri" w:cs="Calibri"/>
          <w:b w:val="0"/>
          <w:sz w:val="22"/>
          <w:szCs w:val="22"/>
        </w:rPr>
        <w:t xml:space="preserve"> the line </w:t>
      </w:r>
      <w:r w:rsidRPr="00221F8C">
        <w:rPr>
          <w:rFonts w:ascii="Calibri" w:hAnsi="Calibri" w:cs="Calibri"/>
          <w:b w:val="0"/>
          <w:sz w:val="22"/>
          <w:szCs w:val="22"/>
        </w:rPr>
        <w:t>by pressing this</w:t>
      </w:r>
      <w:r w:rsidR="00894B3B" w:rsidRPr="00221F8C">
        <w:rPr>
          <w:rFonts w:ascii="Calibri" w:hAnsi="Calibri" w:cs="Calibri"/>
          <w:b w:val="0"/>
          <w:sz w:val="22"/>
          <w:szCs w:val="22"/>
        </w:rPr>
        <w:t xml:space="preserve"> button, the line appears in the general area in the lower part of the screen.</w:t>
      </w:r>
    </w:p>
    <w:p w:rsidR="005405D6" w:rsidRPr="00221F8C" w:rsidRDefault="005405D6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237AA" w:rsidRPr="00221F8C" w:rsidRDefault="00D3629F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  <w:u w:val="single"/>
        </w:rPr>
        <w:t>Comment:</w:t>
      </w:r>
      <w:r w:rsidRPr="00221F8C">
        <w:rPr>
          <w:rFonts w:ascii="Calibri" w:hAnsi="Calibri" w:cs="Calibri"/>
          <w:sz w:val="22"/>
          <w:szCs w:val="22"/>
        </w:rPr>
        <w:t xml:space="preserve"> </w:t>
      </w:r>
      <w:r w:rsidR="00B95B42" w:rsidRPr="00221F8C">
        <w:rPr>
          <w:rFonts w:ascii="Calibri" w:hAnsi="Calibri" w:cs="Calibri"/>
          <w:sz w:val="22"/>
          <w:szCs w:val="22"/>
        </w:rPr>
        <w:t>Add a comment line to indicate the unit is being taken in as a pre-trade.</w:t>
      </w:r>
    </w:p>
    <w:p w:rsidR="005405D6" w:rsidRPr="00221F8C" w:rsidRDefault="005405D6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3629F" w:rsidRPr="00221F8C" w:rsidRDefault="00B95B42" w:rsidP="00D3629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  <w:u w:val="single"/>
        </w:rPr>
        <w:t xml:space="preserve">Click on </w:t>
      </w:r>
      <w:r w:rsidR="00421D3A" w:rsidRPr="00221F8C">
        <w:rPr>
          <w:rFonts w:ascii="Calibri" w:hAnsi="Calibri" w:cs="Calibri"/>
          <w:sz w:val="22"/>
          <w:szCs w:val="22"/>
          <w:u w:val="single"/>
        </w:rPr>
        <w:t>Other Charges</w:t>
      </w:r>
      <w:r w:rsidR="00D3629F" w:rsidRPr="00221F8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3629F" w:rsidRPr="00221F8C">
        <w:rPr>
          <w:rFonts w:ascii="Calibri" w:hAnsi="Calibri" w:cs="Calibri"/>
          <w:sz w:val="22"/>
          <w:szCs w:val="22"/>
        </w:rPr>
        <w:t xml:space="preserve"> </w:t>
      </w:r>
      <w:r w:rsidR="00421D3A" w:rsidRPr="00221F8C">
        <w:rPr>
          <w:rFonts w:ascii="Calibri" w:hAnsi="Calibri" w:cs="Calibri"/>
          <w:b w:val="0"/>
          <w:sz w:val="22"/>
          <w:szCs w:val="22"/>
        </w:rPr>
        <w:t xml:space="preserve">Here we will use the Other Charge you defined as Pre-Trade. </w:t>
      </w:r>
    </w:p>
    <w:p w:rsidR="00D3629F" w:rsidRPr="00221F8C" w:rsidRDefault="00D3629F" w:rsidP="00D3629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</w:p>
    <w:p w:rsidR="00D3629F" w:rsidRPr="00221F8C" w:rsidRDefault="004237AA" w:rsidP="00D3629F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</w:rPr>
        <w:t xml:space="preserve">Enter the </w:t>
      </w:r>
      <w:r w:rsidR="00D3629F" w:rsidRPr="00221F8C">
        <w:rPr>
          <w:rFonts w:ascii="Calibri" w:hAnsi="Calibri" w:cs="Calibri"/>
          <w:b w:val="0"/>
          <w:sz w:val="22"/>
          <w:szCs w:val="22"/>
        </w:rPr>
        <w:t>full 5-character</w:t>
      </w:r>
      <w:r w:rsidR="007D1264" w:rsidRPr="00221F8C">
        <w:rPr>
          <w:rFonts w:ascii="Calibri" w:hAnsi="Calibri" w:cs="Calibri"/>
          <w:b w:val="0"/>
          <w:sz w:val="22"/>
          <w:szCs w:val="22"/>
        </w:rPr>
        <w:t xml:space="preserve"> </w:t>
      </w:r>
      <w:r w:rsidRPr="00221F8C">
        <w:rPr>
          <w:rFonts w:ascii="Calibri" w:hAnsi="Calibri" w:cs="Calibri"/>
          <w:b w:val="0"/>
          <w:sz w:val="22"/>
          <w:szCs w:val="22"/>
        </w:rPr>
        <w:t xml:space="preserve">customer number in the CNTL field on that line.  </w:t>
      </w:r>
    </w:p>
    <w:p w:rsidR="00D3629F" w:rsidRPr="00221F8C" w:rsidRDefault="00D3629F" w:rsidP="00D3629F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</w:rPr>
        <w:t>E</w:t>
      </w:r>
      <w:r w:rsidR="004237AA" w:rsidRPr="00221F8C">
        <w:rPr>
          <w:rFonts w:ascii="Calibri" w:hAnsi="Calibri" w:cs="Calibri"/>
          <w:b w:val="0"/>
          <w:sz w:val="22"/>
          <w:szCs w:val="22"/>
        </w:rPr>
        <w:t>nter the amount we are showing for the trade-in.  Be sure it is the same figure you entered when you defined the trade-in itself.</w:t>
      </w:r>
      <w:r w:rsidR="00421D3A" w:rsidRPr="00221F8C">
        <w:rPr>
          <w:rFonts w:ascii="Calibri" w:hAnsi="Calibri" w:cs="Calibri"/>
          <w:b w:val="0"/>
          <w:sz w:val="22"/>
          <w:szCs w:val="22"/>
        </w:rPr>
        <w:t xml:space="preserve">  </w:t>
      </w:r>
    </w:p>
    <w:p w:rsidR="004237AA" w:rsidRPr="00221F8C" w:rsidRDefault="00D3629F" w:rsidP="00D3629F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</w:rPr>
        <w:t>For a non</w:t>
      </w:r>
      <w:r w:rsidR="00421D3A" w:rsidRPr="00221F8C">
        <w:rPr>
          <w:rFonts w:ascii="Calibri" w:hAnsi="Calibri" w:cs="Calibri"/>
          <w:b w:val="0"/>
          <w:sz w:val="22"/>
          <w:szCs w:val="22"/>
        </w:rPr>
        <w:t xml:space="preserve">taxable transaction, be sure this tax code shows </w:t>
      </w:r>
      <w:r w:rsidR="00421D3A" w:rsidRPr="00221F8C">
        <w:rPr>
          <w:rFonts w:ascii="Calibri" w:hAnsi="Calibri" w:cs="Calibri"/>
          <w:sz w:val="22"/>
          <w:szCs w:val="22"/>
        </w:rPr>
        <w:t>00</w:t>
      </w:r>
      <w:r w:rsidR="00421D3A" w:rsidRPr="00221F8C">
        <w:rPr>
          <w:rFonts w:ascii="Calibri" w:hAnsi="Calibri" w:cs="Calibri"/>
          <w:b w:val="0"/>
          <w:sz w:val="22"/>
          <w:szCs w:val="22"/>
        </w:rPr>
        <w:t>.</w:t>
      </w:r>
    </w:p>
    <w:p w:rsidR="005405D6" w:rsidRPr="00221F8C" w:rsidRDefault="005405D6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21D3A" w:rsidRPr="00221F8C" w:rsidRDefault="002D3D72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28" type="#_x0000_t75" style="width:6in;height:72.75pt">
            <v:imagedata r:id="rId10" o:title=""/>
          </v:shape>
        </w:pict>
      </w:r>
    </w:p>
    <w:p w:rsidR="005405D6" w:rsidRPr="00221F8C" w:rsidRDefault="005405D6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Cs/>
          <w:sz w:val="22"/>
          <w:szCs w:val="22"/>
        </w:rPr>
      </w:pPr>
    </w:p>
    <w:p w:rsidR="00F43424" w:rsidRPr="00221F8C" w:rsidRDefault="002D3D72" w:rsidP="005405D6">
      <w:pPr>
        <w:pStyle w:val="Heading3"/>
        <w:keepNext w:val="0"/>
        <w:spacing w:before="0"/>
        <w:contextualSpacing/>
        <w:jc w:val="center"/>
        <w:rPr>
          <w:rFonts w:ascii="Calibri" w:hAnsi="Calibri" w:cs="Calibri"/>
          <w:b w:val="0"/>
          <w:bCs/>
          <w:sz w:val="22"/>
          <w:szCs w:val="22"/>
        </w:rPr>
      </w:pPr>
      <w:r w:rsidRPr="00221F8C">
        <w:rPr>
          <w:rFonts w:ascii="Calibri" w:hAnsi="Calibri" w:cs="Calibri"/>
          <w:bCs/>
          <w:sz w:val="22"/>
          <w:szCs w:val="22"/>
        </w:rPr>
        <w:pict>
          <v:shape id="_x0000_i1029" type="#_x0000_t75" style="width:6in;height:311.25pt">
            <v:imagedata r:id="rId11" o:title=""/>
          </v:shape>
        </w:pict>
      </w:r>
    </w:p>
    <w:p w:rsidR="005405D6" w:rsidRPr="00221F8C" w:rsidRDefault="005405D6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Cs/>
          <w:sz w:val="22"/>
          <w:szCs w:val="22"/>
        </w:rPr>
      </w:pPr>
    </w:p>
    <w:p w:rsidR="00F43424" w:rsidRPr="00221F8C" w:rsidRDefault="00D3629F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bCs/>
          <w:sz w:val="22"/>
          <w:szCs w:val="22"/>
          <w:u w:val="single"/>
        </w:rPr>
        <w:t>Save Line:</w:t>
      </w:r>
      <w:r w:rsidRPr="00221F8C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="00F43424" w:rsidRPr="00221F8C">
        <w:rPr>
          <w:rFonts w:ascii="Calibri" w:hAnsi="Calibri" w:cs="Calibri"/>
          <w:b w:val="0"/>
          <w:sz w:val="22"/>
          <w:szCs w:val="22"/>
        </w:rPr>
        <w:t xml:space="preserve">When you finalize the line </w:t>
      </w:r>
      <w:r w:rsidRPr="00221F8C">
        <w:rPr>
          <w:rFonts w:ascii="Calibri" w:hAnsi="Calibri" w:cs="Calibri"/>
          <w:b w:val="0"/>
          <w:sz w:val="22"/>
          <w:szCs w:val="22"/>
        </w:rPr>
        <w:t>by pressing this</w:t>
      </w:r>
      <w:r w:rsidR="00F43424" w:rsidRPr="00221F8C">
        <w:rPr>
          <w:rFonts w:ascii="Calibri" w:hAnsi="Calibri" w:cs="Calibri"/>
          <w:b w:val="0"/>
          <w:sz w:val="22"/>
          <w:szCs w:val="22"/>
        </w:rPr>
        <w:t xml:space="preserve"> button, the line appears in the general area in the lower part of the screen.</w:t>
      </w:r>
    </w:p>
    <w:p w:rsidR="005405D6" w:rsidRPr="00221F8C" w:rsidRDefault="005405D6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43424" w:rsidRPr="00221F8C" w:rsidRDefault="00F43424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 xml:space="preserve">At this point you should notice that the </w:t>
      </w:r>
      <w:r w:rsidRPr="00221F8C">
        <w:rPr>
          <w:rFonts w:ascii="Calibri" w:hAnsi="Calibri" w:cs="Calibri"/>
          <w:b/>
          <w:sz w:val="22"/>
          <w:szCs w:val="22"/>
        </w:rPr>
        <w:t>Sales Tax Amount</w:t>
      </w:r>
      <w:r w:rsidRPr="00221F8C">
        <w:rPr>
          <w:rFonts w:ascii="Calibri" w:hAnsi="Calibri" w:cs="Calibri"/>
          <w:sz w:val="22"/>
          <w:szCs w:val="22"/>
        </w:rPr>
        <w:t xml:space="preserve"> is </w:t>
      </w:r>
      <w:r w:rsidRPr="00221F8C">
        <w:rPr>
          <w:rFonts w:ascii="Calibri" w:hAnsi="Calibri" w:cs="Calibri"/>
          <w:b/>
          <w:sz w:val="22"/>
          <w:szCs w:val="22"/>
        </w:rPr>
        <w:t>zero</w:t>
      </w:r>
      <w:r w:rsidR="00D3629F" w:rsidRPr="00221F8C">
        <w:rPr>
          <w:rFonts w:ascii="Calibri" w:hAnsi="Calibri" w:cs="Calibri"/>
          <w:b/>
          <w:sz w:val="22"/>
          <w:szCs w:val="22"/>
        </w:rPr>
        <w:t xml:space="preserve"> (0)</w:t>
      </w:r>
      <w:r w:rsidRPr="00221F8C">
        <w:rPr>
          <w:rFonts w:ascii="Calibri" w:hAnsi="Calibri" w:cs="Calibri"/>
          <w:sz w:val="22"/>
          <w:szCs w:val="22"/>
        </w:rPr>
        <w:t xml:space="preserve"> and the </w:t>
      </w:r>
      <w:r w:rsidRPr="00221F8C">
        <w:rPr>
          <w:rFonts w:ascii="Calibri" w:hAnsi="Calibri" w:cs="Calibri"/>
          <w:b/>
          <w:sz w:val="22"/>
          <w:szCs w:val="22"/>
        </w:rPr>
        <w:t>Tota</w:t>
      </w:r>
      <w:r w:rsidR="00784E42" w:rsidRPr="00221F8C">
        <w:rPr>
          <w:rFonts w:ascii="Calibri" w:hAnsi="Calibri" w:cs="Calibri"/>
          <w:b/>
          <w:sz w:val="22"/>
          <w:szCs w:val="22"/>
        </w:rPr>
        <w:t>l Sales Less Trade-Ins</w:t>
      </w:r>
      <w:r w:rsidR="00784E42" w:rsidRPr="00221F8C">
        <w:rPr>
          <w:rFonts w:ascii="Calibri" w:hAnsi="Calibri" w:cs="Calibri"/>
          <w:sz w:val="22"/>
          <w:szCs w:val="22"/>
        </w:rPr>
        <w:t xml:space="preserve"> is </w:t>
      </w:r>
      <w:r w:rsidR="00784E42" w:rsidRPr="00221F8C">
        <w:rPr>
          <w:rFonts w:ascii="Calibri" w:hAnsi="Calibri" w:cs="Calibri"/>
          <w:b/>
          <w:sz w:val="22"/>
          <w:szCs w:val="22"/>
        </w:rPr>
        <w:t>zero</w:t>
      </w:r>
      <w:r w:rsidR="00D3629F" w:rsidRPr="00221F8C">
        <w:rPr>
          <w:rFonts w:ascii="Calibri" w:hAnsi="Calibri" w:cs="Calibri"/>
          <w:b/>
          <w:sz w:val="22"/>
          <w:szCs w:val="22"/>
        </w:rPr>
        <w:t xml:space="preserve"> (0)</w:t>
      </w:r>
      <w:r w:rsidR="00784E42" w:rsidRPr="00221F8C">
        <w:rPr>
          <w:rFonts w:ascii="Calibri" w:hAnsi="Calibri" w:cs="Calibri"/>
          <w:sz w:val="22"/>
          <w:szCs w:val="22"/>
        </w:rPr>
        <w:t>.</w:t>
      </w:r>
    </w:p>
    <w:p w:rsidR="005405D6" w:rsidRPr="00221F8C" w:rsidRDefault="005405D6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43424" w:rsidRPr="00221F8C" w:rsidRDefault="00D3629F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  <w:u w:val="single"/>
        </w:rPr>
        <w:t>Invoice:</w:t>
      </w:r>
      <w:r w:rsidRPr="00221F8C">
        <w:rPr>
          <w:rFonts w:ascii="Calibri" w:hAnsi="Calibri" w:cs="Calibri"/>
          <w:sz w:val="22"/>
          <w:szCs w:val="22"/>
        </w:rPr>
        <w:t xml:space="preserve"> </w:t>
      </w:r>
      <w:r w:rsidR="00F43424" w:rsidRPr="00221F8C">
        <w:rPr>
          <w:rFonts w:ascii="Calibri" w:hAnsi="Calibri" w:cs="Calibri"/>
          <w:sz w:val="22"/>
          <w:szCs w:val="22"/>
        </w:rPr>
        <w:t>Now you are ready to print</w:t>
      </w:r>
      <w:r w:rsidR="00A72AE1" w:rsidRPr="00221F8C">
        <w:rPr>
          <w:rFonts w:ascii="Calibri" w:hAnsi="Calibri" w:cs="Calibri"/>
          <w:sz w:val="22"/>
          <w:szCs w:val="22"/>
        </w:rPr>
        <w:t xml:space="preserve"> the</w:t>
      </w:r>
      <w:r w:rsidRPr="00221F8C">
        <w:rPr>
          <w:rFonts w:ascii="Calibri" w:hAnsi="Calibri" w:cs="Calibri"/>
          <w:sz w:val="22"/>
          <w:szCs w:val="22"/>
        </w:rPr>
        <w:t xml:space="preserve"> invoice.  Press the</w:t>
      </w:r>
      <w:r w:rsidR="00A72AE1" w:rsidRPr="00221F8C">
        <w:rPr>
          <w:rFonts w:ascii="Calibri" w:hAnsi="Calibri" w:cs="Calibri"/>
          <w:sz w:val="22"/>
          <w:szCs w:val="22"/>
        </w:rPr>
        <w:t xml:space="preserve"> </w:t>
      </w:r>
      <w:r w:rsidR="00A72AE1" w:rsidRPr="00221F8C">
        <w:rPr>
          <w:rFonts w:ascii="Calibri" w:hAnsi="Calibri" w:cs="Calibri"/>
          <w:b/>
          <w:sz w:val="22"/>
          <w:szCs w:val="22"/>
        </w:rPr>
        <w:t>Invoice</w:t>
      </w:r>
      <w:r w:rsidR="002E61D5" w:rsidRPr="00221F8C">
        <w:rPr>
          <w:rFonts w:ascii="Calibri" w:hAnsi="Calibri" w:cs="Calibri"/>
          <w:b/>
          <w:sz w:val="22"/>
          <w:szCs w:val="22"/>
        </w:rPr>
        <w:t xml:space="preserve"> </w:t>
      </w:r>
      <w:r w:rsidRPr="00221F8C">
        <w:rPr>
          <w:rFonts w:ascii="Calibri" w:hAnsi="Calibri" w:cs="Calibri"/>
          <w:sz w:val="22"/>
          <w:szCs w:val="22"/>
        </w:rPr>
        <w:t>button to</w:t>
      </w:r>
      <w:r w:rsidR="00A72AE1" w:rsidRPr="00221F8C">
        <w:rPr>
          <w:rFonts w:ascii="Calibri" w:hAnsi="Calibri" w:cs="Calibri"/>
          <w:sz w:val="22"/>
          <w:szCs w:val="22"/>
        </w:rPr>
        <w:t xml:space="preserve"> generate the invoice for the trade-in.</w:t>
      </w:r>
    </w:p>
    <w:p w:rsidR="00CC730E" w:rsidRPr="00221F8C" w:rsidRDefault="00CC730E" w:rsidP="00E57868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4237AA" w:rsidRPr="00221F8C" w:rsidRDefault="00D3629F" w:rsidP="00E57868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221F8C">
        <w:rPr>
          <w:rFonts w:ascii="Calibri" w:hAnsi="Calibri" w:cs="Calibri"/>
          <w:b/>
          <w:sz w:val="22"/>
          <w:szCs w:val="22"/>
        </w:rPr>
        <w:t>Nont</w:t>
      </w:r>
      <w:r w:rsidR="00CC730E" w:rsidRPr="00221F8C">
        <w:rPr>
          <w:rFonts w:ascii="Calibri" w:hAnsi="Calibri" w:cs="Calibri"/>
          <w:b/>
          <w:sz w:val="22"/>
          <w:szCs w:val="22"/>
        </w:rPr>
        <w:t xml:space="preserve">axable </w:t>
      </w:r>
      <w:r w:rsidR="00F43424" w:rsidRPr="00221F8C">
        <w:rPr>
          <w:rFonts w:ascii="Calibri" w:hAnsi="Calibri" w:cs="Calibri"/>
          <w:b/>
          <w:sz w:val="22"/>
          <w:szCs w:val="22"/>
        </w:rPr>
        <w:t>Unit Invoice Sample</w: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43424" w:rsidRPr="00221F8C" w:rsidRDefault="002D3D72" w:rsidP="00CC730E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30" type="#_x0000_t75" style="width:431.25pt;height:219pt">
            <v:imagedata r:id="rId12" o:title=""/>
          </v:shape>
        </w:pic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43424" w:rsidRPr="00221F8C" w:rsidRDefault="002D3D72" w:rsidP="00CC730E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31" type="#_x0000_t75" style="width:431.25pt;height:309.75pt">
            <v:imagedata r:id="rId13" o:title=""/>
          </v:shape>
        </w:pic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43424" w:rsidRPr="00221F8C" w:rsidRDefault="00D3629F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  <w:u w:val="single"/>
        </w:rPr>
        <w:t>Unit Inquiry (UI):</w:t>
      </w:r>
      <w:r w:rsidRPr="00221F8C">
        <w:rPr>
          <w:rFonts w:ascii="Calibri" w:hAnsi="Calibri" w:cs="Calibri"/>
          <w:sz w:val="22"/>
          <w:szCs w:val="22"/>
        </w:rPr>
        <w:t xml:space="preserve"> </w:t>
      </w:r>
      <w:r w:rsidR="00F43424" w:rsidRPr="00221F8C">
        <w:rPr>
          <w:rFonts w:ascii="Calibri" w:hAnsi="Calibri" w:cs="Calibri"/>
          <w:sz w:val="22"/>
          <w:szCs w:val="22"/>
        </w:rPr>
        <w:t xml:space="preserve">You can check out the trade-in via the Unit Inquiry screen.  You’ll notice it shows all info you entered when you brought it in.  </w:t>
      </w:r>
      <w:r w:rsidRPr="00221F8C">
        <w:rPr>
          <w:rFonts w:ascii="Calibri" w:hAnsi="Calibri" w:cs="Calibri"/>
          <w:sz w:val="22"/>
          <w:szCs w:val="22"/>
        </w:rPr>
        <w:t xml:space="preserve">The </w:t>
      </w:r>
      <w:r w:rsidR="00F43424" w:rsidRPr="00221F8C">
        <w:rPr>
          <w:rFonts w:ascii="Calibri" w:hAnsi="Calibri" w:cs="Calibri"/>
          <w:sz w:val="22"/>
          <w:szCs w:val="22"/>
        </w:rPr>
        <w:t>Net Total</w:t>
      </w:r>
      <w:r w:rsidRPr="00221F8C">
        <w:rPr>
          <w:rFonts w:ascii="Calibri" w:hAnsi="Calibri" w:cs="Calibri"/>
          <w:sz w:val="22"/>
          <w:szCs w:val="22"/>
        </w:rPr>
        <w:t xml:space="preserve"> field</w:t>
      </w:r>
      <w:r w:rsidR="00F43424" w:rsidRPr="00221F8C">
        <w:rPr>
          <w:rFonts w:ascii="Calibri" w:hAnsi="Calibri" w:cs="Calibri"/>
          <w:sz w:val="22"/>
          <w:szCs w:val="22"/>
        </w:rPr>
        <w:t xml:space="preserve"> shows the value of the unit after any over-allowances have been applied.  The unit is now available for sale or for repair work in the shop. </w:t>
      </w:r>
    </w:p>
    <w:p w:rsidR="009225B6" w:rsidRPr="00221F8C" w:rsidRDefault="009225B6" w:rsidP="00E57868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784E42" w:rsidRPr="00221F8C" w:rsidRDefault="00D3629F" w:rsidP="00E57868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  <w:u w:val="single"/>
        </w:rPr>
        <w:t>Journaling the transaction:</w:t>
      </w:r>
      <w:r w:rsidRPr="00221F8C">
        <w:rPr>
          <w:rFonts w:ascii="Calibri" w:hAnsi="Calibri" w:cs="Calibri"/>
          <w:sz w:val="22"/>
          <w:szCs w:val="22"/>
        </w:rPr>
        <w:t xml:space="preserve"> </w:t>
      </w:r>
      <w:r w:rsidR="004237AA" w:rsidRPr="00221F8C">
        <w:rPr>
          <w:rFonts w:ascii="Calibri" w:hAnsi="Calibri" w:cs="Calibri"/>
          <w:sz w:val="22"/>
          <w:szCs w:val="22"/>
        </w:rPr>
        <w:t xml:space="preserve">The “trade-in” transaction will be posted at the end of the day when you post the other </w:t>
      </w:r>
      <w:r w:rsidRPr="00221F8C">
        <w:rPr>
          <w:rFonts w:ascii="Calibri" w:hAnsi="Calibri" w:cs="Calibri"/>
          <w:sz w:val="22"/>
          <w:szCs w:val="22"/>
        </w:rPr>
        <w:t>Units transactions. The J</w:t>
      </w:r>
      <w:r w:rsidR="004237AA" w:rsidRPr="00221F8C">
        <w:rPr>
          <w:rFonts w:ascii="Calibri" w:hAnsi="Calibri" w:cs="Calibri"/>
          <w:sz w:val="22"/>
          <w:szCs w:val="22"/>
        </w:rPr>
        <w:t xml:space="preserve">ournal may look similar to the following example: </w:t>
      </w:r>
    </w:p>
    <w:p w:rsidR="00784E42" w:rsidRPr="00221F8C" w:rsidRDefault="00784E42" w:rsidP="00E57868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4237AA" w:rsidRPr="00221F8C" w:rsidRDefault="002D3D72" w:rsidP="00CC730E">
      <w:pPr>
        <w:pStyle w:val="BodyText"/>
        <w:contextualSpacing/>
        <w:jc w:val="center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32" type="#_x0000_t75" style="width:6in;height:152.25pt">
            <v:imagedata r:id="rId14" o:title=""/>
          </v:shape>
        </w:pic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227C3" w:rsidRPr="00221F8C" w:rsidRDefault="00D3629F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>In this J</w:t>
      </w:r>
      <w:r w:rsidR="002227C3" w:rsidRPr="00221F8C">
        <w:rPr>
          <w:rFonts w:ascii="Calibri" w:hAnsi="Calibri" w:cs="Calibri"/>
          <w:sz w:val="22"/>
          <w:szCs w:val="22"/>
        </w:rPr>
        <w:t>ournal entry, you will notice that t</w:t>
      </w:r>
      <w:r w:rsidRPr="00221F8C">
        <w:rPr>
          <w:rFonts w:ascii="Calibri" w:hAnsi="Calibri" w:cs="Calibri"/>
          <w:sz w:val="22"/>
          <w:szCs w:val="22"/>
        </w:rPr>
        <w:t>here is now a “deposit” in the Customer D</w:t>
      </w:r>
      <w:r w:rsidR="002227C3" w:rsidRPr="00221F8C">
        <w:rPr>
          <w:rFonts w:ascii="Calibri" w:hAnsi="Calibri" w:cs="Calibri"/>
          <w:sz w:val="22"/>
          <w:szCs w:val="22"/>
        </w:rPr>
        <w:t>eposit account to be used when you process the sale to the customer.  In that case, w</w:t>
      </w:r>
      <w:r w:rsidRPr="00221F8C">
        <w:rPr>
          <w:rFonts w:ascii="Calibri" w:hAnsi="Calibri" w:cs="Calibri"/>
          <w:sz w:val="22"/>
          <w:szCs w:val="22"/>
        </w:rPr>
        <w:t>e will “use” the credit in the D</w:t>
      </w:r>
      <w:r w:rsidR="002227C3" w:rsidRPr="00221F8C">
        <w:rPr>
          <w:rFonts w:ascii="Calibri" w:hAnsi="Calibri" w:cs="Calibri"/>
          <w:sz w:val="22"/>
          <w:szCs w:val="22"/>
        </w:rPr>
        <w:t>epos</w:t>
      </w:r>
      <w:r w:rsidR="002D3D72" w:rsidRPr="00221F8C">
        <w:rPr>
          <w:rFonts w:ascii="Calibri" w:hAnsi="Calibri" w:cs="Calibri"/>
          <w:sz w:val="22"/>
          <w:szCs w:val="22"/>
        </w:rPr>
        <w:t>its account as part of the sale when it occurs</w: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1A16D9" w:rsidRPr="00221F8C" w:rsidRDefault="001A16D9" w:rsidP="00E57868">
      <w:pPr>
        <w:pStyle w:val="Body"/>
        <w:spacing w:before="0"/>
        <w:contextualSpacing/>
        <w:jc w:val="left"/>
        <w:rPr>
          <w:rFonts w:ascii="Calibri" w:hAnsi="Calibri" w:cs="Calibri"/>
          <w:b/>
          <w:sz w:val="22"/>
          <w:szCs w:val="22"/>
          <w:u w:val="single"/>
        </w:rPr>
      </w:pPr>
      <w:r w:rsidRPr="00221F8C">
        <w:rPr>
          <w:rFonts w:ascii="Calibri" w:hAnsi="Calibri" w:cs="Calibri"/>
          <w:b/>
          <w:sz w:val="22"/>
          <w:szCs w:val="22"/>
          <w:u w:val="single"/>
        </w:rPr>
        <w:t>Processing the actual sale</w:t>
      </w:r>
      <w:r w:rsidR="00D3629F" w:rsidRPr="00221F8C">
        <w:rPr>
          <w:rFonts w:ascii="Calibri" w:hAnsi="Calibri" w:cs="Calibri"/>
          <w:b/>
          <w:sz w:val="22"/>
          <w:szCs w:val="22"/>
          <w:u w:val="single"/>
        </w:rPr>
        <w:t xml:space="preserve"> (Nontaxable):</w: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A16D9" w:rsidRPr="00221F8C" w:rsidRDefault="00D501AE" w:rsidP="00CC730E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33" type="#_x0000_t75" style="width:6in;height:312pt">
            <v:imagedata r:id="rId15" o:title=""/>
          </v:shape>
        </w:pic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9225B6" w:rsidRPr="00221F8C" w:rsidRDefault="001A16D9" w:rsidP="00F54B4A">
      <w:pPr>
        <w:pStyle w:val="Body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>In US, enter the header and the item to sell as usual.  Be sure to use the correct tax code (</w:t>
      </w:r>
      <w:r w:rsidR="00B62DB2" w:rsidRPr="00221F8C">
        <w:rPr>
          <w:rFonts w:ascii="Calibri" w:hAnsi="Calibri" w:cs="Calibri"/>
          <w:b/>
          <w:sz w:val="22"/>
          <w:szCs w:val="22"/>
        </w:rPr>
        <w:t>00</w:t>
      </w:r>
      <w:r w:rsidR="00B62DB2" w:rsidRPr="00221F8C">
        <w:rPr>
          <w:rFonts w:ascii="Calibri" w:hAnsi="Calibri" w:cs="Calibri"/>
          <w:sz w:val="22"/>
          <w:szCs w:val="22"/>
        </w:rPr>
        <w:t xml:space="preserve"> </w:t>
      </w:r>
      <w:r w:rsidRPr="00221F8C">
        <w:rPr>
          <w:rFonts w:ascii="Calibri" w:hAnsi="Calibri" w:cs="Calibri"/>
          <w:sz w:val="22"/>
          <w:szCs w:val="22"/>
        </w:rPr>
        <w:t>in this case).</w:t>
      </w:r>
    </w:p>
    <w:p w:rsidR="00F54B4A" w:rsidRPr="00221F8C" w:rsidRDefault="00F54B4A" w:rsidP="00F54B4A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>C</w:t>
      </w:r>
      <w:r w:rsidR="001A16D9" w:rsidRPr="00221F8C">
        <w:rPr>
          <w:rFonts w:ascii="Calibri" w:hAnsi="Calibri" w:cs="Calibri"/>
          <w:sz w:val="22"/>
          <w:szCs w:val="22"/>
        </w:rPr>
        <w:t xml:space="preserve">lick on </w:t>
      </w:r>
      <w:r w:rsidR="00784E42" w:rsidRPr="00221F8C">
        <w:rPr>
          <w:rFonts w:ascii="Calibri" w:hAnsi="Calibri" w:cs="Calibri"/>
          <w:sz w:val="22"/>
          <w:szCs w:val="22"/>
        </w:rPr>
        <w:t>“</w:t>
      </w:r>
      <w:r w:rsidR="001A16D9" w:rsidRPr="00221F8C">
        <w:rPr>
          <w:rFonts w:ascii="Calibri" w:hAnsi="Calibri" w:cs="Calibri"/>
          <w:sz w:val="22"/>
          <w:szCs w:val="22"/>
        </w:rPr>
        <w:t>Other Charges</w:t>
      </w:r>
      <w:r w:rsidR="00784E42" w:rsidRPr="00221F8C">
        <w:rPr>
          <w:rFonts w:ascii="Calibri" w:hAnsi="Calibri" w:cs="Calibri"/>
          <w:sz w:val="22"/>
          <w:szCs w:val="22"/>
        </w:rPr>
        <w:t>,”</w:t>
      </w:r>
      <w:r w:rsidR="001A16D9" w:rsidRPr="00221F8C">
        <w:rPr>
          <w:rFonts w:ascii="Calibri" w:hAnsi="Calibri" w:cs="Calibri"/>
          <w:sz w:val="22"/>
          <w:szCs w:val="22"/>
        </w:rPr>
        <w:t xml:space="preserve"> and choose “P</w:t>
      </w:r>
      <w:r w:rsidR="00784E42" w:rsidRPr="00221F8C">
        <w:rPr>
          <w:rFonts w:ascii="Calibri" w:hAnsi="Calibri" w:cs="Calibri"/>
          <w:sz w:val="22"/>
          <w:szCs w:val="22"/>
        </w:rPr>
        <w:t>re-Trade</w:t>
      </w:r>
      <w:r w:rsidRPr="00221F8C">
        <w:rPr>
          <w:rFonts w:ascii="Calibri" w:hAnsi="Calibri" w:cs="Calibri"/>
          <w:sz w:val="22"/>
          <w:szCs w:val="22"/>
        </w:rPr>
        <w:t>.”</w:t>
      </w:r>
      <w:r w:rsidR="001A16D9" w:rsidRPr="00221F8C">
        <w:rPr>
          <w:rFonts w:ascii="Calibri" w:hAnsi="Calibri" w:cs="Calibri"/>
          <w:sz w:val="22"/>
          <w:szCs w:val="22"/>
        </w:rPr>
        <w:t xml:space="preserve">  </w:t>
      </w:r>
    </w:p>
    <w:p w:rsidR="00F54B4A" w:rsidRPr="00221F8C" w:rsidRDefault="001A16D9" w:rsidP="00F54B4A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 xml:space="preserve">Enter the </w:t>
      </w:r>
      <w:r w:rsidR="00F54B4A" w:rsidRPr="00221F8C">
        <w:rPr>
          <w:rFonts w:ascii="Calibri" w:hAnsi="Calibri" w:cs="Calibri"/>
          <w:sz w:val="22"/>
          <w:szCs w:val="22"/>
        </w:rPr>
        <w:t>5-</w:t>
      </w:r>
      <w:r w:rsidR="00D501AE" w:rsidRPr="00221F8C">
        <w:rPr>
          <w:rFonts w:ascii="Calibri" w:hAnsi="Calibri" w:cs="Calibri"/>
          <w:sz w:val="22"/>
          <w:szCs w:val="22"/>
        </w:rPr>
        <w:t xml:space="preserve">character </w:t>
      </w:r>
      <w:r w:rsidRPr="00221F8C">
        <w:rPr>
          <w:rFonts w:ascii="Calibri" w:hAnsi="Calibri" w:cs="Calibri"/>
          <w:sz w:val="22"/>
          <w:szCs w:val="22"/>
        </w:rPr>
        <w:t>customer number in the Control field</w:t>
      </w:r>
      <w:r w:rsidR="00F54B4A" w:rsidRPr="00221F8C">
        <w:rPr>
          <w:rFonts w:ascii="Calibri" w:hAnsi="Calibri" w:cs="Calibri"/>
          <w:sz w:val="22"/>
          <w:szCs w:val="22"/>
        </w:rPr>
        <w:t xml:space="preserve"> exactly as it was done on the pre-t</w:t>
      </w:r>
      <w:r w:rsidRPr="00221F8C">
        <w:rPr>
          <w:rFonts w:ascii="Calibri" w:hAnsi="Calibri" w:cs="Calibri"/>
          <w:sz w:val="22"/>
          <w:szCs w:val="22"/>
        </w:rPr>
        <w:t xml:space="preserve">rade.  </w:t>
      </w:r>
    </w:p>
    <w:p w:rsidR="00F54B4A" w:rsidRPr="00221F8C" w:rsidRDefault="001A16D9" w:rsidP="00F54B4A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 xml:space="preserve">In the Amount field, enter a </w:t>
      </w:r>
      <w:r w:rsidRPr="00221F8C">
        <w:rPr>
          <w:rFonts w:ascii="Calibri" w:hAnsi="Calibri" w:cs="Calibri"/>
          <w:b/>
          <w:sz w:val="22"/>
          <w:szCs w:val="22"/>
        </w:rPr>
        <w:t>CREDIT</w:t>
      </w:r>
      <w:r w:rsidRPr="00221F8C">
        <w:rPr>
          <w:rFonts w:ascii="Calibri" w:hAnsi="Calibri" w:cs="Calibri"/>
          <w:sz w:val="22"/>
          <w:szCs w:val="22"/>
        </w:rPr>
        <w:t xml:space="preserve"> for the amount of the trade-in as we are going to “use the credit” now in the sale.  </w:t>
      </w:r>
    </w:p>
    <w:p w:rsidR="001A16D9" w:rsidRPr="00221F8C" w:rsidRDefault="001A16D9" w:rsidP="00F54B4A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 xml:space="preserve">Make sure the correct taxable tax code </w:t>
      </w:r>
      <w:r w:rsidR="00B06BDE" w:rsidRPr="00221F8C">
        <w:rPr>
          <w:rFonts w:ascii="Calibri" w:hAnsi="Calibri" w:cs="Calibri"/>
          <w:sz w:val="22"/>
          <w:szCs w:val="22"/>
        </w:rPr>
        <w:t>(</w:t>
      </w:r>
      <w:r w:rsidR="00B06BDE" w:rsidRPr="00221F8C">
        <w:rPr>
          <w:rFonts w:ascii="Calibri" w:hAnsi="Calibri" w:cs="Calibri"/>
          <w:b/>
          <w:sz w:val="22"/>
          <w:szCs w:val="22"/>
        </w:rPr>
        <w:t>00</w:t>
      </w:r>
      <w:r w:rsidR="00B06BDE" w:rsidRPr="00221F8C">
        <w:rPr>
          <w:rFonts w:ascii="Calibri" w:hAnsi="Calibri" w:cs="Calibri"/>
          <w:sz w:val="22"/>
          <w:szCs w:val="22"/>
        </w:rPr>
        <w:t xml:space="preserve">) </w:t>
      </w:r>
      <w:r w:rsidRPr="00221F8C">
        <w:rPr>
          <w:rFonts w:ascii="Calibri" w:hAnsi="Calibri" w:cs="Calibri"/>
          <w:sz w:val="22"/>
          <w:szCs w:val="22"/>
        </w:rPr>
        <w:t>is in place on the Other Charge line.</w: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A16D9" w:rsidRPr="00221F8C" w:rsidRDefault="00D501AE" w:rsidP="00CC730E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34" type="#_x0000_t75" style="width:6in;height:203.25pt">
            <v:imagedata r:id="rId16" o:title=""/>
          </v:shape>
        </w:pic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A16D9" w:rsidRPr="00221F8C" w:rsidRDefault="001A16D9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 xml:space="preserve">In this example below, notice how the tax is correct </w:t>
      </w:r>
      <w:r w:rsidR="00B62DB2" w:rsidRPr="00221F8C">
        <w:rPr>
          <w:rFonts w:ascii="Calibri" w:hAnsi="Calibri" w:cs="Calibri"/>
          <w:sz w:val="22"/>
          <w:szCs w:val="22"/>
        </w:rPr>
        <w:t xml:space="preserve">(none) </w:t>
      </w:r>
      <w:r w:rsidRPr="00221F8C">
        <w:rPr>
          <w:rFonts w:ascii="Calibri" w:hAnsi="Calibri" w:cs="Calibri"/>
          <w:sz w:val="22"/>
          <w:szCs w:val="22"/>
        </w:rPr>
        <w:t xml:space="preserve">as it is based on the </w:t>
      </w:r>
      <w:r w:rsidR="00B62DB2" w:rsidRPr="00221F8C">
        <w:rPr>
          <w:rFonts w:ascii="Calibri" w:hAnsi="Calibri" w:cs="Calibri"/>
          <w:sz w:val="22"/>
          <w:szCs w:val="22"/>
        </w:rPr>
        <w:t>tax codes for each part of the process (sale and other charge).</w: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A16D9" w:rsidRPr="00221F8C" w:rsidRDefault="00D501AE" w:rsidP="00CC730E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35" type="#_x0000_t75" style="width:431.25pt;height:271.5pt">
            <v:imagedata r:id="rId17" o:title=""/>
          </v:shape>
        </w:pict>
      </w:r>
    </w:p>
    <w:p w:rsidR="00CC730E" w:rsidRPr="00221F8C" w:rsidRDefault="00CC730E" w:rsidP="00E57868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C50DBB" w:rsidRPr="00221F8C" w:rsidRDefault="00C50DBB" w:rsidP="00E57868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sz w:val="22"/>
          <w:szCs w:val="22"/>
          <w:u w:val="single"/>
        </w:rPr>
        <w:t>Processing a Pre-Trade for a taxable transaction</w:t>
      </w:r>
      <w:r w:rsidR="00F54B4A" w:rsidRPr="00221F8C">
        <w:rPr>
          <w:rFonts w:ascii="Calibri" w:hAnsi="Calibri" w:cs="Calibri"/>
          <w:b/>
          <w:sz w:val="22"/>
          <w:szCs w:val="22"/>
          <w:u w:val="single"/>
        </w:rPr>
        <w:t>:</w:t>
      </w:r>
    </w:p>
    <w:p w:rsidR="00373C35" w:rsidRPr="00221F8C" w:rsidRDefault="00373C35" w:rsidP="00E57868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373C35" w:rsidRPr="00221F8C" w:rsidRDefault="00373C35" w:rsidP="00CC730E">
      <w:pPr>
        <w:pStyle w:val="BodyText"/>
        <w:contextualSpacing/>
        <w:jc w:val="center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36" type="#_x0000_t75" style="width:431.25pt;height:314.25pt">
            <v:imagedata r:id="rId8" o:title=""/>
          </v:shape>
        </w:pic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C730E" w:rsidRPr="00221F8C" w:rsidRDefault="00373C35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 xml:space="preserve">Now we will handle </w:t>
      </w:r>
      <w:r w:rsidR="00F54B4A" w:rsidRPr="00221F8C">
        <w:rPr>
          <w:rFonts w:ascii="Calibri" w:hAnsi="Calibri" w:cs="Calibri"/>
          <w:sz w:val="22"/>
          <w:szCs w:val="22"/>
        </w:rPr>
        <w:t>a taxable</w:t>
      </w:r>
      <w:r w:rsidRPr="00221F8C">
        <w:rPr>
          <w:rFonts w:ascii="Calibri" w:hAnsi="Calibri" w:cs="Calibri"/>
          <w:sz w:val="22"/>
          <w:szCs w:val="22"/>
        </w:rPr>
        <w:t xml:space="preserve"> trade-in and bring it into invent</w:t>
      </w:r>
      <w:r w:rsidR="00F54B4A" w:rsidRPr="00221F8C">
        <w:rPr>
          <w:rFonts w:ascii="Calibri" w:hAnsi="Calibri" w:cs="Calibri"/>
          <w:sz w:val="22"/>
          <w:szCs w:val="22"/>
        </w:rPr>
        <w:t>ory.  We will use the Unit Sale (US)</w:t>
      </w:r>
      <w:r w:rsidRPr="00221F8C">
        <w:rPr>
          <w:rFonts w:ascii="Calibri" w:hAnsi="Calibri" w:cs="Calibri"/>
          <w:sz w:val="22"/>
          <w:szCs w:val="22"/>
        </w:rPr>
        <w:t xml:space="preserve"> invoicing routine to process the trade-in.  </w: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54B4A" w:rsidRPr="00221F8C" w:rsidRDefault="00373C35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sz w:val="22"/>
          <w:szCs w:val="22"/>
        </w:rPr>
        <w:t>To access this function</w:t>
      </w:r>
      <w:r w:rsidRPr="00221F8C">
        <w:rPr>
          <w:rFonts w:ascii="Calibri" w:hAnsi="Calibri" w:cs="Calibri"/>
          <w:sz w:val="22"/>
          <w:szCs w:val="22"/>
        </w:rPr>
        <w:t>,</w:t>
      </w:r>
      <w:r w:rsidR="00F54B4A" w:rsidRPr="00221F8C">
        <w:rPr>
          <w:rFonts w:ascii="Calibri" w:hAnsi="Calibri" w:cs="Calibri"/>
          <w:sz w:val="22"/>
          <w:szCs w:val="22"/>
        </w:rPr>
        <w:t xml:space="preserve"> you can either:</w:t>
      </w:r>
      <w:r w:rsidRPr="00221F8C">
        <w:rPr>
          <w:rFonts w:ascii="Calibri" w:hAnsi="Calibri" w:cs="Calibri"/>
          <w:sz w:val="22"/>
          <w:szCs w:val="22"/>
        </w:rPr>
        <w:t xml:space="preserve"> </w:t>
      </w:r>
    </w:p>
    <w:p w:rsidR="00F54B4A" w:rsidRPr="00221F8C" w:rsidRDefault="00F54B4A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73C35" w:rsidRPr="00221F8C" w:rsidRDefault="00F54B4A" w:rsidP="00F54B4A">
      <w:pPr>
        <w:pStyle w:val="Body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>S</w:t>
      </w:r>
      <w:r w:rsidR="00373C35" w:rsidRPr="00221F8C">
        <w:rPr>
          <w:rFonts w:ascii="Calibri" w:hAnsi="Calibri" w:cs="Calibri"/>
          <w:sz w:val="22"/>
          <w:szCs w:val="22"/>
        </w:rPr>
        <w:t>ele</w:t>
      </w:r>
      <w:r w:rsidRPr="00221F8C">
        <w:rPr>
          <w:rFonts w:ascii="Calibri" w:hAnsi="Calibri" w:cs="Calibri"/>
          <w:sz w:val="22"/>
          <w:szCs w:val="22"/>
        </w:rPr>
        <w:t>ct “Units” from the menu and choose the</w:t>
      </w:r>
      <w:r w:rsidR="00373C35" w:rsidRPr="00221F8C">
        <w:rPr>
          <w:rFonts w:ascii="Calibri" w:hAnsi="Calibri" w:cs="Calibri"/>
          <w:sz w:val="22"/>
          <w:szCs w:val="22"/>
        </w:rPr>
        <w:t xml:space="preserve"> </w:t>
      </w:r>
      <w:r w:rsidRPr="00221F8C">
        <w:rPr>
          <w:rFonts w:ascii="Calibri" w:hAnsi="Calibri" w:cs="Calibri"/>
          <w:sz w:val="22"/>
          <w:szCs w:val="22"/>
        </w:rPr>
        <w:t>“Data Entry” submenu.  Click on</w:t>
      </w:r>
      <w:r w:rsidR="00373C35" w:rsidRPr="00221F8C">
        <w:rPr>
          <w:rFonts w:ascii="Calibri" w:hAnsi="Calibri" w:cs="Calibri"/>
          <w:sz w:val="22"/>
          <w:szCs w:val="22"/>
        </w:rPr>
        <w:t xml:space="preserve"> </w:t>
      </w:r>
      <w:r w:rsidRPr="00221F8C">
        <w:rPr>
          <w:rFonts w:ascii="Calibri" w:hAnsi="Calibri" w:cs="Calibri"/>
          <w:sz w:val="22"/>
          <w:szCs w:val="22"/>
        </w:rPr>
        <w:t>“Unit Sale.”</w:t>
      </w:r>
    </w:p>
    <w:p w:rsidR="00373C35" w:rsidRPr="00221F8C" w:rsidRDefault="00F54B4A" w:rsidP="00F54B4A">
      <w:pPr>
        <w:pStyle w:val="Command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</w:rPr>
        <w:t>T</w:t>
      </w:r>
      <w:r w:rsidR="00373C35" w:rsidRPr="00221F8C">
        <w:rPr>
          <w:rFonts w:ascii="Calibri" w:hAnsi="Calibri" w:cs="Calibri"/>
          <w:b w:val="0"/>
          <w:sz w:val="22"/>
          <w:szCs w:val="22"/>
        </w:rPr>
        <w:t xml:space="preserve">ype </w:t>
      </w:r>
      <w:r w:rsidRPr="00221F8C">
        <w:rPr>
          <w:rFonts w:ascii="Calibri" w:hAnsi="Calibri" w:cs="Calibri"/>
          <w:b w:val="0"/>
          <w:sz w:val="22"/>
          <w:szCs w:val="22"/>
        </w:rPr>
        <w:t>“</w:t>
      </w:r>
      <w:r w:rsidR="00373C35" w:rsidRPr="00221F8C">
        <w:rPr>
          <w:rFonts w:ascii="Calibri" w:hAnsi="Calibri" w:cs="Calibri"/>
          <w:b w:val="0"/>
          <w:sz w:val="22"/>
          <w:szCs w:val="22"/>
        </w:rPr>
        <w:t>US</w:t>
      </w:r>
      <w:r w:rsidRPr="00221F8C">
        <w:rPr>
          <w:rFonts w:ascii="Calibri" w:hAnsi="Calibri" w:cs="Calibri"/>
          <w:b w:val="0"/>
          <w:sz w:val="22"/>
          <w:szCs w:val="22"/>
        </w:rPr>
        <w:t>”</w:t>
      </w:r>
      <w:r w:rsidR="00373C35" w:rsidRPr="00221F8C">
        <w:rPr>
          <w:rFonts w:ascii="Calibri" w:hAnsi="Calibri" w:cs="Calibri"/>
          <w:b w:val="0"/>
          <w:sz w:val="22"/>
          <w:szCs w:val="22"/>
        </w:rPr>
        <w:t xml:space="preserve"> in the Shortcuts Bar</w:t>
      </w:r>
      <w:r w:rsidRPr="00221F8C">
        <w:rPr>
          <w:rFonts w:ascii="Calibri" w:hAnsi="Calibri" w:cs="Calibri"/>
          <w:b w:val="0"/>
          <w:sz w:val="22"/>
          <w:szCs w:val="22"/>
        </w:rPr>
        <w:t>.</w:t>
      </w:r>
    </w:p>
    <w:p w:rsidR="00CC730E" w:rsidRPr="00221F8C" w:rsidRDefault="00CC730E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73C35" w:rsidRPr="00221F8C" w:rsidRDefault="00373C35" w:rsidP="00F54B4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  <w:u w:val="single"/>
        </w:rPr>
        <w:t>Customer</w:t>
      </w:r>
      <w:r w:rsidR="00F54B4A" w:rsidRPr="00221F8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F54B4A" w:rsidRPr="00221F8C">
        <w:rPr>
          <w:rFonts w:ascii="Calibri" w:hAnsi="Calibri" w:cs="Calibri"/>
          <w:b w:val="0"/>
          <w:sz w:val="22"/>
          <w:szCs w:val="22"/>
        </w:rPr>
        <w:t xml:space="preserve"> </w:t>
      </w:r>
      <w:r w:rsidRPr="00221F8C">
        <w:rPr>
          <w:rFonts w:ascii="Calibri" w:hAnsi="Calibri" w:cs="Calibri"/>
          <w:b w:val="0"/>
          <w:sz w:val="22"/>
          <w:szCs w:val="22"/>
        </w:rPr>
        <w:t xml:space="preserve">Choose the customer who trading in the unit.  Type the customer number or search for the number by typing in a few letters of the customer’s last name.  Select the correct name from the </w:t>
      </w:r>
      <w:r w:rsidR="00F54B4A" w:rsidRPr="00221F8C">
        <w:rPr>
          <w:rFonts w:ascii="Calibri" w:hAnsi="Calibri" w:cs="Calibri"/>
          <w:b w:val="0"/>
          <w:sz w:val="22"/>
          <w:szCs w:val="22"/>
        </w:rPr>
        <w:t>results</w:t>
      </w:r>
      <w:r w:rsidRPr="00221F8C">
        <w:rPr>
          <w:rFonts w:ascii="Calibri" w:hAnsi="Calibri" w:cs="Calibri"/>
          <w:b w:val="0"/>
          <w:sz w:val="22"/>
          <w:szCs w:val="22"/>
        </w:rPr>
        <w:t xml:space="preserve"> shown by clicking on it.</w:t>
      </w:r>
    </w:p>
    <w:p w:rsidR="00CC730E" w:rsidRPr="00221F8C" w:rsidRDefault="00CC730E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73C35" w:rsidRPr="00221F8C" w:rsidRDefault="00373C35" w:rsidP="00F54B4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  <w:u w:val="single"/>
        </w:rPr>
        <w:t>Salesman</w:t>
      </w:r>
      <w:r w:rsidR="00F54B4A" w:rsidRPr="00221F8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F54B4A" w:rsidRPr="00221F8C">
        <w:rPr>
          <w:rFonts w:ascii="Calibri" w:hAnsi="Calibri" w:cs="Calibri"/>
          <w:b w:val="0"/>
          <w:sz w:val="22"/>
          <w:szCs w:val="22"/>
        </w:rPr>
        <w:t xml:space="preserve"> </w:t>
      </w:r>
      <w:r w:rsidRPr="00221F8C">
        <w:rPr>
          <w:rFonts w:ascii="Calibri" w:hAnsi="Calibri" w:cs="Calibri"/>
          <w:b w:val="0"/>
          <w:sz w:val="22"/>
          <w:szCs w:val="22"/>
        </w:rPr>
        <w:t xml:space="preserve">Identify the salesperson here.  Type in his/her initials or employee number or choose it from the </w:t>
      </w:r>
      <w:r w:rsidR="00F54B4A" w:rsidRPr="00221F8C">
        <w:rPr>
          <w:rFonts w:ascii="Calibri" w:hAnsi="Calibri" w:cs="Calibri"/>
          <w:b w:val="0"/>
          <w:sz w:val="22"/>
          <w:szCs w:val="22"/>
        </w:rPr>
        <w:t>drop-down menu</w:t>
      </w:r>
      <w:r w:rsidRPr="00221F8C">
        <w:rPr>
          <w:rFonts w:ascii="Calibri" w:hAnsi="Calibri" w:cs="Calibri"/>
          <w:b w:val="0"/>
          <w:sz w:val="22"/>
          <w:szCs w:val="22"/>
        </w:rPr>
        <w:t>.</w:t>
      </w:r>
    </w:p>
    <w:p w:rsidR="00CC730E" w:rsidRPr="00221F8C" w:rsidRDefault="00CC730E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73C35" w:rsidRPr="00221F8C" w:rsidRDefault="00373C35" w:rsidP="00F54B4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  <w:u w:val="single"/>
        </w:rPr>
        <w:t>Expiration Date</w:t>
      </w:r>
      <w:r w:rsidR="00F54B4A" w:rsidRPr="00221F8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F54B4A" w:rsidRPr="00221F8C">
        <w:rPr>
          <w:rFonts w:ascii="Calibri" w:hAnsi="Calibri" w:cs="Calibri"/>
          <w:b w:val="0"/>
          <w:sz w:val="22"/>
          <w:szCs w:val="22"/>
        </w:rPr>
        <w:t xml:space="preserve"> </w:t>
      </w:r>
      <w:r w:rsidRPr="00221F8C">
        <w:rPr>
          <w:rFonts w:ascii="Calibri" w:hAnsi="Calibri" w:cs="Calibri"/>
          <w:b w:val="0"/>
          <w:sz w:val="22"/>
          <w:szCs w:val="22"/>
        </w:rPr>
        <w:t>Leave this field as it is for this transaction.</w:t>
      </w:r>
    </w:p>
    <w:p w:rsidR="00CC730E" w:rsidRPr="00221F8C" w:rsidRDefault="00CC730E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73C35" w:rsidRPr="00221F8C" w:rsidRDefault="00F54B4A" w:rsidP="00F54B4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  <w:u w:val="single"/>
        </w:rPr>
        <w:t>Save Header:</w:t>
      </w:r>
      <w:r w:rsidRPr="00221F8C">
        <w:rPr>
          <w:rFonts w:ascii="Calibri" w:hAnsi="Calibri" w:cs="Calibri"/>
          <w:b w:val="0"/>
          <w:sz w:val="22"/>
          <w:szCs w:val="22"/>
        </w:rPr>
        <w:t xml:space="preserve"> </w:t>
      </w:r>
      <w:r w:rsidR="00373C35" w:rsidRPr="00221F8C">
        <w:rPr>
          <w:rFonts w:ascii="Calibri" w:hAnsi="Calibri" w:cs="Calibri"/>
          <w:b w:val="0"/>
          <w:sz w:val="22"/>
          <w:szCs w:val="22"/>
        </w:rPr>
        <w:t xml:space="preserve">Press the </w:t>
      </w:r>
      <w:r w:rsidR="00373C35" w:rsidRPr="00221F8C">
        <w:rPr>
          <w:rFonts w:ascii="Calibri" w:hAnsi="Calibri" w:cs="Calibri"/>
          <w:bCs/>
          <w:sz w:val="22"/>
          <w:szCs w:val="22"/>
        </w:rPr>
        <w:t>Save Header</w:t>
      </w:r>
      <w:r w:rsidR="00373C35" w:rsidRPr="00221F8C">
        <w:rPr>
          <w:rFonts w:ascii="Calibri" w:hAnsi="Calibri" w:cs="Calibri"/>
          <w:b w:val="0"/>
          <w:sz w:val="22"/>
          <w:szCs w:val="22"/>
        </w:rPr>
        <w:t xml:space="preserve"> button to save the customer information and move on to the invoice.</w:t>
      </w:r>
    </w:p>
    <w:p w:rsidR="00373C35" w:rsidRPr="00221F8C" w:rsidRDefault="00373C35" w:rsidP="00E57868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373C35" w:rsidRPr="00221F8C" w:rsidRDefault="00373C35" w:rsidP="00CC730E">
      <w:pPr>
        <w:pStyle w:val="BodyText"/>
        <w:contextualSpacing/>
        <w:jc w:val="center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37" type="#_x0000_t75" style="width:6in;height:309pt">
            <v:imagedata r:id="rId9" o:title=""/>
          </v:shape>
        </w:pic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373C35" w:rsidRPr="00221F8C" w:rsidRDefault="00373C35" w:rsidP="00E57868">
      <w:pPr>
        <w:pStyle w:val="Body"/>
        <w:spacing w:before="0"/>
        <w:contextualSpacing/>
        <w:jc w:val="left"/>
        <w:rPr>
          <w:rFonts w:ascii="Calibri" w:hAnsi="Calibri" w:cs="Calibri"/>
          <w:bCs/>
          <w:sz w:val="22"/>
          <w:szCs w:val="22"/>
          <w:u w:val="single"/>
        </w:rPr>
      </w:pPr>
      <w:r w:rsidRPr="00221F8C">
        <w:rPr>
          <w:rFonts w:ascii="Calibri" w:hAnsi="Calibri" w:cs="Calibri"/>
          <w:bCs/>
          <w:sz w:val="22"/>
          <w:szCs w:val="22"/>
          <w:u w:val="single"/>
        </w:rPr>
        <w:t xml:space="preserve">Click on </w:t>
      </w:r>
      <w:r w:rsidRPr="00221F8C">
        <w:rPr>
          <w:rFonts w:ascii="Calibri" w:hAnsi="Calibri" w:cs="Calibri"/>
          <w:b/>
          <w:bCs/>
          <w:sz w:val="22"/>
          <w:szCs w:val="22"/>
          <w:u w:val="single"/>
        </w:rPr>
        <w:t>Trade In</w:t>
      </w:r>
      <w:r w:rsidR="00F54B4A" w:rsidRPr="00221F8C">
        <w:rPr>
          <w:rFonts w:ascii="Calibri" w:hAnsi="Calibri" w:cs="Calibri"/>
          <w:bCs/>
          <w:sz w:val="22"/>
          <w:szCs w:val="22"/>
          <w:u w:val="single"/>
        </w:rPr>
        <w:t>:</w:t>
      </w:r>
    </w:p>
    <w:p w:rsidR="00F54B4A" w:rsidRPr="00221F8C" w:rsidRDefault="00F54B4A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  <w:u w:val="single"/>
        </w:rPr>
      </w:pPr>
    </w:p>
    <w:p w:rsidR="00373C35" w:rsidRPr="00221F8C" w:rsidRDefault="00373C35" w:rsidP="00F54B4A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 xml:space="preserve">Source: </w:t>
      </w:r>
      <w:r w:rsidRPr="00221F8C">
        <w:rPr>
          <w:rFonts w:ascii="Calibri" w:hAnsi="Calibri" w:cs="Calibri"/>
          <w:sz w:val="22"/>
          <w:szCs w:val="22"/>
        </w:rPr>
        <w:t xml:space="preserve">Choose the Unit source for the trade-in or press the arrow </w:t>
      </w:r>
      <w:r w:rsidR="00F54B4A" w:rsidRPr="00221F8C">
        <w:rPr>
          <w:rFonts w:ascii="Calibri" w:hAnsi="Calibri" w:cs="Calibri"/>
          <w:sz w:val="22"/>
          <w:szCs w:val="22"/>
        </w:rPr>
        <w:t xml:space="preserve">button </w:t>
      </w:r>
      <w:r w:rsidRPr="00221F8C">
        <w:rPr>
          <w:rFonts w:ascii="Calibri" w:hAnsi="Calibri" w:cs="Calibri"/>
          <w:sz w:val="22"/>
          <w:szCs w:val="22"/>
        </w:rPr>
        <w:t>to search for it.</w:t>
      </w:r>
    </w:p>
    <w:p w:rsidR="00373C35" w:rsidRPr="00221F8C" w:rsidRDefault="00373C35" w:rsidP="00F54B4A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 xml:space="preserve">Stock#: </w:t>
      </w:r>
      <w:r w:rsidRPr="00221F8C">
        <w:rPr>
          <w:rFonts w:ascii="Calibri" w:hAnsi="Calibri" w:cs="Calibri"/>
          <w:bCs/>
          <w:sz w:val="22"/>
          <w:szCs w:val="22"/>
        </w:rPr>
        <w:t xml:space="preserve">Enter the stock number for </w:t>
      </w:r>
      <w:r w:rsidR="00F54B4A" w:rsidRPr="00221F8C">
        <w:rPr>
          <w:rFonts w:ascii="Calibri" w:hAnsi="Calibri" w:cs="Calibri"/>
          <w:bCs/>
          <w:sz w:val="22"/>
          <w:szCs w:val="22"/>
        </w:rPr>
        <w:t xml:space="preserve">the </w:t>
      </w:r>
      <w:r w:rsidRPr="00221F8C">
        <w:rPr>
          <w:rFonts w:ascii="Calibri" w:hAnsi="Calibri" w:cs="Calibri"/>
          <w:bCs/>
          <w:sz w:val="22"/>
          <w:szCs w:val="22"/>
        </w:rPr>
        <w:t>trade or press “Enter” to have it assigned.  You may also use the arrow to search for it if the customer’s</w:t>
      </w:r>
      <w:r w:rsidR="00F54B4A" w:rsidRPr="00221F8C">
        <w:rPr>
          <w:rFonts w:ascii="Calibri" w:hAnsi="Calibri" w:cs="Calibri"/>
          <w:bCs/>
          <w:sz w:val="22"/>
          <w:szCs w:val="22"/>
        </w:rPr>
        <w:t xml:space="preserve"> unit</w:t>
      </w:r>
      <w:r w:rsidRPr="00221F8C">
        <w:rPr>
          <w:rFonts w:ascii="Calibri" w:hAnsi="Calibri" w:cs="Calibri"/>
          <w:bCs/>
          <w:sz w:val="22"/>
          <w:szCs w:val="22"/>
        </w:rPr>
        <w:t xml:space="preserve"> is already in the system as a sold or historical unit.  If the unit exists in the system, many of the following fields will be populated and will not require any entry from you.</w:t>
      </w:r>
    </w:p>
    <w:p w:rsidR="00373C35" w:rsidRPr="00221F8C" w:rsidRDefault="00373C35" w:rsidP="00F54B4A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 xml:space="preserve">Amount: </w:t>
      </w:r>
      <w:r w:rsidRPr="00221F8C">
        <w:rPr>
          <w:rFonts w:ascii="Calibri" w:hAnsi="Calibri" w:cs="Calibri"/>
          <w:sz w:val="22"/>
          <w:szCs w:val="22"/>
        </w:rPr>
        <w:t>Enter the amount to be given for the trade-in.</w:t>
      </w:r>
    </w:p>
    <w:p w:rsidR="00373C35" w:rsidRPr="00221F8C" w:rsidRDefault="00373C35" w:rsidP="00F54B4A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 xml:space="preserve">Type: </w:t>
      </w:r>
      <w:r w:rsidRPr="00221F8C">
        <w:rPr>
          <w:rFonts w:ascii="Calibri" w:hAnsi="Calibri" w:cs="Calibri"/>
          <w:sz w:val="22"/>
          <w:szCs w:val="22"/>
        </w:rPr>
        <w:t>Enter the type of equipment of the trade in.</w:t>
      </w:r>
    </w:p>
    <w:p w:rsidR="00373C35" w:rsidRPr="00221F8C" w:rsidRDefault="00373C35" w:rsidP="00F54B4A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>Model:</w:t>
      </w:r>
      <w:r w:rsidRPr="00221F8C">
        <w:rPr>
          <w:rFonts w:ascii="Calibri" w:hAnsi="Calibri" w:cs="Calibri"/>
          <w:sz w:val="22"/>
          <w:szCs w:val="22"/>
        </w:rPr>
        <w:t xml:space="preserve"> Enter the model number of the trade-in.</w:t>
      </w:r>
    </w:p>
    <w:p w:rsidR="00373C35" w:rsidRPr="00221F8C" w:rsidRDefault="00373C35" w:rsidP="00F54B4A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 xml:space="preserve">Make: </w:t>
      </w:r>
      <w:r w:rsidRPr="00221F8C">
        <w:rPr>
          <w:rFonts w:ascii="Calibri" w:hAnsi="Calibri" w:cs="Calibri"/>
          <w:sz w:val="22"/>
          <w:szCs w:val="22"/>
        </w:rPr>
        <w:t xml:space="preserve">Enter the make of the trade-in. </w:t>
      </w:r>
    </w:p>
    <w:p w:rsidR="00373C35" w:rsidRPr="00221F8C" w:rsidRDefault="00373C35" w:rsidP="00F54B4A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 xml:space="preserve">Year: </w:t>
      </w:r>
      <w:r w:rsidRPr="00221F8C">
        <w:rPr>
          <w:rFonts w:ascii="Calibri" w:hAnsi="Calibri" w:cs="Calibri"/>
          <w:sz w:val="22"/>
          <w:szCs w:val="22"/>
        </w:rPr>
        <w:t xml:space="preserve">Type in the model year of the trade-in or use </w:t>
      </w:r>
      <w:r w:rsidRPr="00221F8C">
        <w:rPr>
          <w:rFonts w:ascii="Calibri" w:hAnsi="Calibri" w:cs="Calibri"/>
          <w:b/>
          <w:sz w:val="22"/>
          <w:szCs w:val="22"/>
        </w:rPr>
        <w:t>0000</w:t>
      </w:r>
      <w:r w:rsidRPr="00221F8C">
        <w:rPr>
          <w:rFonts w:ascii="Calibri" w:hAnsi="Calibri" w:cs="Calibri"/>
          <w:sz w:val="22"/>
          <w:szCs w:val="22"/>
        </w:rPr>
        <w:t xml:space="preserve"> if it is unknown.</w:t>
      </w:r>
    </w:p>
    <w:p w:rsidR="00373C35" w:rsidRPr="00221F8C" w:rsidRDefault="00373C35" w:rsidP="00F54B4A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 xml:space="preserve">Serial #: </w:t>
      </w:r>
      <w:r w:rsidRPr="00221F8C">
        <w:rPr>
          <w:rFonts w:ascii="Calibri" w:hAnsi="Calibri" w:cs="Calibri"/>
          <w:sz w:val="22"/>
          <w:szCs w:val="22"/>
        </w:rPr>
        <w:t>Enter the serial number of the trade-in unit here.</w:t>
      </w:r>
    </w:p>
    <w:p w:rsidR="00373C35" w:rsidRPr="00221F8C" w:rsidRDefault="00373C35" w:rsidP="00F54B4A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 xml:space="preserve">Allowance: </w:t>
      </w:r>
      <w:r w:rsidRPr="00221F8C">
        <w:rPr>
          <w:rFonts w:ascii="Calibri" w:hAnsi="Calibri" w:cs="Calibri"/>
          <w:sz w:val="22"/>
          <w:szCs w:val="22"/>
        </w:rPr>
        <w:t>This field can hold the amount of the over-allowance of the trade-in.</w:t>
      </w:r>
    </w:p>
    <w:p w:rsidR="00373C35" w:rsidRPr="00221F8C" w:rsidRDefault="00373C35" w:rsidP="00F54B4A">
      <w:pPr>
        <w:pStyle w:val="Indent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/>
          <w:bCs/>
          <w:sz w:val="22"/>
          <w:szCs w:val="22"/>
        </w:rPr>
        <w:t>Tax Code:</w:t>
      </w:r>
      <w:r w:rsidRPr="00221F8C">
        <w:rPr>
          <w:rFonts w:ascii="Calibri" w:hAnsi="Calibri" w:cs="Calibri"/>
          <w:sz w:val="22"/>
          <w:szCs w:val="22"/>
        </w:rPr>
        <w:t xml:space="preserve"> For a taxable transaction, be sure this tax code shows </w:t>
      </w:r>
      <w:r w:rsidRPr="00221F8C">
        <w:rPr>
          <w:rFonts w:ascii="Calibri" w:hAnsi="Calibri" w:cs="Calibri"/>
          <w:b/>
          <w:sz w:val="22"/>
          <w:szCs w:val="22"/>
        </w:rPr>
        <w:t>01</w:t>
      </w:r>
      <w:r w:rsidRPr="00221F8C">
        <w:rPr>
          <w:rFonts w:ascii="Calibri" w:hAnsi="Calibri" w:cs="Calibri"/>
          <w:sz w:val="22"/>
          <w:szCs w:val="22"/>
        </w:rPr>
        <w:t xml:space="preserve"> or select the desired tax code using the arrow on the right.</w:t>
      </w:r>
    </w:p>
    <w:p w:rsidR="003E2763" w:rsidRPr="00221F8C" w:rsidRDefault="003E2763" w:rsidP="00F54B4A">
      <w:pPr>
        <w:pStyle w:val="Heading3"/>
        <w:keepNext w:val="0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bCs/>
          <w:sz w:val="22"/>
          <w:szCs w:val="22"/>
        </w:rPr>
        <w:t>Location</w:t>
      </w:r>
      <w:r w:rsidR="00CC730E" w:rsidRPr="00221F8C">
        <w:rPr>
          <w:rFonts w:ascii="Calibri" w:hAnsi="Calibri" w:cs="Calibri"/>
          <w:sz w:val="22"/>
          <w:szCs w:val="22"/>
        </w:rPr>
        <w:t xml:space="preserve">: </w:t>
      </w:r>
      <w:r w:rsidRPr="00221F8C">
        <w:rPr>
          <w:rFonts w:ascii="Calibri" w:hAnsi="Calibri" w:cs="Calibri"/>
          <w:b w:val="0"/>
          <w:sz w:val="22"/>
          <w:szCs w:val="22"/>
        </w:rPr>
        <w:t>Enter the store location if applicable</w:t>
      </w:r>
      <w:r w:rsidR="00F54B4A" w:rsidRPr="00221F8C">
        <w:rPr>
          <w:rFonts w:ascii="Calibri" w:hAnsi="Calibri" w:cs="Calibri"/>
          <w:b w:val="0"/>
          <w:sz w:val="22"/>
          <w:szCs w:val="22"/>
        </w:rPr>
        <w:t>,</w:t>
      </w:r>
      <w:r w:rsidRPr="00221F8C">
        <w:rPr>
          <w:rFonts w:ascii="Calibri" w:hAnsi="Calibri" w:cs="Calibri"/>
          <w:b w:val="0"/>
          <w:sz w:val="22"/>
          <w:szCs w:val="22"/>
        </w:rPr>
        <w:t xml:space="preserve"> or a physical location on your property where the trade-in will be housed.</w:t>
      </w:r>
    </w:p>
    <w:p w:rsidR="00CC730E" w:rsidRPr="00221F8C" w:rsidRDefault="00CC730E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Cs/>
          <w:sz w:val="22"/>
          <w:szCs w:val="22"/>
        </w:rPr>
      </w:pPr>
    </w:p>
    <w:p w:rsidR="003E2763" w:rsidRPr="00221F8C" w:rsidRDefault="00F54B4A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bCs/>
          <w:sz w:val="22"/>
          <w:szCs w:val="22"/>
          <w:u w:val="single"/>
        </w:rPr>
        <w:t>Save Line:</w:t>
      </w:r>
      <w:r w:rsidRPr="00221F8C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="003E2763" w:rsidRPr="00221F8C">
        <w:rPr>
          <w:rFonts w:ascii="Calibri" w:hAnsi="Calibri" w:cs="Calibri"/>
          <w:b w:val="0"/>
          <w:sz w:val="22"/>
          <w:szCs w:val="22"/>
        </w:rPr>
        <w:t xml:space="preserve">When you finish the line </w:t>
      </w:r>
      <w:r w:rsidRPr="00221F8C">
        <w:rPr>
          <w:rFonts w:ascii="Calibri" w:hAnsi="Calibri" w:cs="Calibri"/>
          <w:b w:val="0"/>
          <w:sz w:val="22"/>
          <w:szCs w:val="22"/>
        </w:rPr>
        <w:t>by pressing this</w:t>
      </w:r>
      <w:r w:rsidR="003E2763" w:rsidRPr="00221F8C">
        <w:rPr>
          <w:rFonts w:ascii="Calibri" w:hAnsi="Calibri" w:cs="Calibri"/>
          <w:b w:val="0"/>
          <w:sz w:val="22"/>
          <w:szCs w:val="22"/>
        </w:rPr>
        <w:t xml:space="preserve"> button, the line appears in the general area in the lower part of the screen.</w: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E2763" w:rsidRPr="00221F8C" w:rsidRDefault="00F54B4A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  <w:u w:val="single"/>
        </w:rPr>
        <w:t>Comment:</w:t>
      </w:r>
      <w:r w:rsidRPr="00221F8C">
        <w:rPr>
          <w:rFonts w:ascii="Calibri" w:hAnsi="Calibri" w:cs="Calibri"/>
          <w:sz w:val="22"/>
          <w:szCs w:val="22"/>
        </w:rPr>
        <w:t xml:space="preserve"> </w:t>
      </w:r>
      <w:r w:rsidR="003E2763" w:rsidRPr="00221F8C">
        <w:rPr>
          <w:rFonts w:ascii="Calibri" w:hAnsi="Calibri" w:cs="Calibri"/>
          <w:sz w:val="22"/>
          <w:szCs w:val="22"/>
        </w:rPr>
        <w:t>Add a comment line to indicate the unit is being taken in as a pre-trade.</w:t>
      </w:r>
    </w:p>
    <w:p w:rsidR="00CC730E" w:rsidRPr="00221F8C" w:rsidRDefault="00CC730E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54B4A" w:rsidRPr="00221F8C" w:rsidRDefault="003E2763" w:rsidP="00F54B4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  <w:u w:val="single"/>
        </w:rPr>
        <w:t xml:space="preserve">Click on </w:t>
      </w:r>
      <w:r w:rsidRPr="00221F8C">
        <w:rPr>
          <w:rFonts w:ascii="Calibri" w:hAnsi="Calibri" w:cs="Calibri"/>
          <w:sz w:val="22"/>
          <w:szCs w:val="22"/>
          <w:u w:val="single"/>
        </w:rPr>
        <w:t>Other Charges</w:t>
      </w:r>
      <w:r w:rsidR="00F54B4A" w:rsidRPr="00221F8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F54B4A" w:rsidRPr="00221F8C">
        <w:rPr>
          <w:rFonts w:ascii="Calibri" w:hAnsi="Calibri" w:cs="Calibri"/>
          <w:sz w:val="22"/>
          <w:szCs w:val="22"/>
        </w:rPr>
        <w:t xml:space="preserve"> </w:t>
      </w:r>
      <w:r w:rsidRPr="00221F8C">
        <w:rPr>
          <w:rFonts w:ascii="Calibri" w:hAnsi="Calibri" w:cs="Calibri"/>
          <w:b w:val="0"/>
          <w:sz w:val="22"/>
          <w:szCs w:val="22"/>
        </w:rPr>
        <w:t xml:space="preserve">Here we will use the Other Charge you defined as Pre-Trade. </w:t>
      </w:r>
    </w:p>
    <w:p w:rsidR="00F54B4A" w:rsidRPr="00221F8C" w:rsidRDefault="00F54B4A" w:rsidP="00F54B4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</w:p>
    <w:p w:rsidR="00F54B4A" w:rsidRPr="00221F8C" w:rsidRDefault="00F54B4A" w:rsidP="00F54B4A">
      <w:pPr>
        <w:pStyle w:val="Heading3"/>
        <w:keepNext w:val="0"/>
        <w:numPr>
          <w:ilvl w:val="0"/>
          <w:numId w:val="9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</w:rPr>
        <w:t>Enter the full 5-character</w:t>
      </w:r>
      <w:r w:rsidR="003E2763" w:rsidRPr="00221F8C">
        <w:rPr>
          <w:rFonts w:ascii="Calibri" w:hAnsi="Calibri" w:cs="Calibri"/>
          <w:b w:val="0"/>
          <w:sz w:val="22"/>
          <w:szCs w:val="22"/>
        </w:rPr>
        <w:t xml:space="preserve"> customer number in the CNTL field on that line.  </w:t>
      </w:r>
    </w:p>
    <w:p w:rsidR="00F54B4A" w:rsidRPr="00221F8C" w:rsidRDefault="00F54B4A" w:rsidP="00F54B4A">
      <w:pPr>
        <w:pStyle w:val="Heading3"/>
        <w:keepNext w:val="0"/>
        <w:numPr>
          <w:ilvl w:val="0"/>
          <w:numId w:val="9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</w:rPr>
        <w:t>E</w:t>
      </w:r>
      <w:r w:rsidR="003E2763" w:rsidRPr="00221F8C">
        <w:rPr>
          <w:rFonts w:ascii="Calibri" w:hAnsi="Calibri" w:cs="Calibri"/>
          <w:b w:val="0"/>
          <w:sz w:val="22"/>
          <w:szCs w:val="22"/>
        </w:rPr>
        <w:t xml:space="preserve">nter the amount we are showing for the trade-in.  Be sure it is the same figure you entered when you defined the trade-in itself.  </w:t>
      </w:r>
    </w:p>
    <w:p w:rsidR="003E2763" w:rsidRPr="00221F8C" w:rsidRDefault="003E2763" w:rsidP="00F54B4A">
      <w:pPr>
        <w:pStyle w:val="Heading3"/>
        <w:keepNext w:val="0"/>
        <w:numPr>
          <w:ilvl w:val="0"/>
          <w:numId w:val="9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sz w:val="22"/>
          <w:szCs w:val="22"/>
        </w:rPr>
        <w:t xml:space="preserve">For a taxable transaction, be sure this tax code shows </w:t>
      </w:r>
      <w:r w:rsidRPr="00221F8C">
        <w:rPr>
          <w:rFonts w:ascii="Calibri" w:hAnsi="Calibri" w:cs="Calibri"/>
          <w:sz w:val="22"/>
          <w:szCs w:val="22"/>
        </w:rPr>
        <w:t>01</w:t>
      </w:r>
      <w:r w:rsidRPr="00221F8C">
        <w:rPr>
          <w:rFonts w:ascii="Calibri" w:hAnsi="Calibri" w:cs="Calibri"/>
          <w:b w:val="0"/>
          <w:sz w:val="22"/>
          <w:szCs w:val="22"/>
        </w:rPr>
        <w:t xml:space="preserve"> or select the desired tax code using the arrow on the right.</w: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50DBB" w:rsidRPr="00221F8C" w:rsidRDefault="00F56BFC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38" type="#_x0000_t75" style="width:431.25pt;height:78pt">
            <v:imagedata r:id="rId18" o:title=""/>
          </v:shape>
        </w:pic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C50DBB" w:rsidRPr="00221F8C" w:rsidRDefault="00F56BFC" w:rsidP="00CC730E">
      <w:pPr>
        <w:pStyle w:val="Heading3"/>
        <w:keepNext w:val="0"/>
        <w:spacing w:before="0"/>
        <w:contextualSpacing/>
        <w:jc w:val="center"/>
        <w:rPr>
          <w:rFonts w:ascii="Calibri" w:hAnsi="Calibri" w:cs="Calibri"/>
          <w:b w:val="0"/>
          <w:bCs/>
          <w:sz w:val="22"/>
          <w:szCs w:val="22"/>
        </w:rPr>
      </w:pPr>
      <w:r w:rsidRPr="00221F8C">
        <w:rPr>
          <w:rFonts w:ascii="Calibri" w:hAnsi="Calibri" w:cs="Calibri"/>
          <w:bCs/>
          <w:sz w:val="22"/>
          <w:szCs w:val="22"/>
        </w:rPr>
        <w:pict>
          <v:shape id="_x0000_i1039" type="#_x0000_t75" style="width:431.25pt;height:307.5pt">
            <v:imagedata r:id="rId19" o:title=""/>
          </v:shape>
        </w:pict>
      </w:r>
    </w:p>
    <w:p w:rsidR="00CC730E" w:rsidRPr="00221F8C" w:rsidRDefault="00CC730E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Cs/>
          <w:sz w:val="22"/>
          <w:szCs w:val="22"/>
        </w:rPr>
      </w:pPr>
    </w:p>
    <w:p w:rsidR="00C50DBB" w:rsidRPr="00221F8C" w:rsidRDefault="00F54B4A" w:rsidP="00E57868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21F8C">
        <w:rPr>
          <w:rFonts w:ascii="Calibri" w:hAnsi="Calibri" w:cs="Calibri"/>
          <w:b w:val="0"/>
          <w:bCs/>
          <w:sz w:val="22"/>
          <w:szCs w:val="22"/>
          <w:u w:val="single"/>
        </w:rPr>
        <w:t>Save Line:</w:t>
      </w:r>
      <w:r w:rsidRPr="00221F8C">
        <w:rPr>
          <w:rFonts w:ascii="Calibri" w:hAnsi="Calibri" w:cs="Calibri"/>
          <w:b w:val="0"/>
          <w:bCs/>
          <w:sz w:val="22"/>
          <w:szCs w:val="22"/>
        </w:rPr>
        <w:t xml:space="preserve"> </w:t>
      </w:r>
      <w:r w:rsidR="00C50DBB" w:rsidRPr="00221F8C">
        <w:rPr>
          <w:rFonts w:ascii="Calibri" w:hAnsi="Calibri" w:cs="Calibri"/>
          <w:b w:val="0"/>
          <w:sz w:val="22"/>
          <w:szCs w:val="22"/>
        </w:rPr>
        <w:t xml:space="preserve">When you </w:t>
      </w:r>
      <w:r w:rsidR="00F56BFC" w:rsidRPr="00221F8C">
        <w:rPr>
          <w:rFonts w:ascii="Calibri" w:hAnsi="Calibri" w:cs="Calibri"/>
          <w:b w:val="0"/>
          <w:sz w:val="22"/>
          <w:szCs w:val="22"/>
        </w:rPr>
        <w:t>finish</w:t>
      </w:r>
      <w:r w:rsidR="00C50DBB" w:rsidRPr="00221F8C">
        <w:rPr>
          <w:rFonts w:ascii="Calibri" w:hAnsi="Calibri" w:cs="Calibri"/>
          <w:b w:val="0"/>
          <w:sz w:val="22"/>
          <w:szCs w:val="22"/>
        </w:rPr>
        <w:t xml:space="preserve"> the line </w:t>
      </w:r>
      <w:r w:rsidRPr="00221F8C">
        <w:rPr>
          <w:rFonts w:ascii="Calibri" w:hAnsi="Calibri" w:cs="Calibri"/>
          <w:b w:val="0"/>
          <w:sz w:val="22"/>
          <w:szCs w:val="22"/>
        </w:rPr>
        <w:t>by pressing this</w:t>
      </w:r>
      <w:r w:rsidR="00C50DBB" w:rsidRPr="00221F8C">
        <w:rPr>
          <w:rFonts w:ascii="Calibri" w:hAnsi="Calibri" w:cs="Calibri"/>
          <w:b w:val="0"/>
          <w:sz w:val="22"/>
          <w:szCs w:val="22"/>
        </w:rPr>
        <w:t xml:space="preserve"> button, the line appears in the general area in the lower part of the screen.</w: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50DBB" w:rsidRPr="00221F8C" w:rsidRDefault="00C50DBB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 xml:space="preserve">At this point you should notice that the </w:t>
      </w:r>
      <w:r w:rsidRPr="00221F8C">
        <w:rPr>
          <w:rFonts w:ascii="Calibri" w:hAnsi="Calibri" w:cs="Calibri"/>
          <w:b/>
          <w:sz w:val="22"/>
          <w:szCs w:val="22"/>
        </w:rPr>
        <w:t>Sales Tax Amount</w:t>
      </w:r>
      <w:r w:rsidRPr="00221F8C">
        <w:rPr>
          <w:rFonts w:ascii="Calibri" w:hAnsi="Calibri" w:cs="Calibri"/>
          <w:sz w:val="22"/>
          <w:szCs w:val="22"/>
        </w:rPr>
        <w:t xml:space="preserve"> is </w:t>
      </w:r>
      <w:r w:rsidRPr="00221F8C">
        <w:rPr>
          <w:rFonts w:ascii="Calibri" w:hAnsi="Calibri" w:cs="Calibri"/>
          <w:b/>
          <w:sz w:val="22"/>
          <w:szCs w:val="22"/>
        </w:rPr>
        <w:t>zero</w:t>
      </w:r>
      <w:r w:rsidR="00F54B4A" w:rsidRPr="00221F8C">
        <w:rPr>
          <w:rFonts w:ascii="Calibri" w:hAnsi="Calibri" w:cs="Calibri"/>
          <w:b/>
          <w:sz w:val="22"/>
          <w:szCs w:val="22"/>
        </w:rPr>
        <w:t xml:space="preserve"> (0)</w:t>
      </w:r>
      <w:r w:rsidRPr="00221F8C">
        <w:rPr>
          <w:rFonts w:ascii="Calibri" w:hAnsi="Calibri" w:cs="Calibri"/>
          <w:sz w:val="22"/>
          <w:szCs w:val="22"/>
        </w:rPr>
        <w:t xml:space="preserve"> and the </w:t>
      </w:r>
      <w:r w:rsidRPr="00221F8C">
        <w:rPr>
          <w:rFonts w:ascii="Calibri" w:hAnsi="Calibri" w:cs="Calibri"/>
          <w:b/>
          <w:sz w:val="22"/>
          <w:szCs w:val="22"/>
        </w:rPr>
        <w:t>Tota</w:t>
      </w:r>
      <w:r w:rsidR="007A3BC8" w:rsidRPr="00221F8C">
        <w:rPr>
          <w:rFonts w:ascii="Calibri" w:hAnsi="Calibri" w:cs="Calibri"/>
          <w:b/>
          <w:sz w:val="22"/>
          <w:szCs w:val="22"/>
        </w:rPr>
        <w:t>l Sales Less Trade-Ins</w:t>
      </w:r>
      <w:r w:rsidR="007A3BC8" w:rsidRPr="00221F8C">
        <w:rPr>
          <w:rFonts w:ascii="Calibri" w:hAnsi="Calibri" w:cs="Calibri"/>
          <w:sz w:val="22"/>
          <w:szCs w:val="22"/>
        </w:rPr>
        <w:t xml:space="preserve"> is </w:t>
      </w:r>
      <w:r w:rsidR="007A3BC8" w:rsidRPr="00221F8C">
        <w:rPr>
          <w:rFonts w:ascii="Calibri" w:hAnsi="Calibri" w:cs="Calibri"/>
          <w:b/>
          <w:sz w:val="22"/>
          <w:szCs w:val="22"/>
        </w:rPr>
        <w:t>zero</w:t>
      </w:r>
      <w:r w:rsidR="00F54B4A" w:rsidRPr="00221F8C">
        <w:rPr>
          <w:rFonts w:ascii="Calibri" w:hAnsi="Calibri" w:cs="Calibri"/>
          <w:b/>
          <w:sz w:val="22"/>
          <w:szCs w:val="22"/>
        </w:rPr>
        <w:t xml:space="preserve"> (0)</w:t>
      </w:r>
      <w:r w:rsidR="007A3BC8" w:rsidRPr="00221F8C">
        <w:rPr>
          <w:rFonts w:ascii="Calibri" w:hAnsi="Calibri" w:cs="Calibri"/>
          <w:sz w:val="22"/>
          <w:szCs w:val="22"/>
        </w:rPr>
        <w:t>.</w: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50DBB" w:rsidRPr="00221F8C" w:rsidRDefault="00F54B4A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  <w:u w:val="single"/>
        </w:rPr>
        <w:t>Invoice:</w:t>
      </w:r>
      <w:r w:rsidRPr="00221F8C">
        <w:rPr>
          <w:rFonts w:ascii="Calibri" w:hAnsi="Calibri" w:cs="Calibri"/>
          <w:sz w:val="22"/>
          <w:szCs w:val="22"/>
        </w:rPr>
        <w:t xml:space="preserve"> </w:t>
      </w:r>
      <w:r w:rsidR="00C50DBB" w:rsidRPr="00221F8C">
        <w:rPr>
          <w:rFonts w:ascii="Calibri" w:hAnsi="Calibri" w:cs="Calibri"/>
          <w:sz w:val="22"/>
          <w:szCs w:val="22"/>
        </w:rPr>
        <w:t>Now you are ready to print the</w:t>
      </w:r>
      <w:r w:rsidRPr="00221F8C">
        <w:rPr>
          <w:rFonts w:ascii="Calibri" w:hAnsi="Calibri" w:cs="Calibri"/>
          <w:sz w:val="22"/>
          <w:szCs w:val="22"/>
        </w:rPr>
        <w:t xml:space="preserve"> invoice.</w:t>
      </w:r>
      <w:r w:rsidR="00C50DBB" w:rsidRPr="00221F8C">
        <w:rPr>
          <w:rFonts w:ascii="Calibri" w:hAnsi="Calibri" w:cs="Calibri"/>
          <w:sz w:val="22"/>
          <w:szCs w:val="22"/>
        </w:rPr>
        <w:t xml:space="preserve"> </w:t>
      </w:r>
      <w:r w:rsidRPr="00221F8C">
        <w:rPr>
          <w:rFonts w:ascii="Calibri" w:hAnsi="Calibri" w:cs="Calibri"/>
          <w:sz w:val="22"/>
          <w:szCs w:val="22"/>
        </w:rPr>
        <w:t xml:space="preserve">Click the </w:t>
      </w:r>
      <w:r w:rsidR="00C50DBB" w:rsidRPr="00221F8C">
        <w:rPr>
          <w:rFonts w:ascii="Calibri" w:hAnsi="Calibri" w:cs="Calibri"/>
          <w:b/>
          <w:sz w:val="22"/>
          <w:szCs w:val="22"/>
        </w:rPr>
        <w:t xml:space="preserve">Invoice </w:t>
      </w:r>
      <w:r w:rsidRPr="00221F8C">
        <w:rPr>
          <w:rFonts w:ascii="Calibri" w:hAnsi="Calibri" w:cs="Calibri"/>
          <w:sz w:val="22"/>
          <w:szCs w:val="22"/>
        </w:rPr>
        <w:t xml:space="preserve">button to </w:t>
      </w:r>
      <w:r w:rsidR="00C50DBB" w:rsidRPr="00221F8C">
        <w:rPr>
          <w:rFonts w:ascii="Calibri" w:hAnsi="Calibri" w:cs="Calibri"/>
          <w:sz w:val="22"/>
          <w:szCs w:val="22"/>
        </w:rPr>
        <w:t>generate the invoice for the trade-in.</w: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C50DBB" w:rsidRPr="00221F8C" w:rsidRDefault="009225B6" w:rsidP="00E57868">
      <w:pPr>
        <w:pStyle w:val="Body"/>
        <w:spacing w:before="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221F8C">
        <w:rPr>
          <w:rFonts w:ascii="Calibri" w:hAnsi="Calibri" w:cs="Calibri"/>
          <w:b/>
          <w:sz w:val="22"/>
          <w:szCs w:val="22"/>
        </w:rPr>
        <w:t xml:space="preserve">Taxable </w:t>
      </w:r>
      <w:r w:rsidR="00C50DBB" w:rsidRPr="00221F8C">
        <w:rPr>
          <w:rFonts w:ascii="Calibri" w:hAnsi="Calibri" w:cs="Calibri"/>
          <w:b/>
          <w:sz w:val="22"/>
          <w:szCs w:val="22"/>
        </w:rPr>
        <w:t>Unit Invoice Sample</w: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50DBB" w:rsidRPr="00221F8C" w:rsidRDefault="00F56BFC" w:rsidP="00CC730E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40" type="#_x0000_t75" style="width:431.25pt;height:224.25pt">
            <v:imagedata r:id="rId20" o:title=""/>
          </v:shape>
        </w:pic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50DBB" w:rsidRPr="00221F8C" w:rsidRDefault="00F56BFC" w:rsidP="00CC730E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41" type="#_x0000_t75" style="width:431.25pt;height:309.75pt">
            <v:imagedata r:id="rId21" o:title=""/>
          </v:shape>
        </w:pic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50DBB" w:rsidRPr="00221F8C" w:rsidRDefault="008E5B1B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  <w:u w:val="single"/>
        </w:rPr>
        <w:t>Unit Inquiry (UI):</w:t>
      </w:r>
      <w:r w:rsidRPr="00221F8C">
        <w:rPr>
          <w:rFonts w:ascii="Calibri" w:hAnsi="Calibri" w:cs="Calibri"/>
          <w:sz w:val="22"/>
          <w:szCs w:val="22"/>
        </w:rPr>
        <w:t xml:space="preserve"> </w:t>
      </w:r>
      <w:r w:rsidR="00C50DBB" w:rsidRPr="00221F8C">
        <w:rPr>
          <w:rFonts w:ascii="Calibri" w:hAnsi="Calibri" w:cs="Calibri"/>
          <w:sz w:val="22"/>
          <w:szCs w:val="22"/>
        </w:rPr>
        <w:t xml:space="preserve">You can check out the trade-in via the Unit Inquiry screen.  You’ll notice it shows all info you entered when you brought it in.  </w:t>
      </w:r>
      <w:r w:rsidRPr="00221F8C">
        <w:rPr>
          <w:rFonts w:ascii="Calibri" w:hAnsi="Calibri" w:cs="Calibri"/>
          <w:sz w:val="22"/>
          <w:szCs w:val="22"/>
        </w:rPr>
        <w:t xml:space="preserve">The </w:t>
      </w:r>
      <w:r w:rsidR="00C50DBB" w:rsidRPr="00221F8C">
        <w:rPr>
          <w:rFonts w:ascii="Calibri" w:hAnsi="Calibri" w:cs="Calibri"/>
          <w:sz w:val="22"/>
          <w:szCs w:val="22"/>
        </w:rPr>
        <w:t>Net Total</w:t>
      </w:r>
      <w:r w:rsidRPr="00221F8C">
        <w:rPr>
          <w:rFonts w:ascii="Calibri" w:hAnsi="Calibri" w:cs="Calibri"/>
          <w:sz w:val="22"/>
          <w:szCs w:val="22"/>
        </w:rPr>
        <w:t xml:space="preserve"> field</w:t>
      </w:r>
      <w:r w:rsidR="00C50DBB" w:rsidRPr="00221F8C">
        <w:rPr>
          <w:rFonts w:ascii="Calibri" w:hAnsi="Calibri" w:cs="Calibri"/>
          <w:sz w:val="22"/>
          <w:szCs w:val="22"/>
        </w:rPr>
        <w:t xml:space="preserve"> shows the value of the unit after any over-allowances have been applied.  The unit is now available for sale or for repair work in the shop. </w:t>
      </w:r>
    </w:p>
    <w:p w:rsidR="009225B6" w:rsidRPr="00221F8C" w:rsidRDefault="009225B6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50DBB" w:rsidRPr="00221F8C" w:rsidRDefault="008E5B1B" w:rsidP="00E57868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  <w:u w:val="single"/>
        </w:rPr>
        <w:t>Journaling the transaction:</w:t>
      </w:r>
      <w:r w:rsidRPr="00221F8C">
        <w:rPr>
          <w:rFonts w:ascii="Calibri" w:hAnsi="Calibri" w:cs="Calibri"/>
          <w:sz w:val="22"/>
          <w:szCs w:val="22"/>
        </w:rPr>
        <w:t xml:space="preserve"> </w:t>
      </w:r>
      <w:r w:rsidR="00C50DBB" w:rsidRPr="00221F8C">
        <w:rPr>
          <w:rFonts w:ascii="Calibri" w:hAnsi="Calibri" w:cs="Calibri"/>
          <w:sz w:val="22"/>
          <w:szCs w:val="22"/>
        </w:rPr>
        <w:t xml:space="preserve">The “trade-in” transaction will be posted at the end of the day when you post the other </w:t>
      </w:r>
      <w:r w:rsidR="007A3BC8" w:rsidRPr="00221F8C">
        <w:rPr>
          <w:rFonts w:ascii="Calibri" w:hAnsi="Calibri" w:cs="Calibri"/>
          <w:sz w:val="22"/>
          <w:szCs w:val="22"/>
        </w:rPr>
        <w:t>Unit</w:t>
      </w:r>
      <w:r w:rsidRPr="00221F8C">
        <w:rPr>
          <w:rFonts w:ascii="Calibri" w:hAnsi="Calibri" w:cs="Calibri"/>
          <w:sz w:val="22"/>
          <w:szCs w:val="22"/>
        </w:rPr>
        <w:t>s transactions. The J</w:t>
      </w:r>
      <w:r w:rsidR="00C50DBB" w:rsidRPr="00221F8C">
        <w:rPr>
          <w:rFonts w:ascii="Calibri" w:hAnsi="Calibri" w:cs="Calibri"/>
          <w:sz w:val="22"/>
          <w:szCs w:val="22"/>
        </w:rPr>
        <w:t xml:space="preserve">ournal may look similar to the following example: </w:t>
      </w:r>
    </w:p>
    <w:p w:rsidR="007A3BC8" w:rsidRPr="00221F8C" w:rsidRDefault="007A3BC8" w:rsidP="00E57868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C50DBB" w:rsidRPr="00221F8C" w:rsidRDefault="00D175C0" w:rsidP="00CC730E">
      <w:pPr>
        <w:pStyle w:val="BodyText"/>
        <w:contextualSpacing/>
        <w:jc w:val="center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42" type="#_x0000_t75" style="width:6in;height:156.75pt">
            <v:imagedata r:id="rId22" o:title=""/>
          </v:shape>
        </w:pic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175C0" w:rsidRPr="00221F8C" w:rsidRDefault="00D175C0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>In</w:t>
      </w:r>
      <w:r w:rsidR="008E5B1B" w:rsidRPr="00221F8C">
        <w:rPr>
          <w:rFonts w:ascii="Calibri" w:hAnsi="Calibri" w:cs="Calibri"/>
          <w:sz w:val="22"/>
          <w:szCs w:val="22"/>
        </w:rPr>
        <w:t xml:space="preserve"> this J</w:t>
      </w:r>
      <w:r w:rsidRPr="00221F8C">
        <w:rPr>
          <w:rFonts w:ascii="Calibri" w:hAnsi="Calibri" w:cs="Calibri"/>
          <w:sz w:val="22"/>
          <w:szCs w:val="22"/>
        </w:rPr>
        <w:t>ournal entry, you will notice that t</w:t>
      </w:r>
      <w:r w:rsidR="008E5B1B" w:rsidRPr="00221F8C">
        <w:rPr>
          <w:rFonts w:ascii="Calibri" w:hAnsi="Calibri" w:cs="Calibri"/>
          <w:sz w:val="22"/>
          <w:szCs w:val="22"/>
        </w:rPr>
        <w:t>here is now a “deposit” in the Customer D</w:t>
      </w:r>
      <w:r w:rsidRPr="00221F8C">
        <w:rPr>
          <w:rFonts w:ascii="Calibri" w:hAnsi="Calibri" w:cs="Calibri"/>
          <w:sz w:val="22"/>
          <w:szCs w:val="22"/>
        </w:rPr>
        <w:t>eposit account to be used when you process the sale to the customer.  In that case, w</w:t>
      </w:r>
      <w:r w:rsidR="008E5B1B" w:rsidRPr="00221F8C">
        <w:rPr>
          <w:rFonts w:ascii="Calibri" w:hAnsi="Calibri" w:cs="Calibri"/>
          <w:sz w:val="22"/>
          <w:szCs w:val="22"/>
        </w:rPr>
        <w:t>e will “use” the credit in the D</w:t>
      </w:r>
      <w:r w:rsidRPr="00221F8C">
        <w:rPr>
          <w:rFonts w:ascii="Calibri" w:hAnsi="Calibri" w:cs="Calibri"/>
          <w:sz w:val="22"/>
          <w:szCs w:val="22"/>
        </w:rPr>
        <w:t>eposits account as part of the sale when it occurs</w:t>
      </w:r>
    </w:p>
    <w:p w:rsidR="00C50DBB" w:rsidRPr="00221F8C" w:rsidRDefault="00C50DBB" w:rsidP="00E57868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CC730E" w:rsidRPr="00221F8C" w:rsidRDefault="00751BC8" w:rsidP="00CC730E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  <w:u w:val="single"/>
        </w:rPr>
      </w:pPr>
      <w:r w:rsidRPr="00221F8C">
        <w:rPr>
          <w:rFonts w:ascii="Calibri" w:hAnsi="Calibri" w:cs="Calibri"/>
          <w:b/>
          <w:sz w:val="22"/>
          <w:szCs w:val="22"/>
          <w:u w:val="single"/>
        </w:rPr>
        <w:t>Processing the actual sale</w:t>
      </w:r>
      <w:r w:rsidR="008E5B1B" w:rsidRPr="00221F8C">
        <w:rPr>
          <w:rFonts w:ascii="Calibri" w:hAnsi="Calibri" w:cs="Calibri"/>
          <w:b/>
          <w:sz w:val="22"/>
          <w:szCs w:val="22"/>
          <w:u w:val="single"/>
        </w:rPr>
        <w:t xml:space="preserve"> (Taxable):</w:t>
      </w:r>
    </w:p>
    <w:p w:rsidR="00CC730E" w:rsidRPr="00221F8C" w:rsidRDefault="00CC730E" w:rsidP="00E57868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751BC8" w:rsidRPr="00221F8C" w:rsidRDefault="00D175C0" w:rsidP="00CC730E">
      <w:pPr>
        <w:pStyle w:val="BodyText"/>
        <w:contextualSpacing/>
        <w:jc w:val="center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43" type="#_x0000_t75" style="width:6in;height:312.75pt">
            <v:imagedata r:id="rId23" o:title=""/>
          </v:shape>
        </w:pic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9225B6" w:rsidRPr="00221F8C" w:rsidRDefault="00751BC8" w:rsidP="008E5B1B">
      <w:pPr>
        <w:pStyle w:val="Body"/>
        <w:numPr>
          <w:ilvl w:val="0"/>
          <w:numId w:val="10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>In US, enter the header and the item to sell as usual.  Be sure to use the correct tax code (taxable in this case).</w:t>
      </w:r>
    </w:p>
    <w:p w:rsidR="008E5B1B" w:rsidRPr="00221F8C" w:rsidRDefault="008E5B1B" w:rsidP="008E5B1B">
      <w:pPr>
        <w:pStyle w:val="Body"/>
        <w:numPr>
          <w:ilvl w:val="0"/>
          <w:numId w:val="10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>C</w:t>
      </w:r>
      <w:r w:rsidR="00A033BC" w:rsidRPr="00221F8C">
        <w:rPr>
          <w:rFonts w:ascii="Calibri" w:hAnsi="Calibri" w:cs="Calibri"/>
          <w:sz w:val="22"/>
          <w:szCs w:val="22"/>
        </w:rPr>
        <w:t xml:space="preserve">lick on </w:t>
      </w:r>
      <w:r w:rsidR="007A3BC8" w:rsidRPr="00221F8C">
        <w:rPr>
          <w:rFonts w:ascii="Calibri" w:hAnsi="Calibri" w:cs="Calibri"/>
          <w:sz w:val="22"/>
          <w:szCs w:val="22"/>
        </w:rPr>
        <w:t>“</w:t>
      </w:r>
      <w:r w:rsidR="00A033BC" w:rsidRPr="00221F8C">
        <w:rPr>
          <w:rFonts w:ascii="Calibri" w:hAnsi="Calibri" w:cs="Calibri"/>
          <w:sz w:val="22"/>
          <w:szCs w:val="22"/>
        </w:rPr>
        <w:t>Other Charges</w:t>
      </w:r>
      <w:r w:rsidR="007A3BC8" w:rsidRPr="00221F8C">
        <w:rPr>
          <w:rFonts w:ascii="Calibri" w:hAnsi="Calibri" w:cs="Calibri"/>
          <w:sz w:val="22"/>
          <w:szCs w:val="22"/>
        </w:rPr>
        <w:t>,”</w:t>
      </w:r>
      <w:r w:rsidR="00A033BC" w:rsidRPr="00221F8C">
        <w:rPr>
          <w:rFonts w:ascii="Calibri" w:hAnsi="Calibri" w:cs="Calibri"/>
          <w:sz w:val="22"/>
          <w:szCs w:val="22"/>
        </w:rPr>
        <w:t xml:space="preserve"> and choose “P</w:t>
      </w:r>
      <w:r w:rsidR="007A3BC8" w:rsidRPr="00221F8C">
        <w:rPr>
          <w:rFonts w:ascii="Calibri" w:hAnsi="Calibri" w:cs="Calibri"/>
          <w:sz w:val="22"/>
          <w:szCs w:val="22"/>
        </w:rPr>
        <w:t>re-Trade” or “Customer Deposit.”</w:t>
      </w:r>
      <w:r w:rsidR="00A033BC" w:rsidRPr="00221F8C">
        <w:rPr>
          <w:rFonts w:ascii="Calibri" w:hAnsi="Calibri" w:cs="Calibri"/>
          <w:sz w:val="22"/>
          <w:szCs w:val="22"/>
        </w:rPr>
        <w:t xml:space="preserve">  </w:t>
      </w:r>
    </w:p>
    <w:p w:rsidR="008E5B1B" w:rsidRPr="00221F8C" w:rsidRDefault="00A033BC" w:rsidP="008E5B1B">
      <w:pPr>
        <w:pStyle w:val="Body"/>
        <w:numPr>
          <w:ilvl w:val="0"/>
          <w:numId w:val="10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 xml:space="preserve">Enter the customer’s name or number in the Control field exactly as it was done on the Pre-Trade.  </w:t>
      </w:r>
    </w:p>
    <w:p w:rsidR="008E5B1B" w:rsidRPr="00221F8C" w:rsidRDefault="00A033BC" w:rsidP="008E5B1B">
      <w:pPr>
        <w:pStyle w:val="Body"/>
        <w:numPr>
          <w:ilvl w:val="0"/>
          <w:numId w:val="10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 xml:space="preserve">In the Amount field, enter a </w:t>
      </w:r>
      <w:r w:rsidRPr="00221F8C">
        <w:rPr>
          <w:rFonts w:ascii="Calibri" w:hAnsi="Calibri" w:cs="Calibri"/>
          <w:b/>
          <w:sz w:val="22"/>
          <w:szCs w:val="22"/>
        </w:rPr>
        <w:t>CREDIT</w:t>
      </w:r>
      <w:r w:rsidRPr="00221F8C">
        <w:rPr>
          <w:rFonts w:ascii="Calibri" w:hAnsi="Calibri" w:cs="Calibri"/>
          <w:sz w:val="22"/>
          <w:szCs w:val="22"/>
        </w:rPr>
        <w:t xml:space="preserve"> for the amount of the trade-in as we are going to “use the credit” now in the sale.  </w:t>
      </w:r>
    </w:p>
    <w:p w:rsidR="00751BC8" w:rsidRPr="00221F8C" w:rsidRDefault="00A033BC" w:rsidP="008E5B1B">
      <w:pPr>
        <w:pStyle w:val="Body"/>
        <w:numPr>
          <w:ilvl w:val="0"/>
          <w:numId w:val="10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>Make sure the correct taxable tax code is in place on the Other Charge line.</w: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033BC" w:rsidRPr="00221F8C" w:rsidRDefault="008E2188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44" type="#_x0000_t75" style="width:431.25pt;height:69.75pt">
            <v:imagedata r:id="rId24" o:title=""/>
          </v:shape>
        </w:pic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033BC" w:rsidRPr="00221F8C" w:rsidRDefault="00A033BC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t>In this example below, notice how the tax is correct as it is based on the net of the sale after the Pre-Trade val</w:t>
      </w:r>
      <w:r w:rsidR="003C3C44" w:rsidRPr="00221F8C">
        <w:rPr>
          <w:rFonts w:ascii="Calibri" w:hAnsi="Calibri" w:cs="Calibri"/>
          <w:sz w:val="22"/>
          <w:szCs w:val="22"/>
        </w:rPr>
        <w:t>ue is applies (</w:t>
      </w:r>
      <w:r w:rsidR="008E2188" w:rsidRPr="00221F8C">
        <w:rPr>
          <w:rFonts w:ascii="Calibri" w:hAnsi="Calibri" w:cs="Calibri"/>
          <w:sz w:val="22"/>
          <w:szCs w:val="22"/>
        </w:rPr>
        <w:t>33</w:t>
      </w:r>
      <w:r w:rsidR="003C3C44" w:rsidRPr="00221F8C">
        <w:rPr>
          <w:rFonts w:ascii="Calibri" w:hAnsi="Calibri" w:cs="Calibri"/>
          <w:sz w:val="22"/>
          <w:szCs w:val="22"/>
        </w:rPr>
        <w:t xml:space="preserve">000 – </w:t>
      </w:r>
      <w:r w:rsidR="008E2188" w:rsidRPr="00221F8C">
        <w:rPr>
          <w:rFonts w:ascii="Calibri" w:hAnsi="Calibri" w:cs="Calibri"/>
          <w:sz w:val="22"/>
          <w:szCs w:val="22"/>
        </w:rPr>
        <w:t>150</w:t>
      </w:r>
      <w:r w:rsidR="003C3C44" w:rsidRPr="00221F8C">
        <w:rPr>
          <w:rFonts w:ascii="Calibri" w:hAnsi="Calibri" w:cs="Calibri"/>
          <w:sz w:val="22"/>
          <w:szCs w:val="22"/>
        </w:rPr>
        <w:t>00) x 6</w:t>
      </w:r>
      <w:r w:rsidRPr="00221F8C">
        <w:rPr>
          <w:rFonts w:ascii="Calibri" w:hAnsi="Calibri" w:cs="Calibri"/>
          <w:sz w:val="22"/>
          <w:szCs w:val="22"/>
        </w:rPr>
        <w:t>% tax rate = $1</w:t>
      </w:r>
      <w:r w:rsidR="008E2188" w:rsidRPr="00221F8C">
        <w:rPr>
          <w:rFonts w:ascii="Calibri" w:hAnsi="Calibri" w:cs="Calibri"/>
          <w:sz w:val="22"/>
          <w:szCs w:val="22"/>
        </w:rPr>
        <w:t>08</w:t>
      </w:r>
      <w:r w:rsidRPr="00221F8C">
        <w:rPr>
          <w:rFonts w:ascii="Calibri" w:hAnsi="Calibri" w:cs="Calibri"/>
          <w:sz w:val="22"/>
          <w:szCs w:val="22"/>
        </w:rPr>
        <w:t>0 tax.</w: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033BC" w:rsidRPr="00221F8C" w:rsidRDefault="008E2188" w:rsidP="00CC730E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45" type="#_x0000_t75" style="width:6in;height:291.75pt">
            <v:imagedata r:id="rId25" o:title=""/>
          </v:shape>
        </w:pic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C730E" w:rsidRPr="00CC730E" w:rsidRDefault="00CC730E" w:rsidP="00CC730E">
      <w:pPr>
        <w:pStyle w:val="Body"/>
        <w:spacing w:before="0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CC730E">
        <w:rPr>
          <w:rFonts w:ascii="Calibri" w:hAnsi="Calibri" w:cs="Calibri"/>
          <w:b/>
          <w:sz w:val="22"/>
          <w:szCs w:val="22"/>
        </w:rPr>
        <w:t>Sample Invoice</w:t>
      </w:r>
    </w:p>
    <w:p w:rsidR="00CC730E" w:rsidRPr="00221F8C" w:rsidRDefault="00CC730E" w:rsidP="00E5786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033BC" w:rsidRPr="00221F8C" w:rsidRDefault="008E2188" w:rsidP="00CC730E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221F8C">
        <w:rPr>
          <w:rFonts w:ascii="Calibri" w:hAnsi="Calibri" w:cs="Calibri"/>
          <w:sz w:val="22"/>
          <w:szCs w:val="22"/>
        </w:rPr>
        <w:pict>
          <v:shape id="_x0000_i1046" type="#_x0000_t75" style="width:431.25pt;height:233.25pt">
            <v:imagedata r:id="rId26" o:title=""/>
          </v:shape>
        </w:pict>
      </w:r>
    </w:p>
    <w:sectPr w:rsidR="00A033BC" w:rsidRPr="00221F8C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1AA6" w:rsidRDefault="00151AA6">
      <w:r>
        <w:separator/>
      </w:r>
    </w:p>
  </w:endnote>
  <w:endnote w:type="continuationSeparator" w:id="0">
    <w:p w:rsidR="00151AA6" w:rsidRDefault="00151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757C" w:rsidRDefault="006075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09F1" w:rsidRDefault="00F909F1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757C" w:rsidRDefault="006075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1AA6" w:rsidRDefault="00151AA6">
      <w:r>
        <w:separator/>
      </w:r>
    </w:p>
  </w:footnote>
  <w:footnote w:type="continuationSeparator" w:id="0">
    <w:p w:rsidR="00151AA6" w:rsidRDefault="00151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757C" w:rsidRDefault="006075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09F1" w:rsidRDefault="00F909F1">
    <w:pPr>
      <w:pStyle w:val="Header"/>
      <w:rPr>
        <w:b w:val="0"/>
      </w:rPr>
    </w:pPr>
    <w:r>
      <w:t xml:space="preserve">Entering Trade-Ins Before Completing the </w:t>
    </w:r>
    <w:smartTag w:uri="urn:schemas-microsoft-com:office:smarttags" w:element="City">
      <w:smartTag w:uri="urn:schemas-microsoft-com:office:smarttags" w:element="PlaceName">
        <w:r>
          <w:t>Sale</w:t>
        </w:r>
      </w:smartTag>
    </w:smartTag>
    <w:r>
      <w:tab/>
    </w:r>
    <w:r>
      <w:rPr>
        <w:b w:val="0"/>
      </w:rPr>
      <w:t>Units</w:t>
    </w:r>
  </w:p>
  <w:p w:rsidR="00F909F1" w:rsidRPr="0024449D" w:rsidRDefault="00F909F1">
    <w:pPr>
      <w:pStyle w:val="Header"/>
      <w:rPr>
        <w:b w:val="0"/>
      </w:rPr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757C" w:rsidRDefault="006075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1513D"/>
    <w:multiLevelType w:val="hybridMultilevel"/>
    <w:tmpl w:val="8B0C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16328E5"/>
    <w:multiLevelType w:val="hybridMultilevel"/>
    <w:tmpl w:val="06BA4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17C36"/>
    <w:multiLevelType w:val="hybridMultilevel"/>
    <w:tmpl w:val="E5C2F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75F0C"/>
    <w:multiLevelType w:val="hybridMultilevel"/>
    <w:tmpl w:val="281AD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4A60088C"/>
    <w:multiLevelType w:val="hybridMultilevel"/>
    <w:tmpl w:val="073E1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157D1"/>
    <w:multiLevelType w:val="hybridMultilevel"/>
    <w:tmpl w:val="69D23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330D02"/>
    <w:multiLevelType w:val="hybridMultilevel"/>
    <w:tmpl w:val="8786A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7A59A8"/>
    <w:multiLevelType w:val="hybridMultilevel"/>
    <w:tmpl w:val="75ACC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9"/>
  </w:num>
  <w:num w:numId="5">
    <w:abstractNumId w:val="6"/>
  </w:num>
  <w:num w:numId="6">
    <w:abstractNumId w:val="2"/>
  </w:num>
  <w:num w:numId="7">
    <w:abstractNumId w:val="3"/>
  </w:num>
  <w:num w:numId="8">
    <w:abstractNumId w:val="8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522"/>
    <w:rsid w:val="0002104A"/>
    <w:rsid w:val="00031F0E"/>
    <w:rsid w:val="000460FF"/>
    <w:rsid w:val="00097193"/>
    <w:rsid w:val="000E5398"/>
    <w:rsid w:val="001136AF"/>
    <w:rsid w:val="00151AA6"/>
    <w:rsid w:val="00175522"/>
    <w:rsid w:val="00181BDC"/>
    <w:rsid w:val="001862F8"/>
    <w:rsid w:val="001A16D9"/>
    <w:rsid w:val="001F2670"/>
    <w:rsid w:val="00206855"/>
    <w:rsid w:val="00221F8C"/>
    <w:rsid w:val="002227C3"/>
    <w:rsid w:val="00235908"/>
    <w:rsid w:val="002404DD"/>
    <w:rsid w:val="0024449D"/>
    <w:rsid w:val="00263177"/>
    <w:rsid w:val="0027271A"/>
    <w:rsid w:val="00277139"/>
    <w:rsid w:val="0028103A"/>
    <w:rsid w:val="002D3D72"/>
    <w:rsid w:val="002E3AC2"/>
    <w:rsid w:val="002E61D5"/>
    <w:rsid w:val="00321D3F"/>
    <w:rsid w:val="00373C35"/>
    <w:rsid w:val="003919D0"/>
    <w:rsid w:val="003C3C44"/>
    <w:rsid w:val="003C46E9"/>
    <w:rsid w:val="003E2763"/>
    <w:rsid w:val="00417503"/>
    <w:rsid w:val="00421D3A"/>
    <w:rsid w:val="004237AA"/>
    <w:rsid w:val="004245A0"/>
    <w:rsid w:val="0045546C"/>
    <w:rsid w:val="004625E2"/>
    <w:rsid w:val="004A4BDC"/>
    <w:rsid w:val="004A682F"/>
    <w:rsid w:val="004A6F47"/>
    <w:rsid w:val="004F5E30"/>
    <w:rsid w:val="00515887"/>
    <w:rsid w:val="00535F48"/>
    <w:rsid w:val="005405D6"/>
    <w:rsid w:val="005444B3"/>
    <w:rsid w:val="0054626C"/>
    <w:rsid w:val="00571402"/>
    <w:rsid w:val="00580FFE"/>
    <w:rsid w:val="005F20CD"/>
    <w:rsid w:val="0060757C"/>
    <w:rsid w:val="006265BC"/>
    <w:rsid w:val="00632E25"/>
    <w:rsid w:val="00633ED9"/>
    <w:rsid w:val="00640545"/>
    <w:rsid w:val="00642D9C"/>
    <w:rsid w:val="00661D28"/>
    <w:rsid w:val="00693566"/>
    <w:rsid w:val="006B384B"/>
    <w:rsid w:val="006C525D"/>
    <w:rsid w:val="006C6FF5"/>
    <w:rsid w:val="00713582"/>
    <w:rsid w:val="00730CDE"/>
    <w:rsid w:val="00747132"/>
    <w:rsid w:val="00751BC8"/>
    <w:rsid w:val="0076119C"/>
    <w:rsid w:val="0076413A"/>
    <w:rsid w:val="007653EE"/>
    <w:rsid w:val="00784E42"/>
    <w:rsid w:val="00796E6F"/>
    <w:rsid w:val="007A3BC8"/>
    <w:rsid w:val="007D1264"/>
    <w:rsid w:val="007F6E6D"/>
    <w:rsid w:val="00851C1F"/>
    <w:rsid w:val="0085768E"/>
    <w:rsid w:val="00894B3B"/>
    <w:rsid w:val="008D1727"/>
    <w:rsid w:val="008E2188"/>
    <w:rsid w:val="008E5B1B"/>
    <w:rsid w:val="009225B6"/>
    <w:rsid w:val="009312EB"/>
    <w:rsid w:val="00961F35"/>
    <w:rsid w:val="00995038"/>
    <w:rsid w:val="009B56A4"/>
    <w:rsid w:val="00A010E0"/>
    <w:rsid w:val="00A033BC"/>
    <w:rsid w:val="00A3196E"/>
    <w:rsid w:val="00A6460C"/>
    <w:rsid w:val="00A72AE1"/>
    <w:rsid w:val="00A9148F"/>
    <w:rsid w:val="00AB634B"/>
    <w:rsid w:val="00B06BDE"/>
    <w:rsid w:val="00B12722"/>
    <w:rsid w:val="00B62DB2"/>
    <w:rsid w:val="00B95B42"/>
    <w:rsid w:val="00BA17B6"/>
    <w:rsid w:val="00BF7C8E"/>
    <w:rsid w:val="00C12C13"/>
    <w:rsid w:val="00C436CD"/>
    <w:rsid w:val="00C50DBB"/>
    <w:rsid w:val="00C6677C"/>
    <w:rsid w:val="00C66F5E"/>
    <w:rsid w:val="00C8278F"/>
    <w:rsid w:val="00CC730E"/>
    <w:rsid w:val="00CD4DBF"/>
    <w:rsid w:val="00CF171C"/>
    <w:rsid w:val="00CF698F"/>
    <w:rsid w:val="00D175C0"/>
    <w:rsid w:val="00D2031C"/>
    <w:rsid w:val="00D3629F"/>
    <w:rsid w:val="00D501AE"/>
    <w:rsid w:val="00DE421E"/>
    <w:rsid w:val="00E06F66"/>
    <w:rsid w:val="00E157DC"/>
    <w:rsid w:val="00E20F21"/>
    <w:rsid w:val="00E374C0"/>
    <w:rsid w:val="00E545BC"/>
    <w:rsid w:val="00E57868"/>
    <w:rsid w:val="00E877BE"/>
    <w:rsid w:val="00EC73E2"/>
    <w:rsid w:val="00EE0759"/>
    <w:rsid w:val="00F12A50"/>
    <w:rsid w:val="00F43424"/>
    <w:rsid w:val="00F54B4A"/>
    <w:rsid w:val="00F56BFC"/>
    <w:rsid w:val="00F7753C"/>
    <w:rsid w:val="00F909F1"/>
    <w:rsid w:val="00FE3377"/>
    <w:rsid w:val="00FF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Nam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C0FA1D-F343-4A4B-AEFB-35EBDDAD8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link w:val="Heading3Char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link w:val="IndentChar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link w:val="BodyChar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  <w:link w:val="BodyTextChar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character" w:customStyle="1" w:styleId="Heading3Char">
    <w:name w:val="Heading 3 Char"/>
    <w:link w:val="Heading3"/>
    <w:rsid w:val="00894B3B"/>
    <w:rPr>
      <w:rFonts w:ascii="Verdana" w:hAnsi="Verdana"/>
      <w:b/>
      <w:szCs w:val="24"/>
      <w:lang w:val="en-US" w:eastAsia="en-US" w:bidi="ar-SA"/>
    </w:rPr>
  </w:style>
  <w:style w:type="character" w:customStyle="1" w:styleId="BodyTextChar">
    <w:name w:val="Body Text Char"/>
    <w:link w:val="BodyText"/>
    <w:rsid w:val="00894B3B"/>
    <w:rPr>
      <w:rFonts w:ascii="Verdana" w:hAnsi="Verdana"/>
      <w:szCs w:val="24"/>
      <w:lang w:val="en-US" w:eastAsia="en-US" w:bidi="ar-SA"/>
    </w:rPr>
  </w:style>
  <w:style w:type="character" w:customStyle="1" w:styleId="BodyChar">
    <w:name w:val="Body Char"/>
    <w:link w:val="Body"/>
    <w:rsid w:val="00894B3B"/>
    <w:rPr>
      <w:rFonts w:ascii="Verdana" w:hAnsi="Verdana"/>
      <w:szCs w:val="24"/>
      <w:lang w:val="en-US" w:eastAsia="en-US" w:bidi="ar-SA"/>
    </w:rPr>
  </w:style>
  <w:style w:type="character" w:customStyle="1" w:styleId="IndentChar">
    <w:name w:val="Indent Char"/>
    <w:link w:val="Indent"/>
    <w:rsid w:val="00894B3B"/>
    <w:rPr>
      <w:rFonts w:ascii="Verdana" w:hAnsi="Verdana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1515</Words>
  <Characters>8641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Entering Trade-Ins Before Completing the Sale</vt:lpstr>
    </vt:vector>
  </TitlesOfParts>
  <Company>HBS</Company>
  <LinksUpToDate>false</LinksUpToDate>
  <CharactersWithSpaces>10136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Entering Trade-Ins Before Completing the Sale</dc:title>
  <dc:subject/>
  <dc:creator>Training</dc:creator>
  <cp:keywords/>
  <cp:lastModifiedBy>app</cp:lastModifiedBy>
  <cp:revision>2</cp:revision>
  <cp:lastPrinted>2016-12-20T18:17:00Z</cp:lastPrinted>
  <dcterms:created xsi:type="dcterms:W3CDTF">2026-01-17T14:26:00Z</dcterms:created>
  <dcterms:modified xsi:type="dcterms:W3CDTF">2026-01-17T14:26:00Z</dcterms:modified>
</cp:coreProperties>
</file>