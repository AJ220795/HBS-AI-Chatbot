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39F2" w:rsidRPr="002F74D0" w:rsidRDefault="00C839F2" w:rsidP="00C839F2">
      <w:pPr>
        <w:contextualSpacing/>
        <w:jc w:val="left"/>
        <w:rPr>
          <w:rFonts w:ascii="Calibri" w:hAnsi="Calibri"/>
          <w:sz w:val="36"/>
          <w:szCs w:val="36"/>
          <w:u w:val="single"/>
        </w:rPr>
      </w:pPr>
      <w:r w:rsidRPr="002F74D0">
        <w:rPr>
          <w:rFonts w:ascii="Calibri" w:hAnsi="Calibri"/>
          <w:sz w:val="36"/>
          <w:szCs w:val="36"/>
          <w:u w:val="single"/>
        </w:rPr>
        <w:t>Sales Commissions Report 2 (SCN)</w:t>
      </w:r>
    </w:p>
    <w:p w:rsidR="00C839F2" w:rsidRPr="002F74D0" w:rsidRDefault="00C839F2" w:rsidP="00C839F2">
      <w:pPr>
        <w:contextualSpacing/>
        <w:jc w:val="left"/>
        <w:rPr>
          <w:rFonts w:ascii="Calibri" w:hAnsi="Calibri"/>
          <w:sz w:val="22"/>
          <w:szCs w:val="22"/>
        </w:rPr>
      </w:pPr>
    </w:p>
    <w:p w:rsidR="00C836D3" w:rsidRPr="002F74D0" w:rsidRDefault="00BD4E57" w:rsidP="00C839F2">
      <w:pPr>
        <w:contextualSpacing/>
        <w:jc w:val="center"/>
        <w:rPr>
          <w:rFonts w:ascii="Calibri" w:hAnsi="Calibri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197.25pt">
            <v:imagedata r:id="rId7" o:title="SCN"/>
          </v:shape>
        </w:pict>
      </w:r>
    </w:p>
    <w:p w:rsidR="00C839F2" w:rsidRPr="002F74D0" w:rsidRDefault="00C839F2" w:rsidP="00C839F2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75612" w:rsidRPr="00FA7F62" w:rsidRDefault="00875612" w:rsidP="00C839F2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This variation of the Sales Commission Report offers a wide variety of selections fo</w:t>
      </w:r>
      <w:r w:rsidR="00AB5118" w:rsidRPr="00FA7F62">
        <w:rPr>
          <w:rFonts w:ascii="Calibri" w:hAnsi="Calibri" w:cs="Calibri"/>
          <w:sz w:val="24"/>
        </w:rPr>
        <w:t xml:space="preserve">r </w:t>
      </w:r>
      <w:r w:rsidRPr="00FA7F62">
        <w:rPr>
          <w:rFonts w:ascii="Calibri" w:hAnsi="Calibri" w:cs="Calibri"/>
          <w:sz w:val="24"/>
        </w:rPr>
        <w:t>the type of information to appear on the report.  The report shows activity in POS and S</w:t>
      </w:r>
      <w:r w:rsidR="00BD4E57" w:rsidRPr="00FA7F62">
        <w:rPr>
          <w:rFonts w:ascii="Calibri" w:hAnsi="Calibri" w:cs="Calibri"/>
          <w:sz w:val="24"/>
        </w:rPr>
        <w:t>ervice</w:t>
      </w:r>
      <w:r w:rsidRPr="00FA7F62">
        <w:rPr>
          <w:rFonts w:ascii="Calibri" w:hAnsi="Calibri" w:cs="Calibri"/>
          <w:sz w:val="24"/>
        </w:rPr>
        <w:t>.</w:t>
      </w:r>
    </w:p>
    <w:p w:rsidR="00C839F2" w:rsidRPr="00FA7F62" w:rsidRDefault="00C839F2" w:rsidP="00C839F2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839F2" w:rsidRPr="00FA7F62" w:rsidRDefault="00E57731" w:rsidP="00BD4E5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 xml:space="preserve">To access this report, </w:t>
      </w:r>
      <w:r w:rsidR="00C839F2" w:rsidRPr="00FA7F62">
        <w:rPr>
          <w:rFonts w:ascii="Calibri" w:hAnsi="Calibri" w:cs="Calibri"/>
          <w:sz w:val="24"/>
        </w:rPr>
        <w:t>you can:</w:t>
      </w:r>
    </w:p>
    <w:p w:rsidR="00BD4E57" w:rsidRPr="00FA7F62" w:rsidRDefault="00BD4E57" w:rsidP="00BD4E5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839F2" w:rsidRPr="00FA7F62" w:rsidRDefault="00C839F2" w:rsidP="00BD4E57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Select “Inventory” from the menu.  Choose the</w:t>
      </w:r>
      <w:r w:rsidR="00E57731" w:rsidRPr="00FA7F62">
        <w:rPr>
          <w:rFonts w:ascii="Calibri" w:hAnsi="Calibri" w:cs="Calibri"/>
          <w:sz w:val="24"/>
        </w:rPr>
        <w:t xml:space="preserve"> </w:t>
      </w:r>
      <w:r w:rsidRPr="00FA7F62">
        <w:rPr>
          <w:rFonts w:ascii="Calibri" w:hAnsi="Calibri" w:cs="Calibri"/>
          <w:sz w:val="24"/>
        </w:rPr>
        <w:t>“</w:t>
      </w:r>
      <w:r w:rsidR="00E57731" w:rsidRPr="00FA7F62">
        <w:rPr>
          <w:rFonts w:ascii="Calibri" w:hAnsi="Calibri" w:cs="Calibri"/>
          <w:sz w:val="24"/>
        </w:rPr>
        <w:t>Repor</w:t>
      </w:r>
      <w:r w:rsidRPr="00FA7F62">
        <w:rPr>
          <w:rFonts w:ascii="Calibri" w:hAnsi="Calibri" w:cs="Calibri"/>
          <w:sz w:val="24"/>
        </w:rPr>
        <w:t>ts” submenu and click</w:t>
      </w:r>
      <w:r w:rsidR="00E57731" w:rsidRPr="00FA7F62">
        <w:rPr>
          <w:rFonts w:ascii="Calibri" w:hAnsi="Calibri" w:cs="Calibri"/>
          <w:sz w:val="24"/>
        </w:rPr>
        <w:t xml:space="preserve"> </w:t>
      </w:r>
      <w:r w:rsidRPr="00FA7F62">
        <w:rPr>
          <w:rFonts w:ascii="Calibri" w:hAnsi="Calibri" w:cs="Calibri"/>
          <w:sz w:val="24"/>
        </w:rPr>
        <w:t>“</w:t>
      </w:r>
      <w:r w:rsidR="00E57731" w:rsidRPr="00FA7F62">
        <w:rPr>
          <w:rFonts w:ascii="Calibri" w:hAnsi="Calibri" w:cs="Calibri"/>
          <w:sz w:val="24"/>
        </w:rPr>
        <w:t>Sales Commissions Report 2</w:t>
      </w:r>
      <w:r w:rsidRPr="00FA7F62">
        <w:rPr>
          <w:rFonts w:ascii="Calibri" w:hAnsi="Calibri" w:cs="Calibri"/>
          <w:sz w:val="24"/>
        </w:rPr>
        <w:t>.”</w:t>
      </w:r>
    </w:p>
    <w:p w:rsidR="00E57731" w:rsidRPr="00FA7F62" w:rsidRDefault="00C839F2" w:rsidP="00BD4E57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</w:rPr>
        <w:t>T</w:t>
      </w:r>
      <w:r w:rsidR="00875612" w:rsidRPr="00FA7F62">
        <w:rPr>
          <w:rFonts w:ascii="Calibri" w:hAnsi="Calibri" w:cs="Calibri"/>
          <w:b w:val="0"/>
          <w:sz w:val="24"/>
        </w:rPr>
        <w:t xml:space="preserve">ype </w:t>
      </w:r>
      <w:r w:rsidRPr="00FA7F62">
        <w:rPr>
          <w:rFonts w:ascii="Calibri" w:hAnsi="Calibri" w:cs="Calibri"/>
          <w:b w:val="0"/>
          <w:sz w:val="24"/>
        </w:rPr>
        <w:t>“</w:t>
      </w:r>
      <w:r w:rsidR="00875612" w:rsidRPr="00FA7F62">
        <w:rPr>
          <w:rFonts w:ascii="Calibri" w:hAnsi="Calibri" w:cs="Calibri"/>
          <w:b w:val="0"/>
          <w:sz w:val="24"/>
        </w:rPr>
        <w:t>SCN</w:t>
      </w:r>
      <w:r w:rsidRPr="00FA7F62">
        <w:rPr>
          <w:rFonts w:ascii="Calibri" w:hAnsi="Calibri" w:cs="Calibri"/>
          <w:b w:val="0"/>
          <w:sz w:val="24"/>
        </w:rPr>
        <w:t>”</w:t>
      </w:r>
      <w:r w:rsidR="00875612" w:rsidRPr="00FA7F62">
        <w:rPr>
          <w:rFonts w:ascii="Calibri" w:hAnsi="Calibri" w:cs="Calibri"/>
          <w:b w:val="0"/>
          <w:sz w:val="24"/>
        </w:rPr>
        <w:t xml:space="preserve"> in the </w:t>
      </w:r>
      <w:r w:rsidR="00C718EC" w:rsidRPr="00FA7F62">
        <w:rPr>
          <w:rFonts w:ascii="Calibri" w:hAnsi="Calibri" w:cs="Calibri"/>
          <w:b w:val="0"/>
          <w:sz w:val="24"/>
        </w:rPr>
        <w:t>Shortcuts Bar</w:t>
      </w:r>
      <w:r w:rsidRPr="00FA7F62">
        <w:rPr>
          <w:rFonts w:ascii="Calibri" w:hAnsi="Calibri" w:cs="Calibri"/>
          <w:b w:val="0"/>
          <w:sz w:val="24"/>
        </w:rPr>
        <w:t>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875612" w:rsidRPr="00FA7F62" w:rsidRDefault="0087561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  <w:r w:rsidRPr="00FA7F62">
        <w:rPr>
          <w:rFonts w:ascii="Calibri" w:hAnsi="Calibri" w:cs="Calibri"/>
          <w:sz w:val="24"/>
          <w:u w:val="single"/>
        </w:rPr>
        <w:t>Field Definitions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839F2" w:rsidRPr="00FA7F62" w:rsidRDefault="0087561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Sort Report By</w:t>
      </w:r>
      <w:r w:rsidR="00C839F2" w:rsidRPr="00FA7F62">
        <w:rPr>
          <w:rFonts w:ascii="Calibri" w:hAnsi="Calibri" w:cs="Calibri"/>
          <w:b w:val="0"/>
          <w:sz w:val="24"/>
          <w:u w:val="single"/>
        </w:rPr>
        <w:t>:</w:t>
      </w:r>
      <w:r w:rsidR="00C839F2" w:rsidRPr="00FA7F62">
        <w:rPr>
          <w:rFonts w:ascii="Calibri" w:hAnsi="Calibri" w:cs="Calibri"/>
          <w:b w:val="0"/>
          <w:sz w:val="24"/>
        </w:rPr>
        <w:t xml:space="preserve"> </w:t>
      </w:r>
      <w:r w:rsidR="00A6174A" w:rsidRPr="00FA7F62">
        <w:rPr>
          <w:rFonts w:ascii="Calibri" w:hAnsi="Calibri" w:cs="Calibri"/>
          <w:b w:val="0"/>
          <w:sz w:val="24"/>
        </w:rPr>
        <w:t xml:space="preserve">This field determines the sorting order for the report.  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C839F2" w:rsidRPr="00FA7F62" w:rsidRDefault="005654BA" w:rsidP="00C839F2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</w:rPr>
        <w:t xml:space="preserve">Choose </w:t>
      </w:r>
      <w:r w:rsidRPr="00FA7F62">
        <w:rPr>
          <w:rFonts w:ascii="Calibri" w:hAnsi="Calibri" w:cs="Calibri"/>
          <w:sz w:val="24"/>
        </w:rPr>
        <w:t>Salesman</w:t>
      </w:r>
      <w:r w:rsidRPr="00FA7F62">
        <w:rPr>
          <w:rFonts w:ascii="Calibri" w:hAnsi="Calibri" w:cs="Calibri"/>
          <w:b w:val="0"/>
          <w:sz w:val="24"/>
        </w:rPr>
        <w:t xml:space="preserve"> to</w:t>
      </w:r>
      <w:r w:rsidR="00C839F2" w:rsidRPr="00FA7F62">
        <w:rPr>
          <w:rFonts w:ascii="Calibri" w:hAnsi="Calibri" w:cs="Calibri"/>
          <w:b w:val="0"/>
          <w:sz w:val="24"/>
        </w:rPr>
        <w:t xml:space="preserve"> sort the report by salesman.</w:t>
      </w:r>
    </w:p>
    <w:p w:rsidR="00AC3CE7" w:rsidRPr="00FA7F62" w:rsidRDefault="00C839F2" w:rsidP="00C839F2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</w:rPr>
        <w:t xml:space="preserve">Choose </w:t>
      </w:r>
      <w:r w:rsidR="005654BA" w:rsidRPr="00FA7F62">
        <w:rPr>
          <w:rFonts w:ascii="Calibri" w:hAnsi="Calibri" w:cs="Calibri"/>
          <w:sz w:val="24"/>
        </w:rPr>
        <w:t>Territory</w:t>
      </w:r>
      <w:r w:rsidR="005654BA" w:rsidRPr="00FA7F62">
        <w:rPr>
          <w:rFonts w:ascii="Calibri" w:hAnsi="Calibri" w:cs="Calibri"/>
          <w:b w:val="0"/>
          <w:sz w:val="24"/>
        </w:rPr>
        <w:t xml:space="preserve"> to sort the report by territory code.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839F2" w:rsidRPr="00FA7F62" w:rsidRDefault="0087561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All</w:t>
      </w:r>
      <w:r w:rsidR="006D7028" w:rsidRPr="00FA7F62">
        <w:rPr>
          <w:rFonts w:ascii="Calibri" w:hAnsi="Calibri" w:cs="Calibri"/>
          <w:b w:val="0"/>
          <w:sz w:val="24"/>
          <w:u w:val="single"/>
        </w:rPr>
        <w:t xml:space="preserve"> or Select</w:t>
      </w:r>
      <w:r w:rsidR="00C839F2" w:rsidRPr="00FA7F62">
        <w:rPr>
          <w:rFonts w:ascii="Calibri" w:hAnsi="Calibri" w:cs="Calibri"/>
          <w:b w:val="0"/>
          <w:sz w:val="24"/>
          <w:u w:val="single"/>
        </w:rPr>
        <w:t>:</w:t>
      </w:r>
      <w:r w:rsidR="00C839F2" w:rsidRPr="00FA7F62">
        <w:rPr>
          <w:rFonts w:ascii="Calibri" w:hAnsi="Calibri" w:cs="Calibri"/>
          <w:b w:val="0"/>
          <w:sz w:val="24"/>
        </w:rPr>
        <w:t xml:space="preserve"> </w:t>
      </w:r>
      <w:r w:rsidR="00C718EC" w:rsidRPr="00FA7F62">
        <w:rPr>
          <w:rFonts w:ascii="Calibri" w:hAnsi="Calibri" w:cs="Calibri"/>
          <w:b w:val="0"/>
          <w:sz w:val="24"/>
        </w:rPr>
        <w:t>Click on the desired selection.</w:t>
      </w:r>
      <w:r w:rsidR="006D7028" w:rsidRPr="00FA7F62">
        <w:rPr>
          <w:rFonts w:ascii="Calibri" w:hAnsi="Calibri" w:cs="Calibri"/>
          <w:b w:val="0"/>
          <w:sz w:val="24"/>
        </w:rPr>
        <w:t xml:space="preserve"> 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C839F2" w:rsidRPr="00FA7F62" w:rsidRDefault="006D7028" w:rsidP="00C839F2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</w:rPr>
        <w:t xml:space="preserve">Click on </w:t>
      </w:r>
      <w:r w:rsidRPr="00FA7F62">
        <w:rPr>
          <w:rFonts w:ascii="Calibri" w:hAnsi="Calibri" w:cs="Calibri"/>
          <w:sz w:val="24"/>
        </w:rPr>
        <w:t>All</w:t>
      </w:r>
      <w:r w:rsidRPr="00FA7F62">
        <w:rPr>
          <w:rFonts w:ascii="Calibri" w:hAnsi="Calibri" w:cs="Calibri"/>
          <w:b w:val="0"/>
          <w:sz w:val="24"/>
        </w:rPr>
        <w:t xml:space="preserve"> to i</w:t>
      </w:r>
      <w:r w:rsidR="00A35D09" w:rsidRPr="00FA7F62">
        <w:rPr>
          <w:rFonts w:ascii="Calibri" w:hAnsi="Calibri" w:cs="Calibri"/>
          <w:b w:val="0"/>
          <w:sz w:val="24"/>
        </w:rPr>
        <w:t>nclude</w:t>
      </w:r>
      <w:r w:rsidR="00475FDC" w:rsidRPr="00FA7F62">
        <w:rPr>
          <w:rFonts w:ascii="Calibri" w:hAnsi="Calibri" w:cs="Calibri"/>
          <w:b w:val="0"/>
          <w:sz w:val="24"/>
        </w:rPr>
        <w:t xml:space="preserve"> a</w:t>
      </w:r>
      <w:r w:rsidR="00A35D09" w:rsidRPr="00FA7F62">
        <w:rPr>
          <w:rFonts w:ascii="Calibri" w:hAnsi="Calibri" w:cs="Calibri"/>
          <w:b w:val="0"/>
          <w:sz w:val="24"/>
        </w:rPr>
        <w:t xml:space="preserve">ll salespersons or </w:t>
      </w:r>
      <w:r w:rsidRPr="00FA7F62">
        <w:rPr>
          <w:rFonts w:ascii="Calibri" w:hAnsi="Calibri" w:cs="Calibri"/>
          <w:b w:val="0"/>
          <w:sz w:val="24"/>
        </w:rPr>
        <w:t>all</w:t>
      </w:r>
      <w:r w:rsidR="00A35D09" w:rsidRPr="00FA7F62">
        <w:rPr>
          <w:rFonts w:ascii="Calibri" w:hAnsi="Calibri" w:cs="Calibri"/>
          <w:b w:val="0"/>
          <w:sz w:val="24"/>
        </w:rPr>
        <w:t xml:space="preserve"> territories on your report.</w:t>
      </w:r>
      <w:r w:rsidRPr="00FA7F62">
        <w:rPr>
          <w:rFonts w:ascii="Calibri" w:hAnsi="Calibri" w:cs="Calibri"/>
          <w:b w:val="0"/>
          <w:sz w:val="24"/>
        </w:rPr>
        <w:t xml:space="preserve">  </w:t>
      </w:r>
    </w:p>
    <w:p w:rsidR="00A6174A" w:rsidRPr="00FA7F62" w:rsidRDefault="006D7028" w:rsidP="00C839F2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</w:rPr>
        <w:t xml:space="preserve">Click on </w:t>
      </w:r>
      <w:r w:rsidRPr="00FA7F62">
        <w:rPr>
          <w:rFonts w:ascii="Calibri" w:hAnsi="Calibri" w:cs="Calibri"/>
          <w:sz w:val="24"/>
        </w:rPr>
        <w:t>Select</w:t>
      </w:r>
      <w:r w:rsidRPr="00FA7F62">
        <w:rPr>
          <w:rFonts w:ascii="Calibri" w:hAnsi="Calibri" w:cs="Calibri"/>
          <w:b w:val="0"/>
          <w:sz w:val="24"/>
        </w:rPr>
        <w:t xml:space="preserve"> to choose the salespersons or territory codes to include on the report.</w:t>
      </w:r>
    </w:p>
    <w:p w:rsidR="00C839F2" w:rsidRPr="00FA7F62" w:rsidRDefault="00C839F2" w:rsidP="00BD4E5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D4E57" w:rsidRPr="00FA7F62" w:rsidRDefault="00BD4E57" w:rsidP="00BD4E57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FA7F62">
        <w:rPr>
          <w:rFonts w:ascii="Calibri" w:hAnsi="Calibri" w:cs="Calibri"/>
          <w:b w:val="0"/>
          <w:bCs/>
          <w:sz w:val="24"/>
          <w:u w:val="single"/>
        </w:rPr>
        <w:t>Enter Salesperson Initials/Territory Codes:</w:t>
      </w:r>
      <w:r w:rsidRPr="00FA7F62">
        <w:rPr>
          <w:rFonts w:ascii="Calibri" w:hAnsi="Calibri" w:cs="Calibri"/>
          <w:b w:val="0"/>
          <w:bCs/>
          <w:sz w:val="24"/>
        </w:rPr>
        <w:t xml:space="preserve"> These field activate if you choose “Select.”  Enter up to six initials/codes for the report in the first field, which will then populate the second field when selected.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D4E57" w:rsidRPr="00FA7F62" w:rsidRDefault="00BD4E57" w:rsidP="00BD4E57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FA7F62">
        <w:rPr>
          <w:rFonts w:ascii="Calibri" w:hAnsi="Calibri" w:cs="Calibri"/>
          <w:b w:val="0"/>
          <w:bCs/>
          <w:sz w:val="24"/>
          <w:u w:val="single"/>
        </w:rPr>
        <w:lastRenderedPageBreak/>
        <w:t>Report Period:</w:t>
      </w:r>
      <w:r w:rsidRPr="00FA7F62">
        <w:rPr>
          <w:rFonts w:ascii="Calibri" w:hAnsi="Calibri" w:cs="Calibri"/>
          <w:b w:val="0"/>
          <w:bCs/>
          <w:sz w:val="24"/>
        </w:rPr>
        <w:t xml:space="preserve"> Enter the beginning and ending dates for the report, or select them from the calendar.</w:t>
      </w:r>
    </w:p>
    <w:p w:rsidR="00C839F2" w:rsidRPr="00FA7F62" w:rsidRDefault="00C839F2" w:rsidP="00BD4E5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32"/>
          <w:szCs w:val="32"/>
        </w:rPr>
      </w:pPr>
    </w:p>
    <w:p w:rsidR="00BD4E57" w:rsidRPr="00FA7F62" w:rsidRDefault="00BD4E57" w:rsidP="00BD4E57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FA7F62">
        <w:rPr>
          <w:rFonts w:ascii="Calibri" w:hAnsi="Calibri" w:cs="Calibri"/>
          <w:b w:val="0"/>
          <w:bCs/>
          <w:sz w:val="24"/>
          <w:szCs w:val="32"/>
          <w:u w:val="single"/>
        </w:rPr>
        <w:t>Sales Type:</w:t>
      </w:r>
      <w:r w:rsidRPr="00FA7F62">
        <w:rPr>
          <w:rFonts w:ascii="Calibri" w:hAnsi="Calibri" w:cs="Calibri"/>
          <w:b w:val="0"/>
          <w:bCs/>
          <w:sz w:val="24"/>
          <w:szCs w:val="32"/>
        </w:rPr>
        <w:t xml:space="preserve"> Select the type of activity to include on the report: </w:t>
      </w:r>
    </w:p>
    <w:p w:rsidR="00BD4E57" w:rsidRPr="00FA7F62" w:rsidRDefault="00BD4E57" w:rsidP="00BD4E57">
      <w:pPr>
        <w:pStyle w:val="Heading3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</w:p>
    <w:p w:rsidR="00BD4E57" w:rsidRPr="00FA7F62" w:rsidRDefault="00BD4E57" w:rsidP="00BD4E57">
      <w:pPr>
        <w:pStyle w:val="Heading3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FA7F62">
        <w:rPr>
          <w:rFonts w:ascii="Calibri" w:hAnsi="Calibri" w:cs="Calibri"/>
          <w:b w:val="0"/>
          <w:bCs/>
          <w:sz w:val="24"/>
          <w:szCs w:val="32"/>
        </w:rPr>
        <w:t>All</w:t>
      </w:r>
    </w:p>
    <w:p w:rsidR="00BD4E57" w:rsidRPr="00FA7F62" w:rsidRDefault="00BD4E57" w:rsidP="00BD4E57">
      <w:pPr>
        <w:pStyle w:val="Heading3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FA7F62">
        <w:rPr>
          <w:rFonts w:ascii="Calibri" w:hAnsi="Calibri" w:cs="Calibri"/>
          <w:b w:val="0"/>
          <w:bCs/>
          <w:sz w:val="24"/>
          <w:szCs w:val="32"/>
        </w:rPr>
        <w:t>Parts</w:t>
      </w:r>
    </w:p>
    <w:p w:rsidR="00BD4E57" w:rsidRPr="00FA7F62" w:rsidRDefault="00BD4E57" w:rsidP="00BD4E57">
      <w:pPr>
        <w:pStyle w:val="Heading3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FA7F62">
        <w:rPr>
          <w:rFonts w:ascii="Calibri" w:hAnsi="Calibri" w:cs="Calibri"/>
          <w:b w:val="0"/>
          <w:bCs/>
          <w:sz w:val="24"/>
          <w:szCs w:val="32"/>
        </w:rPr>
        <w:t xml:space="preserve">Rental </w:t>
      </w:r>
      <w:r>
        <w:rPr>
          <w:rFonts w:ascii="Calibri" w:hAnsi="Calibri" w:cs="Calibri"/>
          <w:b w:val="0"/>
          <w:bCs/>
          <w:sz w:val="24"/>
          <w:szCs w:val="32"/>
        </w:rPr>
        <w:t>(this</w:t>
      </w:r>
      <w:r w:rsidRPr="00BD4E57">
        <w:rPr>
          <w:rFonts w:ascii="Calibri" w:hAnsi="Calibri" w:cs="Calibri"/>
          <w:b w:val="0"/>
          <w:bCs/>
          <w:sz w:val="24"/>
          <w:szCs w:val="32"/>
        </w:rPr>
        <w:t xml:space="preserve"> refers to the original Rental package which is </w:t>
      </w:r>
      <w:r w:rsidRPr="00BD4E57">
        <w:rPr>
          <w:rFonts w:ascii="Calibri" w:hAnsi="Calibri" w:cs="Calibri"/>
          <w:sz w:val="24"/>
          <w:szCs w:val="32"/>
        </w:rPr>
        <w:t>no longer in use</w:t>
      </w:r>
      <w:r>
        <w:rPr>
          <w:rFonts w:ascii="Calibri" w:hAnsi="Calibri" w:cs="Calibri"/>
          <w:b w:val="0"/>
          <w:bCs/>
          <w:sz w:val="24"/>
          <w:szCs w:val="32"/>
        </w:rPr>
        <w:t>)</w:t>
      </w:r>
    </w:p>
    <w:p w:rsidR="00BD4E57" w:rsidRPr="00FA7F62" w:rsidRDefault="00BD4E57" w:rsidP="00BD4E57">
      <w:pPr>
        <w:pStyle w:val="Heading3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FA7F62">
        <w:rPr>
          <w:rFonts w:ascii="Calibri" w:hAnsi="Calibri" w:cs="Calibri"/>
          <w:b w:val="0"/>
          <w:bCs/>
          <w:sz w:val="24"/>
          <w:szCs w:val="32"/>
        </w:rPr>
        <w:t>Service</w:t>
      </w:r>
    </w:p>
    <w:p w:rsidR="00BD4E57" w:rsidRPr="00FA7F62" w:rsidRDefault="00BD4E57" w:rsidP="00BD4E57">
      <w:pPr>
        <w:pStyle w:val="Heading3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FA7F62">
        <w:rPr>
          <w:rFonts w:ascii="Calibri" w:hAnsi="Calibri" w:cs="Calibri"/>
          <w:b w:val="0"/>
          <w:bCs/>
          <w:sz w:val="24"/>
          <w:szCs w:val="32"/>
        </w:rPr>
        <w:t>Units</w:t>
      </w:r>
    </w:p>
    <w:p w:rsidR="00C839F2" w:rsidRPr="00FA7F62" w:rsidRDefault="00C839F2" w:rsidP="00BD4E5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32"/>
          <w:szCs w:val="32"/>
        </w:rPr>
      </w:pPr>
    </w:p>
    <w:p w:rsidR="00AC3CE7" w:rsidRPr="00FA7F62" w:rsidRDefault="00AC3CE7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Include Invoice Detail</w:t>
      </w:r>
      <w:r w:rsidR="00C839F2" w:rsidRPr="00FA7F62">
        <w:rPr>
          <w:rFonts w:ascii="Calibri" w:hAnsi="Calibri" w:cs="Calibri"/>
          <w:b w:val="0"/>
          <w:sz w:val="24"/>
          <w:u w:val="single"/>
        </w:rPr>
        <w:t>:</w:t>
      </w:r>
      <w:r w:rsidR="00C839F2" w:rsidRPr="00FA7F62">
        <w:rPr>
          <w:rFonts w:ascii="Calibri" w:hAnsi="Calibri" w:cs="Calibri"/>
          <w:b w:val="0"/>
          <w:sz w:val="24"/>
        </w:rPr>
        <w:t xml:space="preserve"> </w:t>
      </w:r>
    </w:p>
    <w:p w:rsidR="00C839F2" w:rsidRPr="00FA7F62" w:rsidRDefault="00C839F2" w:rsidP="00C839F2">
      <w:pPr>
        <w:contextualSpacing/>
        <w:jc w:val="left"/>
        <w:rPr>
          <w:rFonts w:ascii="Calibri" w:hAnsi="Calibri" w:cs="Calibri"/>
          <w:sz w:val="24"/>
        </w:rPr>
      </w:pPr>
    </w:p>
    <w:p w:rsidR="00C839F2" w:rsidRPr="00FA7F62" w:rsidRDefault="00E93F1C" w:rsidP="00C839F2">
      <w:pPr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 xml:space="preserve">Choose </w:t>
      </w:r>
      <w:r w:rsidRPr="00FA7F62">
        <w:rPr>
          <w:rFonts w:ascii="Calibri" w:hAnsi="Calibri" w:cs="Calibri"/>
          <w:b/>
          <w:sz w:val="24"/>
        </w:rPr>
        <w:t>Yes</w:t>
      </w:r>
      <w:r w:rsidRPr="00FA7F62">
        <w:rPr>
          <w:rFonts w:ascii="Calibri" w:hAnsi="Calibri" w:cs="Calibri"/>
          <w:sz w:val="24"/>
        </w:rPr>
        <w:t xml:space="preserve"> to </w:t>
      </w:r>
      <w:r w:rsidR="00B82A70" w:rsidRPr="00FA7F62">
        <w:rPr>
          <w:rFonts w:ascii="Calibri" w:hAnsi="Calibri" w:cs="Calibri"/>
          <w:sz w:val="24"/>
        </w:rPr>
        <w:t>print th</w:t>
      </w:r>
      <w:r w:rsidR="00C839F2" w:rsidRPr="00FA7F62">
        <w:rPr>
          <w:rFonts w:ascii="Calibri" w:hAnsi="Calibri" w:cs="Calibri"/>
          <w:sz w:val="24"/>
        </w:rPr>
        <w:t>e invoice details on the report.</w:t>
      </w:r>
    </w:p>
    <w:p w:rsidR="00B82A70" w:rsidRPr="00FA7F62" w:rsidRDefault="00C839F2" w:rsidP="00C839F2">
      <w:pPr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Choose</w:t>
      </w:r>
      <w:r w:rsidR="00B82A70" w:rsidRPr="00FA7F62">
        <w:rPr>
          <w:rFonts w:ascii="Calibri" w:hAnsi="Calibri" w:cs="Calibri"/>
          <w:sz w:val="24"/>
        </w:rPr>
        <w:t xml:space="preserve"> </w:t>
      </w:r>
      <w:r w:rsidR="00E93F1C" w:rsidRPr="00FA7F62">
        <w:rPr>
          <w:rFonts w:ascii="Calibri" w:hAnsi="Calibri" w:cs="Calibri"/>
          <w:b/>
          <w:sz w:val="24"/>
        </w:rPr>
        <w:t>N</w:t>
      </w:r>
      <w:r w:rsidR="00B82A70" w:rsidRPr="00FA7F62">
        <w:rPr>
          <w:rFonts w:ascii="Calibri" w:hAnsi="Calibri" w:cs="Calibri"/>
          <w:b/>
          <w:bCs/>
          <w:sz w:val="24"/>
        </w:rPr>
        <w:t>o</w:t>
      </w:r>
      <w:r w:rsidR="00B82A70" w:rsidRPr="00FA7F62">
        <w:rPr>
          <w:rFonts w:ascii="Calibri" w:hAnsi="Calibri" w:cs="Calibri"/>
          <w:sz w:val="24"/>
        </w:rPr>
        <w:t xml:space="preserve"> </w:t>
      </w:r>
      <w:r w:rsidR="00E93F1C" w:rsidRPr="00FA7F62">
        <w:rPr>
          <w:rFonts w:ascii="Calibri" w:hAnsi="Calibri" w:cs="Calibri"/>
          <w:sz w:val="24"/>
        </w:rPr>
        <w:t xml:space="preserve">to print a summary </w:t>
      </w:r>
      <w:r w:rsidR="00B82A70" w:rsidRPr="00FA7F62">
        <w:rPr>
          <w:rFonts w:ascii="Calibri" w:hAnsi="Calibri" w:cs="Calibri"/>
          <w:sz w:val="24"/>
        </w:rPr>
        <w:t>by salesman or territory.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42297C" w:rsidRPr="00FA7F62" w:rsidRDefault="0042297C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Include Labor</w:t>
      </w:r>
      <w:r w:rsidR="00C839F2" w:rsidRPr="00FA7F62">
        <w:rPr>
          <w:rFonts w:ascii="Calibri" w:hAnsi="Calibri" w:cs="Calibri"/>
          <w:b w:val="0"/>
          <w:sz w:val="24"/>
          <w:u w:val="single"/>
        </w:rPr>
        <w:t>:</w:t>
      </w:r>
      <w:r w:rsidR="00C839F2" w:rsidRPr="00FA7F62">
        <w:rPr>
          <w:rFonts w:ascii="Calibri" w:hAnsi="Calibri" w:cs="Calibri"/>
          <w:b w:val="0"/>
          <w:sz w:val="24"/>
        </w:rPr>
        <w:t xml:space="preserve"> </w:t>
      </w:r>
    </w:p>
    <w:p w:rsidR="00C839F2" w:rsidRPr="00FA7F62" w:rsidRDefault="00C839F2" w:rsidP="00C839F2">
      <w:pPr>
        <w:contextualSpacing/>
        <w:jc w:val="left"/>
        <w:rPr>
          <w:rFonts w:ascii="Calibri" w:hAnsi="Calibri" w:cs="Calibri"/>
          <w:sz w:val="24"/>
        </w:rPr>
      </w:pPr>
    </w:p>
    <w:p w:rsidR="00C839F2" w:rsidRPr="00FA7F62" w:rsidRDefault="0042297C" w:rsidP="00C839F2">
      <w:pPr>
        <w:numPr>
          <w:ilvl w:val="0"/>
          <w:numId w:val="8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 xml:space="preserve">Choose </w:t>
      </w:r>
      <w:r w:rsidRPr="00FA7F62">
        <w:rPr>
          <w:rFonts w:ascii="Calibri" w:hAnsi="Calibri" w:cs="Calibri"/>
          <w:b/>
          <w:sz w:val="24"/>
        </w:rPr>
        <w:t>Y</w:t>
      </w:r>
      <w:r w:rsidRPr="00FA7F62">
        <w:rPr>
          <w:rFonts w:ascii="Calibri" w:hAnsi="Calibri" w:cs="Calibri"/>
          <w:b/>
          <w:bCs/>
          <w:sz w:val="24"/>
        </w:rPr>
        <w:t>es</w:t>
      </w:r>
      <w:r w:rsidRPr="00FA7F62">
        <w:rPr>
          <w:rFonts w:ascii="Calibri" w:hAnsi="Calibri" w:cs="Calibri"/>
          <w:sz w:val="24"/>
        </w:rPr>
        <w:t xml:space="preserve"> to have labor amounts par</w:t>
      </w:r>
      <w:r w:rsidR="0045214A" w:rsidRPr="00FA7F62">
        <w:rPr>
          <w:rFonts w:ascii="Calibri" w:hAnsi="Calibri" w:cs="Calibri"/>
          <w:sz w:val="24"/>
        </w:rPr>
        <w:t>t of the commission calculation.</w:t>
      </w:r>
    </w:p>
    <w:p w:rsidR="0042297C" w:rsidRPr="00FA7F62" w:rsidRDefault="0045214A" w:rsidP="00C839F2">
      <w:pPr>
        <w:numPr>
          <w:ilvl w:val="0"/>
          <w:numId w:val="8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Choose</w:t>
      </w:r>
      <w:r w:rsidR="0042297C" w:rsidRPr="00FA7F62">
        <w:rPr>
          <w:rFonts w:ascii="Calibri" w:hAnsi="Calibri" w:cs="Calibri"/>
          <w:sz w:val="24"/>
        </w:rPr>
        <w:t xml:space="preserve"> </w:t>
      </w:r>
      <w:r w:rsidR="0042297C" w:rsidRPr="00FA7F62">
        <w:rPr>
          <w:rFonts w:ascii="Calibri" w:hAnsi="Calibri" w:cs="Calibri"/>
          <w:b/>
          <w:sz w:val="24"/>
        </w:rPr>
        <w:t>No</w:t>
      </w:r>
      <w:r w:rsidR="0042297C" w:rsidRPr="00FA7F62">
        <w:rPr>
          <w:rFonts w:ascii="Calibri" w:hAnsi="Calibri" w:cs="Calibri"/>
          <w:sz w:val="24"/>
        </w:rPr>
        <w:t xml:space="preserve"> to exclude them.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AC3CE7" w:rsidRPr="00FA7F62" w:rsidRDefault="00AC3CE7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Include Freight</w:t>
      </w:r>
      <w:r w:rsidR="0045214A" w:rsidRPr="00FA7F62">
        <w:rPr>
          <w:rFonts w:ascii="Calibri" w:hAnsi="Calibri" w:cs="Calibri"/>
          <w:b w:val="0"/>
          <w:sz w:val="24"/>
          <w:u w:val="single"/>
        </w:rPr>
        <w:t>:</w:t>
      </w:r>
      <w:r w:rsidR="0045214A" w:rsidRPr="00FA7F62">
        <w:rPr>
          <w:rFonts w:ascii="Calibri" w:hAnsi="Calibri" w:cs="Calibri"/>
          <w:b w:val="0"/>
          <w:sz w:val="24"/>
        </w:rPr>
        <w:t xml:space="preserve"> </w:t>
      </w:r>
    </w:p>
    <w:p w:rsidR="0045214A" w:rsidRPr="00FA7F62" w:rsidRDefault="0045214A" w:rsidP="00C839F2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45214A" w:rsidRPr="00FA7F62" w:rsidRDefault="00086E69" w:rsidP="0045214A">
      <w:pPr>
        <w:pStyle w:val="BodyText"/>
        <w:numPr>
          <w:ilvl w:val="0"/>
          <w:numId w:val="9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 xml:space="preserve">Select </w:t>
      </w:r>
      <w:r w:rsidR="0042297C" w:rsidRPr="00FA7F62">
        <w:rPr>
          <w:rFonts w:ascii="Calibri" w:hAnsi="Calibri" w:cs="Calibri"/>
          <w:b/>
          <w:sz w:val="24"/>
        </w:rPr>
        <w:t>Y</w:t>
      </w:r>
      <w:r w:rsidRPr="00FA7F62">
        <w:rPr>
          <w:rFonts w:ascii="Calibri" w:hAnsi="Calibri" w:cs="Calibri"/>
          <w:b/>
          <w:sz w:val="24"/>
        </w:rPr>
        <w:t>es</w:t>
      </w:r>
      <w:r w:rsidRPr="00FA7F62">
        <w:rPr>
          <w:rFonts w:ascii="Calibri" w:hAnsi="Calibri" w:cs="Calibri"/>
          <w:sz w:val="24"/>
        </w:rPr>
        <w:t xml:space="preserve"> to include freight </w:t>
      </w:r>
      <w:r w:rsidR="0042297C" w:rsidRPr="00FA7F62">
        <w:rPr>
          <w:rFonts w:ascii="Calibri" w:hAnsi="Calibri" w:cs="Calibri"/>
          <w:sz w:val="24"/>
        </w:rPr>
        <w:t>in the calculation of the commission</w:t>
      </w:r>
      <w:r w:rsidR="0045214A" w:rsidRPr="00FA7F62">
        <w:rPr>
          <w:rFonts w:ascii="Calibri" w:hAnsi="Calibri" w:cs="Calibri"/>
          <w:sz w:val="24"/>
        </w:rPr>
        <w:t>.</w:t>
      </w:r>
      <w:r w:rsidR="0042297C" w:rsidRPr="00FA7F62">
        <w:rPr>
          <w:rFonts w:ascii="Calibri" w:hAnsi="Calibri" w:cs="Calibri"/>
          <w:sz w:val="24"/>
        </w:rPr>
        <w:t xml:space="preserve"> </w:t>
      </w:r>
    </w:p>
    <w:p w:rsidR="00B82A70" w:rsidRPr="00FA7F62" w:rsidRDefault="0045214A" w:rsidP="0045214A">
      <w:pPr>
        <w:pStyle w:val="BodyText"/>
        <w:numPr>
          <w:ilvl w:val="0"/>
          <w:numId w:val="9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Select</w:t>
      </w:r>
      <w:r w:rsidR="0042297C" w:rsidRPr="00FA7F62">
        <w:rPr>
          <w:rFonts w:ascii="Calibri" w:hAnsi="Calibri" w:cs="Calibri"/>
          <w:sz w:val="24"/>
        </w:rPr>
        <w:t xml:space="preserve"> </w:t>
      </w:r>
      <w:r w:rsidR="0042297C" w:rsidRPr="00FA7F62">
        <w:rPr>
          <w:rFonts w:ascii="Calibri" w:hAnsi="Calibri" w:cs="Calibri"/>
          <w:b/>
          <w:sz w:val="24"/>
        </w:rPr>
        <w:t>No</w:t>
      </w:r>
      <w:r w:rsidR="0042297C" w:rsidRPr="00FA7F62">
        <w:rPr>
          <w:rFonts w:ascii="Calibri" w:hAnsi="Calibri" w:cs="Calibri"/>
          <w:sz w:val="24"/>
        </w:rPr>
        <w:t xml:space="preserve"> </w:t>
      </w:r>
      <w:r w:rsidR="00086E69" w:rsidRPr="00FA7F62">
        <w:rPr>
          <w:rFonts w:ascii="Calibri" w:hAnsi="Calibri" w:cs="Calibri"/>
          <w:sz w:val="24"/>
        </w:rPr>
        <w:t>to exclude</w:t>
      </w:r>
      <w:r w:rsidR="0042297C" w:rsidRPr="00FA7F62">
        <w:rPr>
          <w:rFonts w:ascii="Calibri" w:hAnsi="Calibri" w:cs="Calibri"/>
          <w:sz w:val="24"/>
        </w:rPr>
        <w:t xml:space="preserve"> it from the calculation</w:t>
      </w:r>
      <w:r w:rsidR="00086E69" w:rsidRPr="00FA7F62">
        <w:rPr>
          <w:rFonts w:ascii="Calibri" w:hAnsi="Calibri" w:cs="Calibri"/>
          <w:sz w:val="24"/>
        </w:rPr>
        <w:t>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7635BC" w:rsidRPr="00FA7F62" w:rsidRDefault="007635BC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Include Core Charges</w:t>
      </w:r>
      <w:r w:rsidR="00FF6AAD" w:rsidRPr="00FA7F62">
        <w:rPr>
          <w:rFonts w:ascii="Calibri" w:hAnsi="Calibri" w:cs="Calibri"/>
          <w:b w:val="0"/>
          <w:sz w:val="24"/>
          <w:u w:val="single"/>
        </w:rPr>
        <w:t>:</w:t>
      </w:r>
      <w:r w:rsidR="00FF6AAD" w:rsidRPr="00FA7F62">
        <w:rPr>
          <w:rFonts w:ascii="Calibri" w:hAnsi="Calibri" w:cs="Calibri"/>
          <w:b w:val="0"/>
          <w:sz w:val="24"/>
        </w:rPr>
        <w:t xml:space="preserve"> </w:t>
      </w:r>
    </w:p>
    <w:p w:rsidR="00FF6AAD" w:rsidRPr="00FA7F62" w:rsidRDefault="00FF6AAD" w:rsidP="00C839F2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FF6AAD" w:rsidRPr="00FA7F62" w:rsidRDefault="007635BC" w:rsidP="00FF6AAD">
      <w:pPr>
        <w:pStyle w:val="BodyText"/>
        <w:numPr>
          <w:ilvl w:val="0"/>
          <w:numId w:val="10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Select</w:t>
      </w:r>
      <w:r w:rsidR="00FF6AAD" w:rsidRPr="00FA7F62">
        <w:rPr>
          <w:rFonts w:ascii="Calibri" w:hAnsi="Calibri" w:cs="Calibri"/>
          <w:sz w:val="24"/>
        </w:rPr>
        <w:t xml:space="preserve"> </w:t>
      </w:r>
      <w:r w:rsidRPr="00FA7F62">
        <w:rPr>
          <w:rFonts w:ascii="Calibri" w:hAnsi="Calibri" w:cs="Calibri"/>
          <w:b/>
          <w:sz w:val="24"/>
        </w:rPr>
        <w:t>Yes</w:t>
      </w:r>
      <w:r w:rsidRPr="00FA7F62">
        <w:rPr>
          <w:rFonts w:ascii="Calibri" w:hAnsi="Calibri" w:cs="Calibri"/>
          <w:sz w:val="24"/>
        </w:rPr>
        <w:t xml:space="preserve"> to include core charges in th</w:t>
      </w:r>
      <w:r w:rsidR="00FF6AAD" w:rsidRPr="00FA7F62">
        <w:rPr>
          <w:rFonts w:ascii="Calibri" w:hAnsi="Calibri" w:cs="Calibri"/>
          <w:sz w:val="24"/>
        </w:rPr>
        <w:t>e calculation of the commission.</w:t>
      </w:r>
    </w:p>
    <w:p w:rsidR="007635BC" w:rsidRPr="00FA7F62" w:rsidRDefault="00FF6AAD" w:rsidP="00FF6AAD">
      <w:pPr>
        <w:pStyle w:val="BodyText"/>
        <w:numPr>
          <w:ilvl w:val="0"/>
          <w:numId w:val="10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Select</w:t>
      </w:r>
      <w:r w:rsidR="007635BC" w:rsidRPr="00FA7F62">
        <w:rPr>
          <w:rFonts w:ascii="Calibri" w:hAnsi="Calibri" w:cs="Calibri"/>
          <w:sz w:val="24"/>
        </w:rPr>
        <w:t xml:space="preserve"> </w:t>
      </w:r>
      <w:r w:rsidR="007635BC" w:rsidRPr="00FA7F62">
        <w:rPr>
          <w:rFonts w:ascii="Calibri" w:hAnsi="Calibri" w:cs="Calibri"/>
          <w:b/>
          <w:sz w:val="24"/>
        </w:rPr>
        <w:t>No</w:t>
      </w:r>
      <w:r w:rsidR="007635BC" w:rsidRPr="00FA7F62">
        <w:rPr>
          <w:rFonts w:ascii="Calibri" w:hAnsi="Calibri" w:cs="Calibri"/>
          <w:sz w:val="24"/>
        </w:rPr>
        <w:t xml:space="preserve"> to exclude them from the calculation.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FF6AAD" w:rsidRPr="00FA7F62" w:rsidRDefault="00AC3CE7" w:rsidP="00FF6AA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Calculate on</w:t>
      </w:r>
      <w:r w:rsidR="00FF6AAD" w:rsidRPr="00FA7F62">
        <w:rPr>
          <w:rFonts w:ascii="Calibri" w:hAnsi="Calibri" w:cs="Calibri"/>
          <w:b w:val="0"/>
          <w:sz w:val="24"/>
          <w:u w:val="single"/>
        </w:rPr>
        <w:t>:</w:t>
      </w:r>
      <w:r w:rsidR="00FF6AAD" w:rsidRPr="00FA7F62">
        <w:rPr>
          <w:rFonts w:ascii="Calibri" w:hAnsi="Calibri" w:cs="Calibri"/>
          <w:b w:val="0"/>
          <w:sz w:val="24"/>
        </w:rPr>
        <w:t xml:space="preserve"> </w:t>
      </w:r>
      <w:r w:rsidR="006066E0" w:rsidRPr="00FA7F62">
        <w:rPr>
          <w:rFonts w:ascii="Calibri" w:hAnsi="Calibri" w:cs="Calibri"/>
          <w:b w:val="0"/>
          <w:sz w:val="24"/>
        </w:rPr>
        <w:t xml:space="preserve">Choose the base </w:t>
      </w:r>
      <w:r w:rsidR="00C718EC" w:rsidRPr="00FA7F62">
        <w:rPr>
          <w:rFonts w:ascii="Calibri" w:hAnsi="Calibri" w:cs="Calibri"/>
          <w:b w:val="0"/>
          <w:sz w:val="24"/>
        </w:rPr>
        <w:t>for the commission calculation</w:t>
      </w:r>
      <w:r w:rsidR="00FF6AAD" w:rsidRPr="00FA7F62">
        <w:rPr>
          <w:rFonts w:ascii="Calibri" w:hAnsi="Calibri" w:cs="Calibri"/>
          <w:b w:val="0"/>
          <w:sz w:val="24"/>
        </w:rPr>
        <w:t>, which could be</w:t>
      </w:r>
      <w:r w:rsidR="00C718EC" w:rsidRPr="00FA7F62">
        <w:rPr>
          <w:rFonts w:ascii="Calibri" w:hAnsi="Calibri" w:cs="Calibri"/>
          <w:b w:val="0"/>
          <w:sz w:val="24"/>
        </w:rPr>
        <w:t>:</w:t>
      </w:r>
      <w:r w:rsidR="006066E0" w:rsidRPr="00FA7F62">
        <w:rPr>
          <w:rFonts w:ascii="Calibri" w:hAnsi="Calibri" w:cs="Calibri"/>
          <w:b w:val="0"/>
          <w:sz w:val="24"/>
        </w:rPr>
        <w:t xml:space="preserve"> </w:t>
      </w:r>
    </w:p>
    <w:p w:rsidR="00FF6AAD" w:rsidRPr="00FA7F62" w:rsidRDefault="00FF6AAD" w:rsidP="00FF6AA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FF6AAD" w:rsidRPr="00FA7F62" w:rsidRDefault="00FF6AAD" w:rsidP="00FF6AAD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</w:rPr>
        <w:t>Sales amount (List Price)</w:t>
      </w:r>
    </w:p>
    <w:p w:rsidR="00086E69" w:rsidRPr="00FA7F62" w:rsidRDefault="00FF6AAD" w:rsidP="00FF6AAD">
      <w:pPr>
        <w:pStyle w:val="Heading3"/>
        <w:keepNext w:val="0"/>
        <w:numPr>
          <w:ilvl w:val="0"/>
          <w:numId w:val="11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</w:rPr>
        <w:t>Profit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718EC" w:rsidRPr="00FA7F62" w:rsidRDefault="00AC3CE7" w:rsidP="00FF6AA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Percentage</w:t>
      </w:r>
      <w:r w:rsidR="00FF6AAD" w:rsidRPr="00FA7F62">
        <w:rPr>
          <w:rFonts w:ascii="Calibri" w:hAnsi="Calibri" w:cs="Calibri"/>
          <w:b w:val="0"/>
          <w:sz w:val="24"/>
          <w:u w:val="single"/>
        </w:rPr>
        <w:t>:</w:t>
      </w:r>
      <w:r w:rsidR="00FF6AAD" w:rsidRPr="00FA7F62">
        <w:rPr>
          <w:rFonts w:ascii="Calibri" w:hAnsi="Calibri" w:cs="Calibri"/>
          <w:b w:val="0"/>
          <w:sz w:val="24"/>
        </w:rPr>
        <w:t xml:space="preserve"> </w:t>
      </w:r>
      <w:r w:rsidR="00565731" w:rsidRPr="00FA7F62">
        <w:rPr>
          <w:rFonts w:ascii="Calibri" w:hAnsi="Calibri" w:cs="Calibri"/>
          <w:b w:val="0"/>
          <w:sz w:val="24"/>
        </w:rPr>
        <w:t xml:space="preserve">Enter the percentage to use </w:t>
      </w:r>
      <w:r w:rsidR="009C6665" w:rsidRPr="00FA7F62">
        <w:rPr>
          <w:rFonts w:ascii="Calibri" w:hAnsi="Calibri" w:cs="Calibri"/>
          <w:b w:val="0"/>
          <w:sz w:val="24"/>
        </w:rPr>
        <w:t>for the</w:t>
      </w:r>
      <w:r w:rsidR="00565731" w:rsidRPr="00FA7F62">
        <w:rPr>
          <w:rFonts w:ascii="Calibri" w:hAnsi="Calibri" w:cs="Calibri"/>
          <w:b w:val="0"/>
          <w:sz w:val="24"/>
        </w:rPr>
        <w:t xml:space="preserve"> calculation </w:t>
      </w:r>
      <w:r w:rsidR="009C6665" w:rsidRPr="00FA7F62">
        <w:rPr>
          <w:rFonts w:ascii="Calibri" w:hAnsi="Calibri" w:cs="Calibri"/>
          <w:b w:val="0"/>
          <w:sz w:val="24"/>
        </w:rPr>
        <w:t xml:space="preserve">of commission </w:t>
      </w:r>
      <w:r w:rsidR="00565731" w:rsidRPr="00FA7F62">
        <w:rPr>
          <w:rFonts w:ascii="Calibri" w:hAnsi="Calibri" w:cs="Calibri"/>
          <w:b w:val="0"/>
          <w:sz w:val="24"/>
        </w:rPr>
        <w:t>on the report.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718EC" w:rsidRPr="00FA7F62" w:rsidRDefault="00C718EC" w:rsidP="00FF6AA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Printer Name</w:t>
      </w:r>
      <w:r w:rsidR="00FF6AAD" w:rsidRPr="00FA7F62">
        <w:rPr>
          <w:rFonts w:ascii="Calibri" w:hAnsi="Calibri" w:cs="Calibri"/>
          <w:b w:val="0"/>
          <w:sz w:val="24"/>
          <w:u w:val="single"/>
        </w:rPr>
        <w:t>:</w:t>
      </w:r>
      <w:r w:rsidR="00FF6AAD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 xml:space="preserve">Select the printer to receive the printout.  A default printer name is pre-filled but can be changed as necessary.  Use the </w:t>
      </w:r>
      <w:r w:rsidR="00BD4E57" w:rsidRPr="00FA7F62">
        <w:rPr>
          <w:rFonts w:ascii="Calibri" w:hAnsi="Calibri" w:cs="Calibri"/>
          <w:sz w:val="24"/>
        </w:rPr>
        <w:t>pdf</w:t>
      </w:r>
      <w:r w:rsidRPr="00FA7F62">
        <w:rPr>
          <w:rFonts w:ascii="Calibri" w:hAnsi="Calibri" w:cs="Calibri"/>
          <w:b w:val="0"/>
          <w:sz w:val="24"/>
        </w:rPr>
        <w:t xml:space="preserve"> printer to view the report on the screen without printing a copy of it.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718EC" w:rsidRPr="00FA7F62" w:rsidRDefault="00C718EC" w:rsidP="00FF6AA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sz w:val="24"/>
          <w:u w:val="single"/>
        </w:rPr>
        <w:t>Print Report</w:t>
      </w:r>
      <w:r w:rsidR="00FF6AAD" w:rsidRPr="00FA7F62">
        <w:rPr>
          <w:rFonts w:ascii="Calibri" w:hAnsi="Calibri" w:cs="Calibri"/>
          <w:sz w:val="24"/>
          <w:u w:val="single"/>
        </w:rPr>
        <w:t>:</w:t>
      </w:r>
      <w:r w:rsidR="00FF6AAD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Press this button to print your report.</w:t>
      </w:r>
    </w:p>
    <w:p w:rsidR="00C718EC" w:rsidRPr="00FA7F62" w:rsidRDefault="00C718EC" w:rsidP="00C839F2">
      <w:pPr>
        <w:contextualSpacing/>
        <w:jc w:val="left"/>
        <w:rPr>
          <w:rFonts w:ascii="Calibri" w:hAnsi="Calibri" w:cs="Calibri"/>
          <w:sz w:val="24"/>
        </w:rPr>
      </w:pPr>
    </w:p>
    <w:p w:rsidR="00DE4600" w:rsidRPr="00FA7F62" w:rsidRDefault="00BD4E57" w:rsidP="00C839F2">
      <w:pPr>
        <w:contextualSpacing/>
        <w:jc w:val="center"/>
        <w:rPr>
          <w:rFonts w:ascii="Calibri" w:hAnsi="Calibri" w:cs="Calibri"/>
          <w:sz w:val="24"/>
        </w:rPr>
      </w:pPr>
      <w:r>
        <w:pict>
          <v:shape id="_x0000_i1026" type="#_x0000_t75" style="width:431.25pt;height:371.25pt">
            <v:imagedata r:id="rId8" o:title="SCN Detail"/>
          </v:shape>
        </w:pic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FF6AAD" w:rsidRPr="00FA7F62" w:rsidRDefault="00DE4600" w:rsidP="00FF6AA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sz w:val="24"/>
          <w:u w:val="single"/>
        </w:rPr>
        <w:t>Detail Version</w:t>
      </w:r>
      <w:r w:rsidR="00FF6AAD" w:rsidRPr="00FA7F62">
        <w:rPr>
          <w:rFonts w:ascii="Calibri" w:hAnsi="Calibri" w:cs="Calibri"/>
          <w:sz w:val="24"/>
          <w:u w:val="single"/>
        </w:rPr>
        <w:t>:</w:t>
      </w:r>
      <w:r w:rsidR="00FF6AAD" w:rsidRPr="00FA7F62">
        <w:rPr>
          <w:rFonts w:ascii="Calibri" w:hAnsi="Calibri" w:cs="Calibri"/>
          <w:b w:val="0"/>
          <w:sz w:val="24"/>
        </w:rPr>
        <w:t xml:space="preserve"> </w:t>
      </w:r>
      <w:r w:rsidR="0066237E" w:rsidRPr="00FA7F62">
        <w:rPr>
          <w:rFonts w:ascii="Calibri" w:hAnsi="Calibri" w:cs="Calibri"/>
          <w:b w:val="0"/>
          <w:sz w:val="24"/>
        </w:rPr>
        <w:t>The detailed version prints the</w:t>
      </w:r>
      <w:r w:rsidR="00FF6AAD" w:rsidRPr="00FA7F62">
        <w:rPr>
          <w:rFonts w:ascii="Calibri" w:hAnsi="Calibri" w:cs="Calibri"/>
          <w:b w:val="0"/>
          <w:sz w:val="24"/>
        </w:rPr>
        <w:t xml:space="preserve"> following for each invoice:</w:t>
      </w:r>
      <w:r w:rsidR="0066237E" w:rsidRPr="00FA7F62">
        <w:rPr>
          <w:rFonts w:ascii="Calibri" w:hAnsi="Calibri" w:cs="Calibri"/>
          <w:b w:val="0"/>
          <w:sz w:val="24"/>
        </w:rPr>
        <w:t xml:space="preserve"> </w:t>
      </w:r>
    </w:p>
    <w:p w:rsidR="00FF6AAD" w:rsidRPr="00FA7F62" w:rsidRDefault="00FF6AAD" w:rsidP="00FF6AA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FF6AAD" w:rsidRPr="00FA7F62" w:rsidRDefault="00FF6AAD" w:rsidP="00FF6AAD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</w:rPr>
        <w:t>Part number</w:t>
      </w:r>
    </w:p>
    <w:p w:rsidR="00FF6AAD" w:rsidRPr="00FA7F62" w:rsidRDefault="00FF6AAD" w:rsidP="00FF6AAD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</w:rPr>
        <w:t>D</w:t>
      </w:r>
      <w:r w:rsidR="0066237E" w:rsidRPr="00FA7F62">
        <w:rPr>
          <w:rFonts w:ascii="Calibri" w:hAnsi="Calibri" w:cs="Calibri"/>
          <w:b w:val="0"/>
          <w:sz w:val="24"/>
        </w:rPr>
        <w:t>escription</w:t>
      </w:r>
    </w:p>
    <w:p w:rsidR="00DE4600" w:rsidRPr="00FA7F62" w:rsidRDefault="00FF6AAD" w:rsidP="00FF6AAD">
      <w:pPr>
        <w:pStyle w:val="Heading3"/>
        <w:keepNext w:val="0"/>
        <w:numPr>
          <w:ilvl w:val="0"/>
          <w:numId w:val="12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</w:rPr>
        <w:t>S</w:t>
      </w:r>
      <w:r w:rsidR="0066237E" w:rsidRPr="00FA7F62">
        <w:rPr>
          <w:rFonts w:ascii="Calibri" w:hAnsi="Calibri" w:cs="Calibri"/>
          <w:b w:val="0"/>
          <w:sz w:val="24"/>
        </w:rPr>
        <w:t>ubtotals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9338C" w:rsidRPr="00FA7F62" w:rsidRDefault="00D9338C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CUST</w:t>
      </w:r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 xml:space="preserve">This is the </w:t>
      </w:r>
      <w:r w:rsidR="00F92695" w:rsidRPr="00FA7F62">
        <w:rPr>
          <w:rFonts w:ascii="Calibri" w:hAnsi="Calibri" w:cs="Calibri"/>
          <w:b w:val="0"/>
          <w:sz w:val="24"/>
        </w:rPr>
        <w:t xml:space="preserve">customer’s </w:t>
      </w:r>
      <w:r w:rsidRPr="00FA7F62">
        <w:rPr>
          <w:rFonts w:ascii="Calibri" w:hAnsi="Calibri" w:cs="Calibri"/>
          <w:b w:val="0"/>
          <w:sz w:val="24"/>
        </w:rPr>
        <w:t>account number.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9338C" w:rsidRPr="00FA7F62" w:rsidRDefault="00D9338C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INV #</w:t>
      </w:r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This is the invoice number</w:t>
      </w:r>
      <w:r w:rsidR="00F92695" w:rsidRPr="00FA7F62">
        <w:rPr>
          <w:rFonts w:ascii="Calibri" w:hAnsi="Calibri" w:cs="Calibri"/>
          <w:b w:val="0"/>
          <w:sz w:val="24"/>
        </w:rPr>
        <w:t xml:space="preserve"> of the transaction.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9338C" w:rsidRPr="00FA7F62" w:rsidRDefault="00D9338C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Date</w:t>
      </w:r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Here you will find the invoice date.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9338C" w:rsidRPr="00FA7F62" w:rsidRDefault="00D9338C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T</w:t>
      </w:r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This field shows the typ</w:t>
      </w:r>
      <w:r w:rsidR="00C718EC" w:rsidRPr="00FA7F62">
        <w:rPr>
          <w:rFonts w:ascii="Calibri" w:hAnsi="Calibri" w:cs="Calibri"/>
          <w:b w:val="0"/>
          <w:sz w:val="24"/>
        </w:rPr>
        <w:t>e of invoice that was run: P=P</w:t>
      </w:r>
      <w:r w:rsidRPr="00FA7F62">
        <w:rPr>
          <w:rFonts w:ascii="Calibri" w:hAnsi="Calibri" w:cs="Calibri"/>
          <w:b w:val="0"/>
          <w:sz w:val="24"/>
        </w:rPr>
        <w:t xml:space="preserve">arts, </w:t>
      </w:r>
      <w:r w:rsidR="00F92695" w:rsidRPr="00FA7F62">
        <w:rPr>
          <w:rFonts w:ascii="Calibri" w:hAnsi="Calibri" w:cs="Calibri"/>
          <w:b w:val="0"/>
          <w:sz w:val="24"/>
        </w:rPr>
        <w:t>W</w:t>
      </w:r>
      <w:r w:rsidR="00C718EC" w:rsidRPr="00FA7F62">
        <w:rPr>
          <w:rFonts w:ascii="Calibri" w:hAnsi="Calibri" w:cs="Calibri"/>
          <w:b w:val="0"/>
          <w:sz w:val="24"/>
        </w:rPr>
        <w:t>=</w:t>
      </w:r>
      <w:r w:rsidR="00F92695" w:rsidRPr="00FA7F62">
        <w:rPr>
          <w:rFonts w:ascii="Calibri" w:hAnsi="Calibri" w:cs="Calibri"/>
          <w:b w:val="0"/>
          <w:sz w:val="24"/>
        </w:rPr>
        <w:t>Units</w:t>
      </w:r>
      <w:r w:rsidR="00C718EC" w:rsidRPr="00FA7F62">
        <w:rPr>
          <w:rFonts w:ascii="Calibri" w:hAnsi="Calibri" w:cs="Calibri"/>
          <w:b w:val="0"/>
          <w:sz w:val="24"/>
        </w:rPr>
        <w:t>, or S=S</w:t>
      </w:r>
      <w:r w:rsidRPr="00FA7F62">
        <w:rPr>
          <w:rFonts w:ascii="Calibri" w:hAnsi="Calibri" w:cs="Calibri"/>
          <w:b w:val="0"/>
          <w:sz w:val="24"/>
        </w:rPr>
        <w:t>ervice invoices from POS</w:t>
      </w:r>
      <w:r w:rsidR="00F92695" w:rsidRPr="00FA7F62">
        <w:rPr>
          <w:rFonts w:ascii="Calibri" w:hAnsi="Calibri" w:cs="Calibri"/>
          <w:b w:val="0"/>
          <w:sz w:val="24"/>
        </w:rPr>
        <w:t>,</w:t>
      </w:r>
      <w:r w:rsidRPr="00FA7F62">
        <w:rPr>
          <w:rFonts w:ascii="Calibri" w:hAnsi="Calibri" w:cs="Calibri"/>
          <w:b w:val="0"/>
          <w:sz w:val="24"/>
        </w:rPr>
        <w:t xml:space="preserve"> SMS</w:t>
      </w:r>
      <w:r w:rsidR="00BD4E57" w:rsidRPr="00FA7F62">
        <w:rPr>
          <w:rFonts w:ascii="Calibri" w:hAnsi="Calibri" w:cs="Calibri"/>
          <w:b w:val="0"/>
          <w:sz w:val="24"/>
        </w:rPr>
        <w:t xml:space="preserve"> (historical only)</w:t>
      </w:r>
      <w:r w:rsidR="00C718EC" w:rsidRPr="00FA7F62">
        <w:rPr>
          <w:rFonts w:ascii="Calibri" w:hAnsi="Calibri" w:cs="Calibri"/>
          <w:b w:val="0"/>
          <w:sz w:val="24"/>
        </w:rPr>
        <w:t>,</w:t>
      </w:r>
      <w:r w:rsidR="00F92695" w:rsidRPr="00FA7F62">
        <w:rPr>
          <w:rFonts w:ascii="Calibri" w:hAnsi="Calibri" w:cs="Calibri"/>
          <w:b w:val="0"/>
          <w:sz w:val="24"/>
        </w:rPr>
        <w:t xml:space="preserve"> or </w:t>
      </w:r>
      <w:proofErr w:type="spellStart"/>
      <w:r w:rsidR="00F92695" w:rsidRPr="00FA7F62">
        <w:rPr>
          <w:rFonts w:ascii="Calibri" w:hAnsi="Calibri" w:cs="Calibri"/>
          <w:b w:val="0"/>
          <w:sz w:val="24"/>
        </w:rPr>
        <w:t>Net</w:t>
      </w:r>
      <w:r w:rsidR="00BD4E57" w:rsidRPr="00FA7F62">
        <w:rPr>
          <w:rFonts w:ascii="Calibri" w:hAnsi="Calibri" w:cs="Calibri"/>
          <w:b w:val="0"/>
          <w:sz w:val="24"/>
        </w:rPr>
        <w:t>V</w:t>
      </w:r>
      <w:r w:rsidR="00F92695" w:rsidRPr="00FA7F62">
        <w:rPr>
          <w:rFonts w:ascii="Calibri" w:hAnsi="Calibri" w:cs="Calibri"/>
          <w:b w:val="0"/>
          <w:sz w:val="24"/>
        </w:rPr>
        <w:t>iew</w:t>
      </w:r>
      <w:proofErr w:type="spellEnd"/>
      <w:r w:rsidR="00F92695" w:rsidRPr="00FA7F62">
        <w:rPr>
          <w:rFonts w:ascii="Calibri" w:hAnsi="Calibri" w:cs="Calibri"/>
          <w:b w:val="0"/>
          <w:sz w:val="24"/>
        </w:rPr>
        <w:t xml:space="preserve"> Service</w:t>
      </w:r>
      <w:r w:rsidRPr="00FA7F62">
        <w:rPr>
          <w:rFonts w:ascii="Calibri" w:hAnsi="Calibri" w:cs="Calibri"/>
          <w:b w:val="0"/>
          <w:sz w:val="24"/>
        </w:rPr>
        <w:t>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9338C" w:rsidRPr="00FA7F62" w:rsidRDefault="00D9338C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PART #</w:t>
      </w:r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If you selected to print the invoice detail, the part number that was sold will appear here.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9338C" w:rsidRPr="00FA7F62" w:rsidRDefault="00D9338C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VEN</w:t>
      </w:r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This is the vendor number for this part number.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9338C" w:rsidRPr="00FA7F62" w:rsidRDefault="00D9338C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proofErr w:type="spellStart"/>
      <w:r w:rsidRPr="00FA7F62">
        <w:rPr>
          <w:rFonts w:ascii="Calibri" w:hAnsi="Calibri" w:cs="Calibri"/>
          <w:b w:val="0"/>
          <w:sz w:val="24"/>
          <w:u w:val="single"/>
        </w:rPr>
        <w:t>Typ</w:t>
      </w:r>
      <w:proofErr w:type="spellEnd"/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 xml:space="preserve">This is the Part Type </w:t>
      </w:r>
      <w:r w:rsidR="00DC694E" w:rsidRPr="00FA7F62">
        <w:rPr>
          <w:rFonts w:ascii="Calibri" w:hAnsi="Calibri" w:cs="Calibri"/>
          <w:b w:val="0"/>
          <w:sz w:val="24"/>
        </w:rPr>
        <w:t>from the Part Master, which could be:</w:t>
      </w:r>
    </w:p>
    <w:p w:rsidR="00DC694E" w:rsidRPr="00FA7F62" w:rsidRDefault="00DC694E" w:rsidP="00DC694E">
      <w:pPr>
        <w:pStyle w:val="BodyText"/>
        <w:rPr>
          <w:rFonts w:ascii="Calibri" w:hAnsi="Calibri" w:cs="Calibri"/>
          <w:sz w:val="24"/>
        </w:rPr>
      </w:pPr>
    </w:p>
    <w:p w:rsidR="00DC694E" w:rsidRPr="00FA7F62" w:rsidRDefault="00DC694E" w:rsidP="00DC694E">
      <w:pPr>
        <w:pStyle w:val="Body"/>
        <w:numPr>
          <w:ilvl w:val="0"/>
          <w:numId w:val="13"/>
        </w:numPr>
        <w:spacing w:before="0"/>
        <w:contextualSpacing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New</w:t>
      </w:r>
    </w:p>
    <w:p w:rsidR="00DC694E" w:rsidRPr="00FA7F62" w:rsidRDefault="00DC694E" w:rsidP="00DC694E">
      <w:pPr>
        <w:pStyle w:val="Body"/>
        <w:numPr>
          <w:ilvl w:val="0"/>
          <w:numId w:val="13"/>
        </w:numPr>
        <w:spacing w:before="0"/>
        <w:contextualSpacing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Used</w:t>
      </w:r>
    </w:p>
    <w:p w:rsidR="00DC694E" w:rsidRPr="00FA7F62" w:rsidRDefault="00DC694E" w:rsidP="00DC694E">
      <w:pPr>
        <w:pStyle w:val="Body"/>
        <w:numPr>
          <w:ilvl w:val="0"/>
          <w:numId w:val="13"/>
        </w:numPr>
        <w:spacing w:before="0"/>
        <w:contextualSpacing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Core</w:t>
      </w:r>
    </w:p>
    <w:p w:rsidR="00DC694E" w:rsidRPr="00FA7F62" w:rsidRDefault="00DC694E" w:rsidP="00DC694E">
      <w:pPr>
        <w:pStyle w:val="Body"/>
        <w:numPr>
          <w:ilvl w:val="0"/>
          <w:numId w:val="13"/>
        </w:numPr>
        <w:spacing w:before="0"/>
        <w:contextualSpacing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Reman</w:t>
      </w:r>
    </w:p>
    <w:p w:rsidR="00DC694E" w:rsidRPr="00FA7F62" w:rsidRDefault="00DC694E" w:rsidP="00DC694E">
      <w:pPr>
        <w:pStyle w:val="Body"/>
        <w:numPr>
          <w:ilvl w:val="0"/>
          <w:numId w:val="13"/>
        </w:numPr>
        <w:spacing w:before="0"/>
        <w:contextualSpacing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Memo</w:t>
      </w:r>
    </w:p>
    <w:p w:rsidR="00C839F2" w:rsidRPr="00FA7F62" w:rsidRDefault="00C839F2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9338C" w:rsidRPr="00FA7F62" w:rsidRDefault="00D9338C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proofErr w:type="spellStart"/>
      <w:r w:rsidRPr="00FA7F62">
        <w:rPr>
          <w:rFonts w:ascii="Calibri" w:hAnsi="Calibri" w:cs="Calibri"/>
          <w:b w:val="0"/>
          <w:sz w:val="24"/>
          <w:u w:val="single"/>
        </w:rPr>
        <w:t>MfrID</w:t>
      </w:r>
      <w:proofErr w:type="spellEnd"/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 xml:space="preserve">This is the </w:t>
      </w:r>
      <w:r w:rsidR="00BD4E57" w:rsidRPr="00FA7F62">
        <w:rPr>
          <w:rFonts w:ascii="Calibri" w:hAnsi="Calibri" w:cs="Calibri"/>
          <w:b w:val="0"/>
          <w:sz w:val="24"/>
        </w:rPr>
        <w:t>Manufacturer</w:t>
      </w:r>
      <w:r w:rsidRPr="00FA7F62">
        <w:rPr>
          <w:rFonts w:ascii="Calibri" w:hAnsi="Calibri" w:cs="Calibri"/>
          <w:b w:val="0"/>
          <w:sz w:val="24"/>
        </w:rPr>
        <w:t xml:space="preserve"> ID from the Part Master.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C75C3" w:rsidRPr="00FA7F62" w:rsidRDefault="00D9338C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DESC</w:t>
      </w:r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Here you will find a description of the part number sold, if you selected to print the invoice detail.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9338C" w:rsidRPr="00FA7F62" w:rsidRDefault="00D9338C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EXT PRICE</w:t>
      </w:r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This is the extended Selling Price</w:t>
      </w:r>
      <w:r w:rsidR="00C718EC" w:rsidRPr="00FA7F62">
        <w:rPr>
          <w:rFonts w:ascii="Calibri" w:hAnsi="Calibri" w:cs="Calibri"/>
          <w:b w:val="0"/>
          <w:sz w:val="24"/>
        </w:rPr>
        <w:t xml:space="preserve"> for this part (s</w:t>
      </w:r>
      <w:r w:rsidRPr="00FA7F62">
        <w:rPr>
          <w:rFonts w:ascii="Calibri" w:hAnsi="Calibri" w:cs="Calibri"/>
          <w:b w:val="0"/>
          <w:sz w:val="24"/>
        </w:rPr>
        <w:t>ales price x quantity sold).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9338C" w:rsidRPr="00FA7F62" w:rsidRDefault="00D9338C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COST</w:t>
      </w:r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This is the extended</w:t>
      </w:r>
      <w:r w:rsidR="00C718EC" w:rsidRPr="00FA7F62">
        <w:rPr>
          <w:rFonts w:ascii="Calibri" w:hAnsi="Calibri" w:cs="Calibri"/>
          <w:b w:val="0"/>
          <w:sz w:val="24"/>
        </w:rPr>
        <w:t xml:space="preserve"> cost of the part number sold (c</w:t>
      </w:r>
      <w:r w:rsidRPr="00FA7F62">
        <w:rPr>
          <w:rFonts w:ascii="Calibri" w:hAnsi="Calibri" w:cs="Calibri"/>
          <w:b w:val="0"/>
          <w:sz w:val="24"/>
        </w:rPr>
        <w:t>ost x quantity sold).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D9338C" w:rsidRPr="00FA7F62" w:rsidRDefault="00D9338C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Profit</w:t>
      </w:r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Here you will find</w:t>
      </w:r>
      <w:r w:rsidR="00C718EC" w:rsidRPr="00FA7F62">
        <w:rPr>
          <w:rFonts w:ascii="Calibri" w:hAnsi="Calibri" w:cs="Calibri"/>
          <w:b w:val="0"/>
          <w:sz w:val="24"/>
        </w:rPr>
        <w:t xml:space="preserve"> the profit margin on this part (e</w:t>
      </w:r>
      <w:r w:rsidRPr="00FA7F62">
        <w:rPr>
          <w:rFonts w:ascii="Calibri" w:hAnsi="Calibri" w:cs="Calibri"/>
          <w:b w:val="0"/>
          <w:sz w:val="24"/>
        </w:rPr>
        <w:t>xtended selling price minus extended cost)</w:t>
      </w:r>
      <w:r w:rsidR="00C718EC" w:rsidRPr="00FA7F62">
        <w:rPr>
          <w:rFonts w:ascii="Calibri" w:hAnsi="Calibri" w:cs="Calibri"/>
          <w:b w:val="0"/>
          <w:sz w:val="24"/>
        </w:rPr>
        <w:t>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9338C" w:rsidRPr="00FA7F62" w:rsidRDefault="00D9338C" w:rsidP="00DC694E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% MARGIN</w:t>
      </w:r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This is the profit percentage for the item (margin divided by the extended selling price).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9338C" w:rsidRPr="00FA7F62" w:rsidRDefault="00D9338C" w:rsidP="0066314A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COMM</w:t>
      </w:r>
      <w:r w:rsidR="00BD4E57" w:rsidRPr="00FA7F62">
        <w:rPr>
          <w:rFonts w:ascii="Calibri" w:hAnsi="Calibri" w:cs="Calibri"/>
          <w:b w:val="0"/>
          <w:sz w:val="24"/>
          <w:u w:val="single"/>
        </w:rPr>
        <w:t>ISSION</w:t>
      </w:r>
      <w:r w:rsidR="00DC694E" w:rsidRPr="00FA7F62">
        <w:rPr>
          <w:rFonts w:ascii="Calibri" w:hAnsi="Calibri" w:cs="Calibri"/>
          <w:b w:val="0"/>
          <w:sz w:val="24"/>
          <w:u w:val="single"/>
        </w:rPr>
        <w:t>:</w:t>
      </w:r>
      <w:r w:rsidR="00DC694E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This is the amount of commission calculated for the salesperson. It is based on the commission percentage that you entered times the profit or sales amount.</w:t>
      </w:r>
    </w:p>
    <w:p w:rsidR="00C839F2" w:rsidRPr="00FA7F62" w:rsidRDefault="00C839F2" w:rsidP="00C839F2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21D54" w:rsidRPr="00FA7F62" w:rsidRDefault="00D9338C" w:rsidP="00C839F2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b/>
          <w:sz w:val="24"/>
        </w:rPr>
        <w:t>Recap Totals</w:t>
      </w:r>
      <w:r w:rsidRPr="00FA7F62">
        <w:rPr>
          <w:rFonts w:ascii="Calibri" w:hAnsi="Calibri" w:cs="Calibri"/>
          <w:sz w:val="24"/>
        </w:rPr>
        <w:t xml:space="preserve"> are provided for e</w:t>
      </w:r>
      <w:r w:rsidR="00C718EC" w:rsidRPr="00FA7F62">
        <w:rPr>
          <w:rFonts w:ascii="Calibri" w:hAnsi="Calibri" w:cs="Calibri"/>
          <w:sz w:val="24"/>
        </w:rPr>
        <w:t>ach of the areas of the report:</w:t>
      </w:r>
      <w:r w:rsidRPr="00FA7F62">
        <w:rPr>
          <w:rFonts w:ascii="Calibri" w:hAnsi="Calibri" w:cs="Calibri"/>
          <w:sz w:val="24"/>
        </w:rPr>
        <w:t xml:space="preserve"> </w:t>
      </w:r>
    </w:p>
    <w:p w:rsidR="00C21D54" w:rsidRPr="00FA7F62" w:rsidRDefault="00C21D54" w:rsidP="00C839F2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21D54" w:rsidRPr="00FA7F62" w:rsidRDefault="00C21D54" w:rsidP="00C21D54">
      <w:pPr>
        <w:pStyle w:val="Body"/>
        <w:numPr>
          <w:ilvl w:val="0"/>
          <w:numId w:val="14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Parts</w:t>
      </w:r>
    </w:p>
    <w:p w:rsidR="00C21D54" w:rsidRPr="00FA7F62" w:rsidRDefault="00D9338C" w:rsidP="00C21D54">
      <w:pPr>
        <w:pStyle w:val="Body"/>
        <w:numPr>
          <w:ilvl w:val="0"/>
          <w:numId w:val="14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Service (POS</w:t>
      </w:r>
      <w:r w:rsidR="000C75C3" w:rsidRPr="00FA7F62">
        <w:rPr>
          <w:rFonts w:ascii="Calibri" w:hAnsi="Calibri" w:cs="Calibri"/>
          <w:sz w:val="24"/>
        </w:rPr>
        <w:t>, SMS</w:t>
      </w:r>
      <w:r w:rsidR="00C718EC" w:rsidRPr="00FA7F62">
        <w:rPr>
          <w:rFonts w:ascii="Calibri" w:hAnsi="Calibri" w:cs="Calibri"/>
          <w:sz w:val="24"/>
        </w:rPr>
        <w:t>,</w:t>
      </w:r>
      <w:r w:rsidR="000C75C3" w:rsidRPr="00FA7F62">
        <w:rPr>
          <w:rFonts w:ascii="Calibri" w:hAnsi="Calibri" w:cs="Calibri"/>
          <w:sz w:val="24"/>
        </w:rPr>
        <w:t xml:space="preserve"> and </w:t>
      </w:r>
      <w:proofErr w:type="spellStart"/>
      <w:r w:rsidR="000C75C3" w:rsidRPr="00FA7F62">
        <w:rPr>
          <w:rFonts w:ascii="Calibri" w:hAnsi="Calibri" w:cs="Calibri"/>
          <w:sz w:val="24"/>
        </w:rPr>
        <w:t>Netview</w:t>
      </w:r>
      <w:proofErr w:type="spellEnd"/>
      <w:r w:rsidR="000C75C3" w:rsidRPr="00FA7F62">
        <w:rPr>
          <w:rFonts w:ascii="Calibri" w:hAnsi="Calibri" w:cs="Calibri"/>
          <w:sz w:val="24"/>
        </w:rPr>
        <w:t xml:space="preserve"> Service</w:t>
      </w:r>
      <w:r w:rsidRPr="00FA7F62">
        <w:rPr>
          <w:rFonts w:ascii="Calibri" w:hAnsi="Calibri" w:cs="Calibri"/>
          <w:sz w:val="24"/>
        </w:rPr>
        <w:t>)</w:t>
      </w:r>
    </w:p>
    <w:p w:rsidR="00C21D54" w:rsidRPr="00FA7F62" w:rsidRDefault="000C75C3" w:rsidP="00C21D54">
      <w:pPr>
        <w:pStyle w:val="Body"/>
        <w:numPr>
          <w:ilvl w:val="0"/>
          <w:numId w:val="14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Units</w:t>
      </w:r>
    </w:p>
    <w:p w:rsidR="00C21D54" w:rsidRPr="00FA7F62" w:rsidRDefault="00C21D54" w:rsidP="00C839F2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21D54" w:rsidRPr="00FA7F62" w:rsidRDefault="00D9338C" w:rsidP="00C839F2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 xml:space="preserve">There is also </w:t>
      </w:r>
      <w:r w:rsidRPr="00FA7F62">
        <w:rPr>
          <w:rFonts w:ascii="Calibri" w:hAnsi="Calibri" w:cs="Calibri"/>
          <w:b/>
          <w:sz w:val="24"/>
        </w:rPr>
        <w:t>a Total section for All Sales</w:t>
      </w:r>
      <w:r w:rsidRPr="00FA7F62">
        <w:rPr>
          <w:rFonts w:ascii="Calibri" w:hAnsi="Calibri" w:cs="Calibri"/>
          <w:sz w:val="24"/>
        </w:rPr>
        <w:t>.  The following information is provided for each set of totals:</w:t>
      </w:r>
      <w:r w:rsidR="00491EB9" w:rsidRPr="00FA7F62">
        <w:rPr>
          <w:rFonts w:ascii="Calibri" w:hAnsi="Calibri" w:cs="Calibri"/>
          <w:sz w:val="24"/>
        </w:rPr>
        <w:t xml:space="preserve">  </w:t>
      </w:r>
    </w:p>
    <w:p w:rsidR="00C21D54" w:rsidRPr="00FA7F62" w:rsidRDefault="00C21D54" w:rsidP="00C839F2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21D54" w:rsidRPr="00FA7F62" w:rsidRDefault="00C21D54" w:rsidP="00C21D54">
      <w:pPr>
        <w:pStyle w:val="Body"/>
        <w:numPr>
          <w:ilvl w:val="0"/>
          <w:numId w:val="15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Salesperson</w:t>
      </w:r>
    </w:p>
    <w:p w:rsidR="00C21D54" w:rsidRPr="00FA7F62" w:rsidRDefault="00C21D54" w:rsidP="00C21D54">
      <w:pPr>
        <w:pStyle w:val="Body"/>
        <w:numPr>
          <w:ilvl w:val="0"/>
          <w:numId w:val="15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Extended Price</w:t>
      </w:r>
    </w:p>
    <w:p w:rsidR="00C21D54" w:rsidRPr="00FA7F62" w:rsidRDefault="00C21D54" w:rsidP="00C21D54">
      <w:pPr>
        <w:pStyle w:val="Body"/>
        <w:numPr>
          <w:ilvl w:val="0"/>
          <w:numId w:val="15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Cost</w:t>
      </w:r>
    </w:p>
    <w:p w:rsidR="00C21D54" w:rsidRPr="00FA7F62" w:rsidRDefault="00C21D54" w:rsidP="00C21D54">
      <w:pPr>
        <w:pStyle w:val="Body"/>
        <w:numPr>
          <w:ilvl w:val="0"/>
          <w:numId w:val="15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Profit</w:t>
      </w:r>
    </w:p>
    <w:p w:rsidR="00C21D54" w:rsidRPr="00FA7F62" w:rsidRDefault="00491EB9" w:rsidP="00C21D54">
      <w:pPr>
        <w:pStyle w:val="Body"/>
        <w:numPr>
          <w:ilvl w:val="0"/>
          <w:numId w:val="15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% Margin</w:t>
      </w:r>
    </w:p>
    <w:p w:rsidR="00D9338C" w:rsidRPr="00FA7F62" w:rsidRDefault="00C21D54" w:rsidP="00C21D54">
      <w:pPr>
        <w:pStyle w:val="Body"/>
        <w:numPr>
          <w:ilvl w:val="0"/>
          <w:numId w:val="15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Commission</w:t>
      </w:r>
    </w:p>
    <w:p w:rsidR="00C839F2" w:rsidRPr="00FA7F62" w:rsidRDefault="00C839F2" w:rsidP="00C839F2">
      <w:pPr>
        <w:contextualSpacing/>
        <w:jc w:val="left"/>
        <w:rPr>
          <w:rFonts w:ascii="Calibri" w:hAnsi="Calibri" w:cs="Calibri"/>
          <w:sz w:val="24"/>
        </w:rPr>
      </w:pPr>
    </w:p>
    <w:p w:rsidR="00B72AE6" w:rsidRPr="00FA7F62" w:rsidRDefault="00BD4E57" w:rsidP="00C839F2">
      <w:pPr>
        <w:contextualSpacing/>
        <w:jc w:val="center"/>
        <w:rPr>
          <w:rFonts w:ascii="Calibri" w:hAnsi="Calibri" w:cs="Calibri"/>
          <w:sz w:val="24"/>
        </w:rPr>
      </w:pPr>
      <w:r w:rsidRPr="00712E6A">
        <w:rPr>
          <w:noProof/>
        </w:rPr>
        <w:pict>
          <v:shape id="Picture 1" o:spid="_x0000_i1027" type="#_x0000_t75" style="width:6in;height:137.25pt;visibility:visible">
            <v:imagedata r:id="rId9" o:title=""/>
          </v:shape>
        </w:pic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57731" w:rsidRPr="00FA7F62" w:rsidRDefault="00E57731" w:rsidP="00C21D5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sz w:val="24"/>
          <w:u w:val="single"/>
        </w:rPr>
        <w:t>No Detail Version</w:t>
      </w:r>
      <w:r w:rsidR="00C21D54" w:rsidRPr="00FA7F62">
        <w:rPr>
          <w:rFonts w:ascii="Calibri" w:hAnsi="Calibri" w:cs="Calibri"/>
          <w:sz w:val="24"/>
          <w:u w:val="single"/>
        </w:rPr>
        <w:t>:</w:t>
      </w:r>
      <w:r w:rsidR="00C21D54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The no detail version shows the following information: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57731" w:rsidRPr="00FA7F62" w:rsidRDefault="00E57731" w:rsidP="00C21D5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CUST</w:t>
      </w:r>
      <w:r w:rsidR="00C21D54" w:rsidRPr="00FA7F62">
        <w:rPr>
          <w:rFonts w:ascii="Calibri" w:hAnsi="Calibri" w:cs="Calibri"/>
          <w:b w:val="0"/>
          <w:sz w:val="24"/>
          <w:u w:val="single"/>
        </w:rPr>
        <w:t>:</w:t>
      </w:r>
      <w:r w:rsidR="00C21D54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 xml:space="preserve">This is the </w:t>
      </w:r>
      <w:r w:rsidR="000C75C3" w:rsidRPr="00FA7F62">
        <w:rPr>
          <w:rFonts w:ascii="Calibri" w:hAnsi="Calibri" w:cs="Calibri"/>
          <w:b w:val="0"/>
          <w:sz w:val="24"/>
        </w:rPr>
        <w:t xml:space="preserve">customer’s </w:t>
      </w:r>
      <w:r w:rsidRPr="00FA7F62">
        <w:rPr>
          <w:rFonts w:ascii="Calibri" w:hAnsi="Calibri" w:cs="Calibri"/>
          <w:b w:val="0"/>
          <w:sz w:val="24"/>
        </w:rPr>
        <w:t>account number</w:t>
      </w:r>
      <w:r w:rsidR="000C75C3" w:rsidRPr="00FA7F62">
        <w:rPr>
          <w:rFonts w:ascii="Calibri" w:hAnsi="Calibri" w:cs="Calibri"/>
          <w:b w:val="0"/>
          <w:sz w:val="24"/>
        </w:rPr>
        <w:t>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FE3223" w:rsidRPr="00FA7F62" w:rsidRDefault="00FE3223" w:rsidP="00C21D5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NAME</w:t>
      </w:r>
      <w:r w:rsidR="00C21D54" w:rsidRPr="00FA7F62">
        <w:rPr>
          <w:rFonts w:ascii="Calibri" w:hAnsi="Calibri" w:cs="Calibri"/>
          <w:b w:val="0"/>
          <w:sz w:val="24"/>
          <w:u w:val="single"/>
        </w:rPr>
        <w:t>:</w:t>
      </w:r>
      <w:r w:rsidR="00C21D54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This is the customer’s name.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57731" w:rsidRPr="00FA7F62" w:rsidRDefault="00E57731" w:rsidP="00C21D5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INV #</w:t>
      </w:r>
      <w:r w:rsidR="00C21D54" w:rsidRPr="00FA7F62">
        <w:rPr>
          <w:rFonts w:ascii="Calibri" w:hAnsi="Calibri" w:cs="Calibri"/>
          <w:b w:val="0"/>
          <w:sz w:val="24"/>
          <w:u w:val="single"/>
        </w:rPr>
        <w:t>:</w:t>
      </w:r>
      <w:r w:rsidR="00C21D54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This is the invoice number</w:t>
      </w:r>
      <w:r w:rsidR="000C75C3" w:rsidRPr="00FA7F62">
        <w:rPr>
          <w:rFonts w:ascii="Calibri" w:hAnsi="Calibri" w:cs="Calibri"/>
          <w:b w:val="0"/>
          <w:sz w:val="24"/>
        </w:rPr>
        <w:t xml:space="preserve"> for the transaction.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57731" w:rsidRPr="00FA7F62" w:rsidRDefault="00E57731" w:rsidP="00C21D5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DATE</w:t>
      </w:r>
      <w:r w:rsidR="00C21D54" w:rsidRPr="00FA7F62">
        <w:rPr>
          <w:rFonts w:ascii="Calibri" w:hAnsi="Calibri" w:cs="Calibri"/>
          <w:b w:val="0"/>
          <w:sz w:val="24"/>
          <w:u w:val="single"/>
        </w:rPr>
        <w:t>:</w:t>
      </w:r>
      <w:r w:rsidR="00C21D54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Here you will find the invoice date.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C75C3" w:rsidRPr="00FA7F62" w:rsidRDefault="00E57731" w:rsidP="00C21D5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TYPE</w:t>
      </w:r>
      <w:r w:rsidR="00C21D54" w:rsidRPr="00FA7F62">
        <w:rPr>
          <w:rFonts w:ascii="Calibri" w:hAnsi="Calibri" w:cs="Calibri"/>
          <w:b w:val="0"/>
          <w:sz w:val="24"/>
          <w:u w:val="single"/>
        </w:rPr>
        <w:t>:</w:t>
      </w:r>
      <w:r w:rsidR="00C21D54" w:rsidRPr="00FA7F62">
        <w:rPr>
          <w:rFonts w:ascii="Calibri" w:hAnsi="Calibri" w:cs="Calibri"/>
          <w:b w:val="0"/>
          <w:sz w:val="24"/>
        </w:rPr>
        <w:t xml:space="preserve"> </w:t>
      </w:r>
      <w:r w:rsidR="000C75C3" w:rsidRPr="00FA7F62">
        <w:rPr>
          <w:rFonts w:ascii="Calibri" w:hAnsi="Calibri" w:cs="Calibri"/>
          <w:b w:val="0"/>
          <w:sz w:val="24"/>
        </w:rPr>
        <w:t>This field shows the type of invoice that was run</w:t>
      </w:r>
      <w:r w:rsidR="00C718EC" w:rsidRPr="00FA7F62">
        <w:rPr>
          <w:rFonts w:ascii="Calibri" w:hAnsi="Calibri" w:cs="Calibri"/>
          <w:b w:val="0"/>
          <w:sz w:val="24"/>
        </w:rPr>
        <w:t>: P=Parts, W=Units, or S=S</w:t>
      </w:r>
      <w:r w:rsidR="000C75C3" w:rsidRPr="00FA7F62">
        <w:rPr>
          <w:rFonts w:ascii="Calibri" w:hAnsi="Calibri" w:cs="Calibri"/>
          <w:b w:val="0"/>
          <w:sz w:val="24"/>
        </w:rPr>
        <w:t>ervice invoices from POS, SMS</w:t>
      </w:r>
      <w:r w:rsidR="00C718EC" w:rsidRPr="00FA7F62">
        <w:rPr>
          <w:rFonts w:ascii="Calibri" w:hAnsi="Calibri" w:cs="Calibri"/>
          <w:b w:val="0"/>
          <w:sz w:val="24"/>
        </w:rPr>
        <w:t>,</w:t>
      </w:r>
      <w:r w:rsidR="000C75C3" w:rsidRPr="00FA7F62">
        <w:rPr>
          <w:rFonts w:ascii="Calibri" w:hAnsi="Calibri" w:cs="Calibri"/>
          <w:b w:val="0"/>
          <w:sz w:val="24"/>
        </w:rPr>
        <w:t xml:space="preserve"> or </w:t>
      </w:r>
      <w:proofErr w:type="spellStart"/>
      <w:r w:rsidR="000C75C3" w:rsidRPr="00FA7F62">
        <w:rPr>
          <w:rFonts w:ascii="Calibri" w:hAnsi="Calibri" w:cs="Calibri"/>
          <w:b w:val="0"/>
          <w:sz w:val="24"/>
        </w:rPr>
        <w:t>Netview</w:t>
      </w:r>
      <w:proofErr w:type="spellEnd"/>
      <w:r w:rsidR="000C75C3" w:rsidRPr="00FA7F62">
        <w:rPr>
          <w:rFonts w:ascii="Calibri" w:hAnsi="Calibri" w:cs="Calibri"/>
          <w:b w:val="0"/>
          <w:sz w:val="24"/>
        </w:rPr>
        <w:t xml:space="preserve"> Service.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57731" w:rsidRPr="00FA7F62" w:rsidRDefault="00E57731" w:rsidP="00C21D5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EXT PRICE</w:t>
      </w:r>
      <w:r w:rsidR="00C21D54" w:rsidRPr="00FA7F62">
        <w:rPr>
          <w:rFonts w:ascii="Calibri" w:hAnsi="Calibri" w:cs="Calibri"/>
          <w:b w:val="0"/>
          <w:sz w:val="24"/>
          <w:u w:val="single"/>
        </w:rPr>
        <w:t>:</w:t>
      </w:r>
      <w:r w:rsidR="00C21D54" w:rsidRPr="00FA7F62">
        <w:rPr>
          <w:rFonts w:ascii="Calibri" w:hAnsi="Calibri" w:cs="Calibri"/>
          <w:b w:val="0"/>
          <w:sz w:val="24"/>
        </w:rPr>
        <w:t xml:space="preserve"> </w:t>
      </w:r>
      <w:r w:rsidR="00C718EC" w:rsidRPr="00FA7F62">
        <w:rPr>
          <w:rFonts w:ascii="Calibri" w:hAnsi="Calibri" w:cs="Calibri"/>
          <w:b w:val="0"/>
          <w:sz w:val="24"/>
        </w:rPr>
        <w:t>This is the extended selling price for this invoice (s</w:t>
      </w:r>
      <w:r w:rsidRPr="00FA7F62">
        <w:rPr>
          <w:rFonts w:ascii="Calibri" w:hAnsi="Calibri" w:cs="Calibri"/>
          <w:b w:val="0"/>
          <w:sz w:val="24"/>
        </w:rPr>
        <w:t>ales price x quantity sold).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57731" w:rsidRPr="00FA7F62" w:rsidRDefault="00E57731" w:rsidP="00C21D5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COST</w:t>
      </w:r>
      <w:r w:rsidR="00C21D54" w:rsidRPr="00FA7F62">
        <w:rPr>
          <w:rFonts w:ascii="Calibri" w:hAnsi="Calibri" w:cs="Calibri"/>
          <w:b w:val="0"/>
          <w:sz w:val="24"/>
          <w:u w:val="single"/>
        </w:rPr>
        <w:t>:</w:t>
      </w:r>
      <w:r w:rsidR="00C21D54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 xml:space="preserve">This is the extended cost for the </w:t>
      </w:r>
      <w:r w:rsidR="00C718EC" w:rsidRPr="00FA7F62">
        <w:rPr>
          <w:rFonts w:ascii="Calibri" w:hAnsi="Calibri" w:cs="Calibri"/>
          <w:b w:val="0"/>
          <w:sz w:val="24"/>
        </w:rPr>
        <w:t>invoice (c</w:t>
      </w:r>
      <w:r w:rsidRPr="00FA7F62">
        <w:rPr>
          <w:rFonts w:ascii="Calibri" w:hAnsi="Calibri" w:cs="Calibri"/>
          <w:b w:val="0"/>
          <w:sz w:val="24"/>
        </w:rPr>
        <w:t>ost x quantity sold).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57731" w:rsidRPr="00FA7F62" w:rsidRDefault="00E57731" w:rsidP="00C21D5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PROFIT</w:t>
      </w:r>
      <w:r w:rsidR="00C21D54" w:rsidRPr="00FA7F62">
        <w:rPr>
          <w:rFonts w:ascii="Calibri" w:hAnsi="Calibri" w:cs="Calibri"/>
          <w:b w:val="0"/>
          <w:sz w:val="24"/>
          <w:u w:val="single"/>
        </w:rPr>
        <w:t>:</w:t>
      </w:r>
      <w:r w:rsidR="00C21D54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Here you will find th</w:t>
      </w:r>
      <w:r w:rsidR="00C718EC" w:rsidRPr="00FA7F62">
        <w:rPr>
          <w:rFonts w:ascii="Calibri" w:hAnsi="Calibri" w:cs="Calibri"/>
          <w:b w:val="0"/>
          <w:sz w:val="24"/>
        </w:rPr>
        <w:t>e profit margin for the invoice (e</w:t>
      </w:r>
      <w:r w:rsidRPr="00FA7F62">
        <w:rPr>
          <w:rFonts w:ascii="Calibri" w:hAnsi="Calibri" w:cs="Calibri"/>
          <w:b w:val="0"/>
          <w:sz w:val="24"/>
        </w:rPr>
        <w:t>xtended selling price minus extended cost)</w:t>
      </w:r>
      <w:r w:rsidR="00C718EC" w:rsidRPr="00FA7F62">
        <w:rPr>
          <w:rFonts w:ascii="Calibri" w:hAnsi="Calibri" w:cs="Calibri"/>
          <w:b w:val="0"/>
          <w:sz w:val="24"/>
        </w:rPr>
        <w:t>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57731" w:rsidRPr="00FA7F62" w:rsidRDefault="00E57731" w:rsidP="00C21D5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% MARGIN</w:t>
      </w:r>
      <w:r w:rsidR="00C21D54" w:rsidRPr="00FA7F62">
        <w:rPr>
          <w:rFonts w:ascii="Calibri" w:hAnsi="Calibri" w:cs="Calibri"/>
          <w:b w:val="0"/>
          <w:sz w:val="24"/>
          <w:u w:val="single"/>
        </w:rPr>
        <w:t>:</w:t>
      </w:r>
      <w:r w:rsidR="00C21D54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This is the profit percentage for the invoice (margin divided by the extended selling price).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72AE6" w:rsidRPr="00FA7F62" w:rsidRDefault="00E57731" w:rsidP="00C21D5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FA7F62">
        <w:rPr>
          <w:rFonts w:ascii="Calibri" w:hAnsi="Calibri" w:cs="Calibri"/>
          <w:b w:val="0"/>
          <w:sz w:val="24"/>
          <w:u w:val="single"/>
        </w:rPr>
        <w:t>COMMISSION</w:t>
      </w:r>
      <w:r w:rsidR="00C21D54" w:rsidRPr="00FA7F62">
        <w:rPr>
          <w:rFonts w:ascii="Calibri" w:hAnsi="Calibri" w:cs="Calibri"/>
          <w:b w:val="0"/>
          <w:sz w:val="24"/>
          <w:u w:val="single"/>
        </w:rPr>
        <w:t>:</w:t>
      </w:r>
      <w:r w:rsidR="00C21D54" w:rsidRPr="00FA7F62">
        <w:rPr>
          <w:rFonts w:ascii="Calibri" w:hAnsi="Calibri" w:cs="Calibri"/>
          <w:b w:val="0"/>
          <w:sz w:val="24"/>
        </w:rPr>
        <w:t xml:space="preserve"> </w:t>
      </w:r>
      <w:r w:rsidRPr="00FA7F62">
        <w:rPr>
          <w:rFonts w:ascii="Calibri" w:hAnsi="Calibri" w:cs="Calibri"/>
          <w:b w:val="0"/>
          <w:sz w:val="24"/>
        </w:rPr>
        <w:t>This is the amount of commission calculated for the salesperson. It is based on the commission percentage you entered times the profit or sales amount</w:t>
      </w:r>
      <w:r w:rsidR="00B72AE6" w:rsidRPr="00FA7F62">
        <w:rPr>
          <w:rFonts w:ascii="Calibri" w:hAnsi="Calibri" w:cs="Calibri"/>
          <w:b w:val="0"/>
          <w:sz w:val="24"/>
        </w:rPr>
        <w:t xml:space="preserve">. </w:t>
      </w:r>
    </w:p>
    <w:p w:rsidR="00C839F2" w:rsidRPr="00FA7F62" w:rsidRDefault="00C839F2" w:rsidP="00C839F2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21D54" w:rsidRPr="00FA7F62" w:rsidRDefault="00032E13" w:rsidP="00C839F2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b/>
          <w:sz w:val="24"/>
        </w:rPr>
        <w:t>Recap Totals</w:t>
      </w:r>
      <w:r w:rsidRPr="00FA7F62">
        <w:rPr>
          <w:rFonts w:ascii="Calibri" w:hAnsi="Calibri" w:cs="Calibri"/>
          <w:sz w:val="24"/>
        </w:rPr>
        <w:t xml:space="preserve"> are provided for e</w:t>
      </w:r>
      <w:r w:rsidR="00C718EC" w:rsidRPr="00FA7F62">
        <w:rPr>
          <w:rFonts w:ascii="Calibri" w:hAnsi="Calibri" w:cs="Calibri"/>
          <w:sz w:val="24"/>
        </w:rPr>
        <w:t>ach of the areas of the report:</w:t>
      </w:r>
      <w:r w:rsidRPr="00FA7F62">
        <w:rPr>
          <w:rFonts w:ascii="Calibri" w:hAnsi="Calibri" w:cs="Calibri"/>
          <w:sz w:val="24"/>
        </w:rPr>
        <w:t xml:space="preserve"> </w:t>
      </w:r>
    </w:p>
    <w:p w:rsidR="00C21D54" w:rsidRPr="00FA7F62" w:rsidRDefault="00C21D54" w:rsidP="00C839F2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C21D54" w:rsidRPr="00FA7F62" w:rsidRDefault="00C21D54" w:rsidP="00C21D54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Parts</w:t>
      </w:r>
    </w:p>
    <w:p w:rsidR="00C21D54" w:rsidRPr="00FA7F62" w:rsidRDefault="00032E13" w:rsidP="00C21D54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Service (POS, SMS</w:t>
      </w:r>
      <w:r w:rsidR="00C718EC" w:rsidRPr="00FA7F62">
        <w:rPr>
          <w:rFonts w:ascii="Calibri" w:hAnsi="Calibri" w:cs="Calibri"/>
          <w:sz w:val="24"/>
        </w:rPr>
        <w:t>,</w:t>
      </w:r>
      <w:r w:rsidRPr="00FA7F62">
        <w:rPr>
          <w:rFonts w:ascii="Calibri" w:hAnsi="Calibri" w:cs="Calibri"/>
          <w:sz w:val="24"/>
        </w:rPr>
        <w:t xml:space="preserve"> and </w:t>
      </w:r>
      <w:proofErr w:type="spellStart"/>
      <w:r w:rsidRPr="00FA7F62">
        <w:rPr>
          <w:rFonts w:ascii="Calibri" w:hAnsi="Calibri" w:cs="Calibri"/>
          <w:sz w:val="24"/>
        </w:rPr>
        <w:t>Netview</w:t>
      </w:r>
      <w:proofErr w:type="spellEnd"/>
      <w:r w:rsidRPr="00FA7F62">
        <w:rPr>
          <w:rFonts w:ascii="Calibri" w:hAnsi="Calibri" w:cs="Calibri"/>
          <w:sz w:val="24"/>
        </w:rPr>
        <w:t xml:space="preserve"> Service)</w:t>
      </w:r>
    </w:p>
    <w:p w:rsidR="00C21D54" w:rsidRPr="00FA7F62" w:rsidRDefault="00C21D54" w:rsidP="00C21D54">
      <w:pPr>
        <w:pStyle w:val="BodyText"/>
        <w:numPr>
          <w:ilvl w:val="0"/>
          <w:numId w:val="16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Units</w:t>
      </w:r>
    </w:p>
    <w:p w:rsidR="00C21D54" w:rsidRPr="00FA7F62" w:rsidRDefault="00C21D54" w:rsidP="00C839F2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C21D54" w:rsidRPr="00FA7F62" w:rsidRDefault="00032E13" w:rsidP="00C839F2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 xml:space="preserve">There is also </w:t>
      </w:r>
      <w:r w:rsidRPr="00FA7F62">
        <w:rPr>
          <w:rFonts w:ascii="Calibri" w:hAnsi="Calibri" w:cs="Calibri"/>
          <w:b/>
          <w:sz w:val="24"/>
        </w:rPr>
        <w:t>a Total section for All Sales</w:t>
      </w:r>
      <w:r w:rsidRPr="00FA7F62">
        <w:rPr>
          <w:rFonts w:ascii="Calibri" w:hAnsi="Calibri" w:cs="Calibri"/>
          <w:sz w:val="24"/>
        </w:rPr>
        <w:t>.  The following information is provided for each set of totals:</w:t>
      </w:r>
      <w:r w:rsidR="00491EB9" w:rsidRPr="00FA7F62">
        <w:rPr>
          <w:rFonts w:ascii="Calibri" w:hAnsi="Calibri" w:cs="Calibri"/>
          <w:sz w:val="24"/>
        </w:rPr>
        <w:t xml:space="preserve">  </w:t>
      </w:r>
    </w:p>
    <w:p w:rsidR="00C21D54" w:rsidRPr="00FA7F62" w:rsidRDefault="00C21D54" w:rsidP="00C839F2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C21D54" w:rsidRPr="00FA7F62" w:rsidRDefault="00C21D54" w:rsidP="00C21D54">
      <w:pPr>
        <w:pStyle w:val="BodyText"/>
        <w:numPr>
          <w:ilvl w:val="0"/>
          <w:numId w:val="17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Salesperson</w:t>
      </w:r>
    </w:p>
    <w:p w:rsidR="00C21D54" w:rsidRPr="00FA7F62" w:rsidRDefault="00C21D54" w:rsidP="00C21D54">
      <w:pPr>
        <w:pStyle w:val="BodyText"/>
        <w:numPr>
          <w:ilvl w:val="0"/>
          <w:numId w:val="17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Extended Price</w:t>
      </w:r>
    </w:p>
    <w:p w:rsidR="00C21D54" w:rsidRPr="00FA7F62" w:rsidRDefault="00C21D54" w:rsidP="00C21D54">
      <w:pPr>
        <w:pStyle w:val="BodyText"/>
        <w:numPr>
          <w:ilvl w:val="0"/>
          <w:numId w:val="17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Cost</w:t>
      </w:r>
    </w:p>
    <w:p w:rsidR="00C21D54" w:rsidRPr="00FA7F62" w:rsidRDefault="00C21D54" w:rsidP="00C21D54">
      <w:pPr>
        <w:pStyle w:val="BodyText"/>
        <w:numPr>
          <w:ilvl w:val="0"/>
          <w:numId w:val="17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Profit</w:t>
      </w:r>
    </w:p>
    <w:p w:rsidR="00C21D54" w:rsidRPr="00FA7F62" w:rsidRDefault="00C21D54" w:rsidP="00C21D54">
      <w:pPr>
        <w:pStyle w:val="BodyText"/>
        <w:numPr>
          <w:ilvl w:val="0"/>
          <w:numId w:val="17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% Margin</w:t>
      </w:r>
    </w:p>
    <w:p w:rsidR="00E57731" w:rsidRPr="00FA7F62" w:rsidRDefault="00C21D54" w:rsidP="00C21D54">
      <w:pPr>
        <w:pStyle w:val="BodyText"/>
        <w:numPr>
          <w:ilvl w:val="0"/>
          <w:numId w:val="17"/>
        </w:numPr>
        <w:contextualSpacing/>
        <w:jc w:val="left"/>
        <w:rPr>
          <w:rFonts w:ascii="Calibri" w:hAnsi="Calibri" w:cs="Calibri"/>
          <w:sz w:val="24"/>
        </w:rPr>
      </w:pPr>
      <w:r w:rsidRPr="00FA7F62">
        <w:rPr>
          <w:rFonts w:ascii="Calibri" w:hAnsi="Calibri" w:cs="Calibri"/>
          <w:sz w:val="24"/>
        </w:rPr>
        <w:t>Commission</w:t>
      </w:r>
    </w:p>
    <w:sectPr w:rsidR="00E57731" w:rsidRPr="00FA7F6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7F62" w:rsidRDefault="00FA7F62">
      <w:r>
        <w:separator/>
      </w:r>
    </w:p>
  </w:endnote>
  <w:endnote w:type="continuationSeparator" w:id="0">
    <w:p w:rsidR="00FA7F62" w:rsidRDefault="00FA7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39EC" w:rsidRDefault="006339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5612" w:rsidRDefault="00875612" w:rsidP="00875612">
    <w:pPr>
      <w:pStyle w:val="Footer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39EC" w:rsidRDefault="006339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7F62" w:rsidRDefault="00FA7F62">
      <w:r>
        <w:separator/>
      </w:r>
    </w:p>
  </w:footnote>
  <w:footnote w:type="continuationSeparator" w:id="0">
    <w:p w:rsidR="00FA7F62" w:rsidRDefault="00FA7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39EC" w:rsidRDefault="006339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5612" w:rsidRDefault="00875612" w:rsidP="00875612">
    <w:pPr>
      <w:pStyle w:val="Header"/>
      <w:rPr>
        <w:b w:val="0"/>
      </w:rPr>
    </w:pPr>
    <w:r>
      <w:t>Sales Commission Report 2</w:t>
    </w:r>
    <w:r>
      <w:tab/>
    </w:r>
    <w:r>
      <w:rPr>
        <w:b w:val="0"/>
      </w:rPr>
      <w:t>Parts Reports</w:t>
    </w:r>
  </w:p>
  <w:p w:rsidR="00E57731" w:rsidRPr="00555E34" w:rsidRDefault="00875612" w:rsidP="00875612">
    <w:pPr>
      <w:pStyle w:val="Header"/>
      <w:rPr>
        <w:b w:val="0"/>
      </w:rPr>
    </w:pPr>
    <w:proofErr w:type="spellStart"/>
    <w:r w:rsidRPr="00555E34"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39EC" w:rsidRDefault="006339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534B"/>
    <w:multiLevelType w:val="hybridMultilevel"/>
    <w:tmpl w:val="69AE9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27BE0"/>
    <w:multiLevelType w:val="hybridMultilevel"/>
    <w:tmpl w:val="03843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B0131"/>
    <w:multiLevelType w:val="hybridMultilevel"/>
    <w:tmpl w:val="CFDE1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444E1"/>
    <w:multiLevelType w:val="singleLevel"/>
    <w:tmpl w:val="17B4945A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4" w15:restartNumberingAfterBreak="0">
    <w:nsid w:val="15C013EA"/>
    <w:multiLevelType w:val="hybridMultilevel"/>
    <w:tmpl w:val="5852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C5063"/>
    <w:multiLevelType w:val="hybridMultilevel"/>
    <w:tmpl w:val="45402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B501E"/>
    <w:multiLevelType w:val="hybridMultilevel"/>
    <w:tmpl w:val="B310E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4460D"/>
    <w:multiLevelType w:val="hybridMultilevel"/>
    <w:tmpl w:val="23A84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41971"/>
    <w:multiLevelType w:val="hybridMultilevel"/>
    <w:tmpl w:val="6A32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779FB"/>
    <w:multiLevelType w:val="hybridMultilevel"/>
    <w:tmpl w:val="B1C2D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233F6"/>
    <w:multiLevelType w:val="hybridMultilevel"/>
    <w:tmpl w:val="388A8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9F2327"/>
    <w:multiLevelType w:val="hybridMultilevel"/>
    <w:tmpl w:val="8C4EF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0DE58FA"/>
    <w:multiLevelType w:val="hybridMultilevel"/>
    <w:tmpl w:val="69623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E773E2"/>
    <w:multiLevelType w:val="hybridMultilevel"/>
    <w:tmpl w:val="0BEA7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0F3E1B"/>
    <w:multiLevelType w:val="hybridMultilevel"/>
    <w:tmpl w:val="C1A2D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0551F8"/>
    <w:multiLevelType w:val="hybridMultilevel"/>
    <w:tmpl w:val="E0083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3"/>
  </w:num>
  <w:num w:numId="4">
    <w:abstractNumId w:val="14"/>
  </w:num>
  <w:num w:numId="5">
    <w:abstractNumId w:val="7"/>
  </w:num>
  <w:num w:numId="6">
    <w:abstractNumId w:val="4"/>
  </w:num>
  <w:num w:numId="7">
    <w:abstractNumId w:val="1"/>
  </w:num>
  <w:num w:numId="8">
    <w:abstractNumId w:val="6"/>
  </w:num>
  <w:num w:numId="9">
    <w:abstractNumId w:val="13"/>
  </w:num>
  <w:num w:numId="10">
    <w:abstractNumId w:val="11"/>
  </w:num>
  <w:num w:numId="11">
    <w:abstractNumId w:val="9"/>
  </w:num>
  <w:num w:numId="12">
    <w:abstractNumId w:val="2"/>
  </w:num>
  <w:num w:numId="13">
    <w:abstractNumId w:val="0"/>
  </w:num>
  <w:num w:numId="14">
    <w:abstractNumId w:val="15"/>
  </w:num>
  <w:num w:numId="15">
    <w:abstractNumId w:val="5"/>
  </w:num>
  <w:num w:numId="16">
    <w:abstractNumId w:val="8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013A"/>
    <w:rsid w:val="00032E13"/>
    <w:rsid w:val="00086E69"/>
    <w:rsid w:val="000C1DA1"/>
    <w:rsid w:val="000C3A2D"/>
    <w:rsid w:val="000C46AC"/>
    <w:rsid w:val="000C75C3"/>
    <w:rsid w:val="000D1D20"/>
    <w:rsid w:val="00140065"/>
    <w:rsid w:val="001B271B"/>
    <w:rsid w:val="001B39FC"/>
    <w:rsid w:val="00264C5A"/>
    <w:rsid w:val="00293855"/>
    <w:rsid w:val="002E5A6B"/>
    <w:rsid w:val="002F74D0"/>
    <w:rsid w:val="00303060"/>
    <w:rsid w:val="003A7CC5"/>
    <w:rsid w:val="003E2CE5"/>
    <w:rsid w:val="0042297C"/>
    <w:rsid w:val="0044757D"/>
    <w:rsid w:val="0045214A"/>
    <w:rsid w:val="00475FDC"/>
    <w:rsid w:val="00491EB9"/>
    <w:rsid w:val="00494CD9"/>
    <w:rsid w:val="004E37EA"/>
    <w:rsid w:val="00517088"/>
    <w:rsid w:val="00555E34"/>
    <w:rsid w:val="005654BA"/>
    <w:rsid w:val="00565731"/>
    <w:rsid w:val="00586311"/>
    <w:rsid w:val="005974D2"/>
    <w:rsid w:val="005F1881"/>
    <w:rsid w:val="006066E0"/>
    <w:rsid w:val="006339EC"/>
    <w:rsid w:val="0066237E"/>
    <w:rsid w:val="0066314A"/>
    <w:rsid w:val="006D7028"/>
    <w:rsid w:val="00755060"/>
    <w:rsid w:val="007635BC"/>
    <w:rsid w:val="00797034"/>
    <w:rsid w:val="0080013A"/>
    <w:rsid w:val="00875612"/>
    <w:rsid w:val="008A4CC1"/>
    <w:rsid w:val="009220DC"/>
    <w:rsid w:val="00960779"/>
    <w:rsid w:val="00980DF8"/>
    <w:rsid w:val="009C6665"/>
    <w:rsid w:val="009E2C9B"/>
    <w:rsid w:val="00A35D09"/>
    <w:rsid w:val="00A6174A"/>
    <w:rsid w:val="00AB5118"/>
    <w:rsid w:val="00AC3CE7"/>
    <w:rsid w:val="00B72AE6"/>
    <w:rsid w:val="00B82A70"/>
    <w:rsid w:val="00BD4E57"/>
    <w:rsid w:val="00BF71CC"/>
    <w:rsid w:val="00C21D54"/>
    <w:rsid w:val="00C24802"/>
    <w:rsid w:val="00C517AF"/>
    <w:rsid w:val="00C718EC"/>
    <w:rsid w:val="00C836D3"/>
    <w:rsid w:val="00C839F2"/>
    <w:rsid w:val="00D661BD"/>
    <w:rsid w:val="00D9338C"/>
    <w:rsid w:val="00DB6CA3"/>
    <w:rsid w:val="00DC694E"/>
    <w:rsid w:val="00DE4600"/>
    <w:rsid w:val="00E25AE1"/>
    <w:rsid w:val="00E57731"/>
    <w:rsid w:val="00E93F1C"/>
    <w:rsid w:val="00EF2D5E"/>
    <w:rsid w:val="00F92695"/>
    <w:rsid w:val="00FA7F62"/>
    <w:rsid w:val="00FE3223"/>
    <w:rsid w:val="00FF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77FB422-7C67-4C7A-BAFD-7D716369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link w:val="Heading3Char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customStyle="1" w:styleId="Heading3Char">
    <w:name w:val="Heading 3 Char"/>
    <w:link w:val="Heading3"/>
    <w:rsid w:val="00AC3CE7"/>
    <w:rPr>
      <w:rFonts w:ascii="Verdana" w:hAnsi="Verdana"/>
      <w:b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_Document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HBS_Documentation.dot</Template>
  <TotalTime>0</TotalTime>
  <Pages>2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2008-05-23T18:09:00Z</cp:lastPrinted>
  <dcterms:created xsi:type="dcterms:W3CDTF">2026-01-17T14:20:00Z</dcterms:created>
  <dcterms:modified xsi:type="dcterms:W3CDTF">2026-01-17T14:20:00Z</dcterms:modified>
</cp:coreProperties>
</file>