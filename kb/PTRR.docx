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0549" w:rsidRPr="00486885" w:rsidRDefault="00920549" w:rsidP="00920549">
      <w:pPr>
        <w:contextualSpacing/>
        <w:jc w:val="left"/>
        <w:rPr>
          <w:rFonts w:ascii="Calibri" w:hAnsi="Calibri"/>
          <w:sz w:val="36"/>
          <w:szCs w:val="36"/>
          <w:u w:val="single"/>
        </w:rPr>
      </w:pPr>
      <w:bookmarkStart w:id="0" w:name="OLE_LINK1"/>
      <w:bookmarkStart w:id="1" w:name="OLE_LINK2"/>
      <w:r w:rsidRPr="00486885">
        <w:rPr>
          <w:rFonts w:ascii="Calibri" w:hAnsi="Calibri"/>
          <w:sz w:val="36"/>
          <w:szCs w:val="36"/>
          <w:u w:val="single"/>
        </w:rPr>
        <w:t>POS Transaction Report (PTRR)</w:t>
      </w:r>
    </w:p>
    <w:p w:rsidR="00920549" w:rsidRPr="00486885" w:rsidRDefault="00920549" w:rsidP="00920549">
      <w:pPr>
        <w:contextualSpacing/>
        <w:jc w:val="left"/>
        <w:rPr>
          <w:rFonts w:ascii="Calibri" w:hAnsi="Calibri"/>
          <w:sz w:val="22"/>
          <w:szCs w:val="22"/>
        </w:rPr>
      </w:pPr>
    </w:p>
    <w:bookmarkEnd w:id="0"/>
    <w:bookmarkEnd w:id="1"/>
    <w:p w:rsidR="000A7B69" w:rsidRPr="00486885" w:rsidRDefault="00CC49CC" w:rsidP="00920549">
      <w:pPr>
        <w:contextualSpacing/>
        <w:jc w:val="center"/>
        <w:rPr>
          <w:rFonts w:ascii="Calibri" w:hAnsi="Calibri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169.5pt">
            <v:imagedata r:id="rId7" o:title="PTRR"/>
          </v:shape>
        </w:pict>
      </w:r>
    </w:p>
    <w:p w:rsidR="000A7B69" w:rsidRPr="00486885" w:rsidRDefault="000A7B69" w:rsidP="00920549">
      <w:pPr>
        <w:contextualSpacing/>
        <w:jc w:val="left"/>
        <w:rPr>
          <w:rFonts w:ascii="Calibri" w:hAnsi="Calibri"/>
          <w:sz w:val="22"/>
          <w:szCs w:val="22"/>
        </w:rPr>
      </w:pPr>
    </w:p>
    <w:p w:rsidR="0096453B" w:rsidRPr="00084AF0" w:rsidRDefault="007058E1" w:rsidP="00920549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084AF0">
        <w:rPr>
          <w:rFonts w:ascii="Calibri" w:hAnsi="Calibri" w:cs="Calibri"/>
          <w:sz w:val="24"/>
        </w:rPr>
        <w:t>The POS Transaction Report P</w:t>
      </w:r>
      <w:r w:rsidR="0096453B" w:rsidRPr="00084AF0">
        <w:rPr>
          <w:rFonts w:ascii="Calibri" w:hAnsi="Calibri" w:cs="Calibri"/>
          <w:sz w:val="24"/>
        </w:rPr>
        <w:t xml:space="preserve">rogram provides you a printout that lists </w:t>
      </w:r>
      <w:r w:rsidR="0096453B" w:rsidRPr="00084AF0">
        <w:rPr>
          <w:rFonts w:ascii="Calibri" w:hAnsi="Calibri" w:cs="Calibri"/>
          <w:i/>
          <w:iCs/>
          <w:sz w:val="24"/>
        </w:rPr>
        <w:t>all</w:t>
      </w:r>
      <w:r w:rsidR="0096453B" w:rsidRPr="00084AF0">
        <w:rPr>
          <w:rFonts w:ascii="Calibri" w:hAnsi="Calibri" w:cs="Calibri"/>
          <w:sz w:val="24"/>
        </w:rPr>
        <w:t xml:space="preserve"> invoices written or voided through POS Invoicing.  It is more like a "log book."  This printout does not include invoice detail.</w:t>
      </w:r>
    </w:p>
    <w:p w:rsidR="00920549" w:rsidRPr="00084AF0" w:rsidRDefault="00920549" w:rsidP="00920549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20549" w:rsidRPr="00084AF0" w:rsidRDefault="006B0D60" w:rsidP="00CC49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084AF0">
        <w:rPr>
          <w:rFonts w:ascii="Calibri" w:hAnsi="Calibri" w:cs="Calibri"/>
          <w:sz w:val="24"/>
        </w:rPr>
        <w:t xml:space="preserve">To access this report, </w:t>
      </w:r>
      <w:r w:rsidR="00920549" w:rsidRPr="00084AF0">
        <w:rPr>
          <w:rFonts w:ascii="Calibri" w:hAnsi="Calibri" w:cs="Calibri"/>
          <w:sz w:val="24"/>
        </w:rPr>
        <w:t>you can:</w:t>
      </w:r>
    </w:p>
    <w:p w:rsidR="00CC49CC" w:rsidRPr="00084AF0" w:rsidRDefault="00CC49CC" w:rsidP="00CC49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6B0D60" w:rsidRPr="00084AF0" w:rsidRDefault="00920549" w:rsidP="00CC49CC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084AF0">
        <w:rPr>
          <w:rFonts w:ascii="Calibri" w:hAnsi="Calibri" w:cs="Calibri"/>
          <w:sz w:val="24"/>
        </w:rPr>
        <w:t>Select “Inventory” from the menu.  Choose the</w:t>
      </w:r>
      <w:r w:rsidR="006B0D60" w:rsidRPr="00084AF0">
        <w:rPr>
          <w:rFonts w:ascii="Calibri" w:hAnsi="Calibri" w:cs="Calibri"/>
          <w:sz w:val="24"/>
        </w:rPr>
        <w:t xml:space="preserve"> </w:t>
      </w:r>
      <w:r w:rsidRPr="00084AF0">
        <w:rPr>
          <w:rFonts w:ascii="Calibri" w:hAnsi="Calibri" w:cs="Calibri"/>
          <w:sz w:val="24"/>
        </w:rPr>
        <w:t>“Reports” submenu and click</w:t>
      </w:r>
      <w:r w:rsidR="006B0D60" w:rsidRPr="00084AF0">
        <w:rPr>
          <w:rFonts w:ascii="Calibri" w:hAnsi="Calibri" w:cs="Calibri"/>
          <w:sz w:val="24"/>
        </w:rPr>
        <w:t xml:space="preserve"> </w:t>
      </w:r>
      <w:r w:rsidRPr="00084AF0">
        <w:rPr>
          <w:rFonts w:ascii="Calibri" w:hAnsi="Calibri" w:cs="Calibri"/>
          <w:sz w:val="24"/>
        </w:rPr>
        <w:t>“</w:t>
      </w:r>
      <w:r w:rsidR="006B0D60" w:rsidRPr="00084AF0">
        <w:rPr>
          <w:rFonts w:ascii="Calibri" w:hAnsi="Calibri" w:cs="Calibri"/>
          <w:sz w:val="24"/>
        </w:rPr>
        <w:t>POS Transaction Report</w:t>
      </w:r>
      <w:r w:rsidRPr="00084AF0">
        <w:rPr>
          <w:rFonts w:ascii="Calibri" w:hAnsi="Calibri" w:cs="Calibri"/>
          <w:sz w:val="24"/>
        </w:rPr>
        <w:t>.”</w:t>
      </w:r>
    </w:p>
    <w:p w:rsidR="006B0D60" w:rsidRPr="00084AF0" w:rsidRDefault="00920549" w:rsidP="00CC49CC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</w:rPr>
        <w:t>T</w:t>
      </w:r>
      <w:r w:rsidR="006B0D60" w:rsidRPr="00084AF0">
        <w:rPr>
          <w:rFonts w:ascii="Calibri" w:hAnsi="Calibri" w:cs="Calibri"/>
          <w:b w:val="0"/>
          <w:sz w:val="24"/>
        </w:rPr>
        <w:t xml:space="preserve">ype </w:t>
      </w:r>
      <w:r w:rsidRPr="00084AF0">
        <w:rPr>
          <w:rFonts w:ascii="Calibri" w:hAnsi="Calibri" w:cs="Calibri"/>
          <w:b w:val="0"/>
          <w:sz w:val="24"/>
        </w:rPr>
        <w:t>“</w:t>
      </w:r>
      <w:r w:rsidR="006B0D60" w:rsidRPr="00084AF0">
        <w:rPr>
          <w:rFonts w:ascii="Calibri" w:hAnsi="Calibri" w:cs="Calibri"/>
          <w:b w:val="0"/>
          <w:sz w:val="24"/>
        </w:rPr>
        <w:t>PTRR</w:t>
      </w:r>
      <w:r w:rsidRPr="00084AF0">
        <w:rPr>
          <w:rFonts w:ascii="Calibri" w:hAnsi="Calibri" w:cs="Calibri"/>
          <w:b w:val="0"/>
          <w:sz w:val="24"/>
        </w:rPr>
        <w:t>”</w:t>
      </w:r>
      <w:r w:rsidR="006B0D60" w:rsidRPr="00084AF0">
        <w:rPr>
          <w:rFonts w:ascii="Calibri" w:hAnsi="Calibri" w:cs="Calibri"/>
          <w:b w:val="0"/>
          <w:sz w:val="24"/>
        </w:rPr>
        <w:t xml:space="preserve"> in the </w:t>
      </w:r>
      <w:r w:rsidR="00095EAA" w:rsidRPr="00084AF0">
        <w:rPr>
          <w:rFonts w:ascii="Calibri" w:hAnsi="Calibri" w:cs="Calibri"/>
          <w:b w:val="0"/>
          <w:sz w:val="24"/>
        </w:rPr>
        <w:t>Shortcuts Bar</w:t>
      </w:r>
      <w:r w:rsidRPr="00084AF0">
        <w:rPr>
          <w:rFonts w:ascii="Calibri" w:hAnsi="Calibri" w:cs="Calibri"/>
          <w:b w:val="0"/>
          <w:sz w:val="24"/>
        </w:rPr>
        <w:t>.</w:t>
      </w:r>
    </w:p>
    <w:p w:rsidR="00920549" w:rsidRPr="00084AF0" w:rsidRDefault="00920549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20549" w:rsidRPr="00084AF0" w:rsidRDefault="007058E1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  <w:r w:rsidRPr="00084AF0">
        <w:rPr>
          <w:rFonts w:ascii="Calibri" w:hAnsi="Calibri" w:cs="Calibri"/>
          <w:sz w:val="24"/>
          <w:u w:val="single"/>
        </w:rPr>
        <w:t>Field Definitions</w:t>
      </w:r>
    </w:p>
    <w:p w:rsidR="00CC49CC" w:rsidRPr="00084AF0" w:rsidRDefault="00CC49CC" w:rsidP="00CC49CC">
      <w:pPr>
        <w:pStyle w:val="Heading3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C49CC" w:rsidRPr="00084AF0" w:rsidRDefault="00CC49CC" w:rsidP="00CC49CC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084AF0">
        <w:rPr>
          <w:rFonts w:ascii="Calibri" w:hAnsi="Calibri" w:cs="Calibri"/>
          <w:b w:val="0"/>
          <w:bCs/>
          <w:sz w:val="24"/>
          <w:u w:val="single"/>
        </w:rPr>
        <w:t>Report Period:</w:t>
      </w:r>
      <w:r w:rsidRPr="00084AF0">
        <w:rPr>
          <w:rFonts w:ascii="Calibri" w:hAnsi="Calibri" w:cs="Calibri"/>
          <w:b w:val="0"/>
          <w:bCs/>
          <w:sz w:val="24"/>
        </w:rPr>
        <w:t xml:space="preserve"> Select the beginning and ending transaction dates for the report.  You can also select the dates from a calendar.</w:t>
      </w:r>
    </w:p>
    <w:p w:rsidR="00920549" w:rsidRPr="00084AF0" w:rsidRDefault="00920549" w:rsidP="00CC49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20549" w:rsidRPr="00084AF0" w:rsidRDefault="007058E1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  <w:u w:val="single"/>
        </w:rPr>
        <w:t>Beginning Invoice Number</w:t>
      </w:r>
      <w:r w:rsidR="00CC49CC" w:rsidRPr="00084AF0">
        <w:rPr>
          <w:rFonts w:ascii="Calibri" w:hAnsi="Calibri" w:cs="Calibri"/>
          <w:b w:val="0"/>
          <w:sz w:val="24"/>
          <w:u w:val="single"/>
        </w:rPr>
        <w:t xml:space="preserve">/ </w:t>
      </w:r>
      <w:r w:rsidR="00CC49CC" w:rsidRPr="00CC49CC">
        <w:rPr>
          <w:rFonts w:ascii="Calibri" w:hAnsi="Calibri" w:cs="Calibri"/>
          <w:b w:val="0"/>
          <w:sz w:val="24"/>
          <w:u w:val="single"/>
        </w:rPr>
        <w:t>Ending Invoice Number</w:t>
      </w:r>
      <w:r w:rsidR="00920549" w:rsidRPr="00084AF0">
        <w:rPr>
          <w:rFonts w:ascii="Calibri" w:hAnsi="Calibri" w:cs="Calibri"/>
          <w:b w:val="0"/>
          <w:sz w:val="24"/>
          <w:u w:val="single"/>
        </w:rPr>
        <w:t>:</w:t>
      </w:r>
      <w:r w:rsidR="00920549" w:rsidRPr="00084AF0">
        <w:rPr>
          <w:rFonts w:ascii="Calibri" w:hAnsi="Calibri" w:cs="Calibri"/>
          <w:b w:val="0"/>
          <w:sz w:val="24"/>
        </w:rPr>
        <w:t xml:space="preserve"> </w:t>
      </w:r>
      <w:r w:rsidR="00A92B50" w:rsidRPr="00084AF0">
        <w:rPr>
          <w:rFonts w:ascii="Calibri" w:hAnsi="Calibri" w:cs="Calibri"/>
          <w:b w:val="0"/>
          <w:sz w:val="24"/>
        </w:rPr>
        <w:t xml:space="preserve">Type in the </w:t>
      </w:r>
      <w:r w:rsidR="00064C1C" w:rsidRPr="00084AF0">
        <w:rPr>
          <w:rFonts w:ascii="Calibri" w:hAnsi="Calibri" w:cs="Calibri"/>
          <w:b w:val="0"/>
          <w:sz w:val="24"/>
        </w:rPr>
        <w:t xml:space="preserve">beginning </w:t>
      </w:r>
      <w:r w:rsidR="00CC49CC" w:rsidRPr="00084AF0">
        <w:rPr>
          <w:rFonts w:ascii="Calibri" w:hAnsi="Calibri" w:cs="Calibri"/>
          <w:b w:val="0"/>
          <w:sz w:val="24"/>
        </w:rPr>
        <w:t xml:space="preserve">and ending </w:t>
      </w:r>
      <w:r w:rsidR="00956C83" w:rsidRPr="00084AF0">
        <w:rPr>
          <w:rFonts w:ascii="Calibri" w:hAnsi="Calibri" w:cs="Calibri"/>
          <w:b w:val="0"/>
          <w:sz w:val="24"/>
        </w:rPr>
        <w:t>invoice number</w:t>
      </w:r>
      <w:r w:rsidR="00CC49CC" w:rsidRPr="00084AF0">
        <w:rPr>
          <w:rFonts w:ascii="Calibri" w:hAnsi="Calibri" w:cs="Calibri"/>
          <w:b w:val="0"/>
          <w:sz w:val="24"/>
        </w:rPr>
        <w:t>s</w:t>
      </w:r>
      <w:r w:rsidR="00956C83" w:rsidRPr="00084AF0">
        <w:rPr>
          <w:rFonts w:ascii="Calibri" w:hAnsi="Calibri" w:cs="Calibri"/>
          <w:b w:val="0"/>
          <w:sz w:val="24"/>
        </w:rPr>
        <w:t xml:space="preserve"> </w:t>
      </w:r>
      <w:r w:rsidR="00064C1C" w:rsidRPr="00084AF0">
        <w:rPr>
          <w:rFonts w:ascii="Calibri" w:hAnsi="Calibri" w:cs="Calibri"/>
          <w:b w:val="0"/>
          <w:sz w:val="24"/>
        </w:rPr>
        <w:t xml:space="preserve">for the </w:t>
      </w:r>
      <w:r w:rsidR="00A92B50" w:rsidRPr="00084AF0">
        <w:rPr>
          <w:rFonts w:ascii="Calibri" w:hAnsi="Calibri" w:cs="Calibri"/>
          <w:b w:val="0"/>
          <w:sz w:val="24"/>
        </w:rPr>
        <w:t xml:space="preserve">report. </w:t>
      </w:r>
    </w:p>
    <w:p w:rsidR="00920549" w:rsidRPr="00084AF0" w:rsidRDefault="00920549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920549" w:rsidRPr="00084AF0" w:rsidRDefault="00A92B50" w:rsidP="00920549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</w:rPr>
        <w:t xml:space="preserve">If you are searching for a specific invoice, skip the date fields and </w:t>
      </w:r>
      <w:r w:rsidR="0034613E" w:rsidRPr="00084AF0">
        <w:rPr>
          <w:rFonts w:ascii="Calibri" w:hAnsi="Calibri" w:cs="Calibri"/>
          <w:b w:val="0"/>
          <w:sz w:val="24"/>
        </w:rPr>
        <w:t>enter the invoice n</w:t>
      </w:r>
      <w:r w:rsidRPr="00084AF0">
        <w:rPr>
          <w:rFonts w:ascii="Calibri" w:hAnsi="Calibri" w:cs="Calibri"/>
          <w:b w:val="0"/>
          <w:sz w:val="24"/>
        </w:rPr>
        <w:t xml:space="preserve">umber in both the </w:t>
      </w:r>
      <w:r w:rsidR="00095EAA" w:rsidRPr="00084AF0">
        <w:rPr>
          <w:rFonts w:ascii="Calibri" w:hAnsi="Calibri" w:cs="Calibri"/>
          <w:b w:val="0"/>
          <w:iCs/>
          <w:sz w:val="24"/>
        </w:rPr>
        <w:t>Enter the BEGINNING I</w:t>
      </w:r>
      <w:r w:rsidRPr="00084AF0">
        <w:rPr>
          <w:rFonts w:ascii="Calibri" w:hAnsi="Calibri" w:cs="Calibri"/>
          <w:b w:val="0"/>
          <w:iCs/>
          <w:sz w:val="24"/>
        </w:rPr>
        <w:t>nvoice</w:t>
      </w:r>
      <w:r w:rsidR="00095EAA" w:rsidRPr="00084AF0">
        <w:rPr>
          <w:rFonts w:ascii="Calibri" w:hAnsi="Calibri" w:cs="Calibri"/>
          <w:b w:val="0"/>
          <w:iCs/>
          <w:sz w:val="24"/>
        </w:rPr>
        <w:t xml:space="preserve"> f</w:t>
      </w:r>
      <w:r w:rsidR="0034613E" w:rsidRPr="00084AF0">
        <w:rPr>
          <w:rFonts w:ascii="Calibri" w:hAnsi="Calibri" w:cs="Calibri"/>
          <w:b w:val="0"/>
          <w:iCs/>
          <w:sz w:val="24"/>
        </w:rPr>
        <w:t>ield</w:t>
      </w:r>
      <w:r w:rsidRPr="00084AF0">
        <w:rPr>
          <w:rFonts w:ascii="Calibri" w:hAnsi="Calibri" w:cs="Calibri"/>
          <w:b w:val="0"/>
          <w:sz w:val="24"/>
        </w:rPr>
        <w:t xml:space="preserve"> and the </w:t>
      </w:r>
      <w:r w:rsidR="00095EAA" w:rsidRPr="00084AF0">
        <w:rPr>
          <w:rFonts w:ascii="Calibri" w:hAnsi="Calibri" w:cs="Calibri"/>
          <w:b w:val="0"/>
          <w:iCs/>
          <w:sz w:val="24"/>
        </w:rPr>
        <w:t>Enter the ENDING I</w:t>
      </w:r>
      <w:r w:rsidRPr="00084AF0">
        <w:rPr>
          <w:rFonts w:ascii="Calibri" w:hAnsi="Calibri" w:cs="Calibri"/>
          <w:b w:val="0"/>
          <w:iCs/>
          <w:sz w:val="24"/>
        </w:rPr>
        <w:t>nvoice</w:t>
      </w:r>
      <w:r w:rsidRPr="00084AF0">
        <w:rPr>
          <w:rFonts w:ascii="Calibri" w:hAnsi="Calibri" w:cs="Calibri"/>
          <w:b w:val="0"/>
          <w:sz w:val="24"/>
        </w:rPr>
        <w:t xml:space="preserve"> </w:t>
      </w:r>
      <w:r w:rsidR="0034613E" w:rsidRPr="00084AF0">
        <w:rPr>
          <w:rFonts w:ascii="Calibri" w:hAnsi="Calibri" w:cs="Calibri"/>
          <w:b w:val="0"/>
          <w:sz w:val="24"/>
        </w:rPr>
        <w:t>field</w:t>
      </w:r>
      <w:r w:rsidRPr="00084AF0">
        <w:rPr>
          <w:rFonts w:ascii="Calibri" w:hAnsi="Calibri" w:cs="Calibri"/>
          <w:b w:val="0"/>
          <w:sz w:val="24"/>
        </w:rPr>
        <w:t xml:space="preserve">.  </w:t>
      </w:r>
    </w:p>
    <w:p w:rsidR="00A92B50" w:rsidRPr="00084AF0" w:rsidRDefault="00A92B50" w:rsidP="00920549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</w:rPr>
        <w:t>To search a range of invoices</w:t>
      </w:r>
      <w:r w:rsidR="00095EAA" w:rsidRPr="00084AF0">
        <w:rPr>
          <w:rFonts w:ascii="Calibri" w:hAnsi="Calibri" w:cs="Calibri"/>
          <w:b w:val="0"/>
          <w:sz w:val="24"/>
        </w:rPr>
        <w:t>,</w:t>
      </w:r>
      <w:r w:rsidRPr="00084AF0">
        <w:rPr>
          <w:rFonts w:ascii="Calibri" w:hAnsi="Calibri" w:cs="Calibri"/>
          <w:b w:val="0"/>
          <w:sz w:val="24"/>
        </w:rPr>
        <w:t xml:space="preserve"> enter the first invoice number in the BEGINNING Invoice field and the last one in the ENDING Invoice field.</w:t>
      </w:r>
    </w:p>
    <w:p w:rsidR="00920549" w:rsidRPr="00084AF0" w:rsidRDefault="00920549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95EAA" w:rsidRPr="00084AF0" w:rsidRDefault="00095EAA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  <w:u w:val="single"/>
        </w:rPr>
        <w:t>Printer Name</w:t>
      </w:r>
      <w:r w:rsidR="00920549" w:rsidRPr="00084AF0">
        <w:rPr>
          <w:rFonts w:ascii="Calibri" w:hAnsi="Calibri" w:cs="Calibri"/>
          <w:b w:val="0"/>
          <w:sz w:val="24"/>
          <w:u w:val="single"/>
        </w:rPr>
        <w:t>:</w:t>
      </w:r>
      <w:r w:rsidR="00920549" w:rsidRPr="00084AF0">
        <w:rPr>
          <w:rFonts w:ascii="Calibri" w:hAnsi="Calibri" w:cs="Calibri"/>
          <w:b w:val="0"/>
          <w:sz w:val="24"/>
        </w:rPr>
        <w:t xml:space="preserve"> </w:t>
      </w:r>
      <w:r w:rsidRPr="00084AF0">
        <w:rPr>
          <w:rFonts w:ascii="Calibri" w:hAnsi="Calibri" w:cs="Calibri"/>
          <w:b w:val="0"/>
          <w:sz w:val="24"/>
        </w:rPr>
        <w:t>Select the printer to receive the printout.  A default printer name is pre-filled but can be changed as necessary.</w:t>
      </w:r>
    </w:p>
    <w:p w:rsidR="00920549" w:rsidRPr="00084AF0" w:rsidRDefault="00920549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95EAA" w:rsidRPr="00084AF0" w:rsidRDefault="00095EAA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sz w:val="24"/>
          <w:u w:val="single"/>
        </w:rPr>
        <w:t>Print Report</w:t>
      </w:r>
      <w:r w:rsidR="00920549" w:rsidRPr="00084AF0">
        <w:rPr>
          <w:rFonts w:ascii="Calibri" w:hAnsi="Calibri" w:cs="Calibri"/>
          <w:sz w:val="24"/>
          <w:u w:val="single"/>
        </w:rPr>
        <w:t>:</w:t>
      </w:r>
      <w:r w:rsidR="00920549" w:rsidRPr="00084AF0">
        <w:rPr>
          <w:rFonts w:ascii="Calibri" w:hAnsi="Calibri" w:cs="Calibri"/>
          <w:b w:val="0"/>
          <w:sz w:val="24"/>
        </w:rPr>
        <w:t xml:space="preserve"> </w:t>
      </w:r>
      <w:r w:rsidRPr="00084AF0">
        <w:rPr>
          <w:rFonts w:ascii="Calibri" w:hAnsi="Calibri" w:cs="Calibri"/>
          <w:b w:val="0"/>
          <w:sz w:val="24"/>
        </w:rPr>
        <w:t>Press this button to print the report.</w:t>
      </w:r>
    </w:p>
    <w:p w:rsidR="00920549" w:rsidRPr="00084AF0" w:rsidRDefault="00920549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7058E1" w:rsidRPr="00084AF0" w:rsidRDefault="00CC49CC" w:rsidP="00920549">
      <w:pPr>
        <w:pStyle w:val="Heading3"/>
        <w:keepNext w:val="0"/>
        <w:spacing w:before="0"/>
        <w:contextualSpacing/>
        <w:jc w:val="center"/>
        <w:rPr>
          <w:rFonts w:ascii="Calibri" w:hAnsi="Calibri" w:cs="Calibri"/>
          <w:sz w:val="24"/>
        </w:rPr>
      </w:pPr>
      <w:r w:rsidRPr="00BC59C4">
        <w:rPr>
          <w:b w:val="0"/>
          <w:bCs/>
          <w:noProof/>
        </w:rPr>
        <w:lastRenderedPageBreak/>
        <w:pict>
          <v:shape id="Picture 1" o:spid="_x0000_i1026" type="#_x0000_t75" style="width:372.75pt;height:322.5pt;visibility:visible">
            <v:imagedata r:id="rId8" o:title=""/>
          </v:shape>
        </w:pict>
      </w:r>
    </w:p>
    <w:p w:rsidR="00317309" w:rsidRPr="00084AF0" w:rsidRDefault="00317309" w:rsidP="00920549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317309" w:rsidRPr="00084AF0" w:rsidRDefault="00317309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  <w:r w:rsidRPr="00084AF0">
        <w:rPr>
          <w:rFonts w:ascii="Calibri" w:hAnsi="Calibri" w:cs="Calibri"/>
          <w:sz w:val="24"/>
          <w:u w:val="single"/>
        </w:rPr>
        <w:t>Report Definitions</w:t>
      </w:r>
    </w:p>
    <w:p w:rsidR="00920549" w:rsidRPr="00084AF0" w:rsidRDefault="00920549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6453B" w:rsidRPr="00084AF0" w:rsidRDefault="00BB3C9B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  <w:u w:val="single"/>
        </w:rPr>
        <w:t>INVOICE</w:t>
      </w:r>
      <w:r w:rsidR="00920549" w:rsidRPr="00084AF0">
        <w:rPr>
          <w:rFonts w:ascii="Calibri" w:hAnsi="Calibri" w:cs="Calibri"/>
          <w:b w:val="0"/>
          <w:sz w:val="24"/>
          <w:u w:val="single"/>
        </w:rPr>
        <w:t>:</w:t>
      </w:r>
      <w:r w:rsidR="00920549" w:rsidRPr="00084AF0">
        <w:rPr>
          <w:rFonts w:ascii="Calibri" w:hAnsi="Calibri" w:cs="Calibri"/>
          <w:b w:val="0"/>
          <w:sz w:val="24"/>
        </w:rPr>
        <w:t xml:space="preserve"> </w:t>
      </w:r>
      <w:r w:rsidR="0096453B" w:rsidRPr="00084AF0">
        <w:rPr>
          <w:rFonts w:ascii="Calibri" w:hAnsi="Calibri" w:cs="Calibri"/>
          <w:b w:val="0"/>
          <w:sz w:val="24"/>
        </w:rPr>
        <w:t>This is the invoice number assigned by the system when the picking ticket was written</w:t>
      </w:r>
      <w:r w:rsidR="00095EAA" w:rsidRPr="00084AF0">
        <w:rPr>
          <w:rFonts w:ascii="Calibri" w:hAnsi="Calibri" w:cs="Calibri"/>
          <w:b w:val="0"/>
          <w:sz w:val="24"/>
        </w:rPr>
        <w:t>.</w:t>
      </w:r>
    </w:p>
    <w:p w:rsidR="00920549" w:rsidRPr="00084AF0" w:rsidRDefault="00920549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6453B" w:rsidRPr="00084AF0" w:rsidRDefault="00BB3C9B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  <w:u w:val="single"/>
        </w:rPr>
        <w:t>PICK #</w:t>
      </w:r>
      <w:r w:rsidR="00920549" w:rsidRPr="00084AF0">
        <w:rPr>
          <w:rFonts w:ascii="Calibri" w:hAnsi="Calibri" w:cs="Calibri"/>
          <w:b w:val="0"/>
          <w:sz w:val="24"/>
          <w:u w:val="single"/>
        </w:rPr>
        <w:t>:</w:t>
      </w:r>
      <w:r w:rsidR="00920549" w:rsidRPr="00084AF0">
        <w:rPr>
          <w:rFonts w:ascii="Calibri" w:hAnsi="Calibri" w:cs="Calibri"/>
          <w:b w:val="0"/>
          <w:sz w:val="24"/>
        </w:rPr>
        <w:t xml:space="preserve"> </w:t>
      </w:r>
      <w:r w:rsidR="0096453B" w:rsidRPr="00084AF0">
        <w:rPr>
          <w:rFonts w:ascii="Calibri" w:hAnsi="Calibri" w:cs="Calibri"/>
          <w:b w:val="0"/>
          <w:sz w:val="24"/>
        </w:rPr>
        <w:t>This is the Picking Ticket Number before it was closed and written as an invoice</w:t>
      </w:r>
      <w:r w:rsidR="00095EAA" w:rsidRPr="00084AF0">
        <w:rPr>
          <w:rFonts w:ascii="Calibri" w:hAnsi="Calibri" w:cs="Calibri"/>
          <w:b w:val="0"/>
          <w:sz w:val="24"/>
        </w:rPr>
        <w:t>.</w:t>
      </w:r>
    </w:p>
    <w:p w:rsidR="00920549" w:rsidRPr="00084AF0" w:rsidRDefault="00920549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6453B" w:rsidRPr="00084AF0" w:rsidRDefault="00BB3C9B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  <w:u w:val="single"/>
        </w:rPr>
        <w:t>CUST #</w:t>
      </w:r>
      <w:r w:rsidR="00920549" w:rsidRPr="00084AF0">
        <w:rPr>
          <w:rFonts w:ascii="Calibri" w:hAnsi="Calibri" w:cs="Calibri"/>
          <w:b w:val="0"/>
          <w:sz w:val="24"/>
          <w:u w:val="single"/>
        </w:rPr>
        <w:t>:</w:t>
      </w:r>
      <w:r w:rsidR="00920549" w:rsidRPr="00084AF0">
        <w:rPr>
          <w:rFonts w:ascii="Calibri" w:hAnsi="Calibri" w:cs="Calibri"/>
          <w:b w:val="0"/>
          <w:sz w:val="24"/>
        </w:rPr>
        <w:t xml:space="preserve"> </w:t>
      </w:r>
      <w:r w:rsidR="0096453B" w:rsidRPr="00084AF0">
        <w:rPr>
          <w:rFonts w:ascii="Calibri" w:hAnsi="Calibri" w:cs="Calibri"/>
          <w:b w:val="0"/>
          <w:sz w:val="24"/>
        </w:rPr>
        <w:t>This is your customer’s account number</w:t>
      </w:r>
      <w:r w:rsidR="00095EAA" w:rsidRPr="00084AF0">
        <w:rPr>
          <w:rFonts w:ascii="Calibri" w:hAnsi="Calibri" w:cs="Calibri"/>
          <w:b w:val="0"/>
          <w:sz w:val="24"/>
        </w:rPr>
        <w:t>.</w:t>
      </w:r>
    </w:p>
    <w:p w:rsidR="00920549" w:rsidRPr="00084AF0" w:rsidRDefault="00920549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20549" w:rsidRPr="00084AF0" w:rsidRDefault="00BB3C9B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  <w:u w:val="single"/>
        </w:rPr>
        <w:t>CASH CHG or FP</w:t>
      </w:r>
      <w:r w:rsidR="00920549" w:rsidRPr="00084AF0">
        <w:rPr>
          <w:rFonts w:ascii="Calibri" w:hAnsi="Calibri" w:cs="Calibri"/>
          <w:b w:val="0"/>
          <w:sz w:val="24"/>
          <w:u w:val="single"/>
        </w:rPr>
        <w:t>:</w:t>
      </w:r>
      <w:r w:rsidR="00920549" w:rsidRPr="00084AF0">
        <w:rPr>
          <w:rFonts w:ascii="Calibri" w:hAnsi="Calibri" w:cs="Calibri"/>
          <w:b w:val="0"/>
          <w:sz w:val="24"/>
        </w:rPr>
        <w:t xml:space="preserve"> </w:t>
      </w:r>
      <w:r w:rsidR="0096453B" w:rsidRPr="00084AF0">
        <w:rPr>
          <w:rFonts w:ascii="Calibri" w:hAnsi="Calibri" w:cs="Calibri"/>
          <w:b w:val="0"/>
          <w:sz w:val="24"/>
        </w:rPr>
        <w:t>This is the ty</w:t>
      </w:r>
      <w:r w:rsidRPr="00084AF0">
        <w:rPr>
          <w:rFonts w:ascii="Calibri" w:hAnsi="Calibri" w:cs="Calibri"/>
          <w:b w:val="0"/>
          <w:sz w:val="24"/>
        </w:rPr>
        <w:t>pe of sale that was on the POS Invoice</w:t>
      </w:r>
      <w:r w:rsidR="00920549" w:rsidRPr="00084AF0">
        <w:rPr>
          <w:rFonts w:ascii="Calibri" w:hAnsi="Calibri" w:cs="Calibri"/>
          <w:b w:val="0"/>
          <w:sz w:val="24"/>
        </w:rPr>
        <w:t>, which could be</w:t>
      </w:r>
      <w:r w:rsidRPr="00084AF0">
        <w:rPr>
          <w:rFonts w:ascii="Calibri" w:hAnsi="Calibri" w:cs="Calibri"/>
          <w:b w:val="0"/>
          <w:sz w:val="24"/>
        </w:rPr>
        <w:t>:</w:t>
      </w:r>
      <w:r w:rsidR="0096453B" w:rsidRPr="00084AF0">
        <w:rPr>
          <w:rFonts w:ascii="Calibri" w:hAnsi="Calibri" w:cs="Calibri"/>
          <w:b w:val="0"/>
          <w:sz w:val="24"/>
        </w:rPr>
        <w:t xml:space="preserve"> </w:t>
      </w:r>
    </w:p>
    <w:p w:rsidR="00920549" w:rsidRPr="00084AF0" w:rsidRDefault="00920549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920549" w:rsidRPr="00084AF0" w:rsidRDefault="00920549" w:rsidP="00920549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</w:rPr>
        <w:t>Cash</w:t>
      </w:r>
    </w:p>
    <w:p w:rsidR="00920549" w:rsidRPr="00084AF0" w:rsidRDefault="00920549" w:rsidP="00920549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</w:rPr>
        <w:t>Charge</w:t>
      </w:r>
    </w:p>
    <w:p w:rsidR="00920549" w:rsidRPr="00084AF0" w:rsidRDefault="00920549" w:rsidP="00920549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</w:rPr>
        <w:t>Farm Plan</w:t>
      </w:r>
    </w:p>
    <w:p w:rsidR="00920549" w:rsidRPr="00084AF0" w:rsidRDefault="00920549" w:rsidP="00920549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</w:rPr>
        <w:t>Visa</w:t>
      </w:r>
    </w:p>
    <w:p w:rsidR="00920549" w:rsidRPr="00084AF0" w:rsidRDefault="00920549" w:rsidP="00920549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</w:rPr>
        <w:t>Mastercard</w:t>
      </w:r>
    </w:p>
    <w:p w:rsidR="0096453B" w:rsidRPr="00084AF0" w:rsidRDefault="00920549" w:rsidP="00920549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</w:rPr>
        <w:t>Other credit cards</w:t>
      </w:r>
    </w:p>
    <w:p w:rsidR="00920549" w:rsidRPr="00084AF0" w:rsidRDefault="00920549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B3C9B" w:rsidRPr="00084AF0" w:rsidRDefault="00BB3C9B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  <w:u w:val="single"/>
        </w:rPr>
        <w:t>Invoice Date</w:t>
      </w:r>
      <w:r w:rsidR="00920549" w:rsidRPr="00084AF0">
        <w:rPr>
          <w:rFonts w:ascii="Calibri" w:hAnsi="Calibri" w:cs="Calibri"/>
          <w:b w:val="0"/>
          <w:sz w:val="24"/>
          <w:u w:val="single"/>
        </w:rPr>
        <w:t>:</w:t>
      </w:r>
      <w:r w:rsidR="00920549" w:rsidRPr="00084AF0">
        <w:rPr>
          <w:rFonts w:ascii="Calibri" w:hAnsi="Calibri" w:cs="Calibri"/>
          <w:b w:val="0"/>
          <w:sz w:val="24"/>
        </w:rPr>
        <w:t xml:space="preserve"> </w:t>
      </w:r>
      <w:r w:rsidR="0096453B" w:rsidRPr="00084AF0">
        <w:rPr>
          <w:rFonts w:ascii="Calibri" w:hAnsi="Calibri" w:cs="Calibri"/>
          <w:b w:val="0"/>
          <w:sz w:val="24"/>
        </w:rPr>
        <w:t>This is the date of the invoice</w:t>
      </w:r>
      <w:r w:rsidRPr="00084AF0">
        <w:rPr>
          <w:rFonts w:ascii="Calibri" w:hAnsi="Calibri" w:cs="Calibri"/>
          <w:b w:val="0"/>
          <w:sz w:val="24"/>
        </w:rPr>
        <w:t>.</w:t>
      </w:r>
      <w:r w:rsidR="0096453B" w:rsidRPr="00084AF0">
        <w:rPr>
          <w:rFonts w:ascii="Calibri" w:hAnsi="Calibri" w:cs="Calibri"/>
          <w:sz w:val="24"/>
        </w:rPr>
        <w:t xml:space="preserve"> </w:t>
      </w:r>
    </w:p>
    <w:p w:rsidR="00920549" w:rsidRPr="00084AF0" w:rsidRDefault="00920549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C49CC" w:rsidRPr="00084AF0" w:rsidRDefault="00BB3C9B" w:rsidP="00CC49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  <w:u w:val="single"/>
        </w:rPr>
        <w:t>TIME</w:t>
      </w:r>
      <w:r w:rsidR="00920549" w:rsidRPr="00084AF0">
        <w:rPr>
          <w:rFonts w:ascii="Calibri" w:hAnsi="Calibri" w:cs="Calibri"/>
          <w:b w:val="0"/>
          <w:sz w:val="24"/>
          <w:u w:val="single"/>
        </w:rPr>
        <w:t>:</w:t>
      </w:r>
      <w:r w:rsidR="00920549" w:rsidRPr="00084AF0">
        <w:rPr>
          <w:rFonts w:ascii="Calibri" w:hAnsi="Calibri" w:cs="Calibri"/>
          <w:b w:val="0"/>
          <w:sz w:val="24"/>
        </w:rPr>
        <w:t xml:space="preserve"> </w:t>
      </w:r>
      <w:r w:rsidRPr="00084AF0">
        <w:rPr>
          <w:rFonts w:ascii="Calibri" w:hAnsi="Calibri" w:cs="Calibri"/>
          <w:b w:val="0"/>
          <w:sz w:val="24"/>
        </w:rPr>
        <w:t>This is the time the invoice was written.</w:t>
      </w:r>
    </w:p>
    <w:p w:rsidR="00CC49CC" w:rsidRPr="00CC49CC" w:rsidRDefault="00CC49CC" w:rsidP="00CC49CC">
      <w:pPr>
        <w:pStyle w:val="Body"/>
      </w:pPr>
      <w:r w:rsidRPr="00712E6A">
        <w:rPr>
          <w:noProof/>
        </w:rPr>
        <w:pict>
          <v:shape id="_x0000_i1027" type="#_x0000_t75" style="width:199.5pt;height:122.25pt;visibility:visible">
            <v:imagedata r:id="rId9" o:title=""/>
          </v:shape>
        </w:pict>
      </w:r>
    </w:p>
    <w:p w:rsidR="00920549" w:rsidRPr="00084AF0" w:rsidRDefault="00920549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6453B" w:rsidRPr="00084AF0" w:rsidRDefault="00BB3C9B" w:rsidP="0092054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084AF0">
        <w:rPr>
          <w:rFonts w:ascii="Calibri" w:hAnsi="Calibri" w:cs="Calibri"/>
          <w:b w:val="0"/>
          <w:sz w:val="24"/>
          <w:u w:val="single"/>
        </w:rPr>
        <w:t>ACTION Code</w:t>
      </w:r>
      <w:r w:rsidR="00920549" w:rsidRPr="00084AF0">
        <w:rPr>
          <w:rFonts w:ascii="Calibri" w:hAnsi="Calibri" w:cs="Calibri"/>
          <w:b w:val="0"/>
          <w:sz w:val="24"/>
          <w:u w:val="single"/>
        </w:rPr>
        <w:t>:</w:t>
      </w:r>
      <w:r w:rsidR="00920549" w:rsidRPr="00084AF0">
        <w:rPr>
          <w:rFonts w:ascii="Calibri" w:hAnsi="Calibri" w:cs="Calibri"/>
          <w:b w:val="0"/>
          <w:sz w:val="24"/>
        </w:rPr>
        <w:t xml:space="preserve"> </w:t>
      </w:r>
      <w:r w:rsidR="0096453B" w:rsidRPr="00084AF0">
        <w:rPr>
          <w:rFonts w:ascii="Calibri" w:hAnsi="Calibri" w:cs="Calibri"/>
          <w:b w:val="0"/>
          <w:sz w:val="24"/>
        </w:rPr>
        <w:t>These Action Codes are listed on the first page of the printout or display:</w:t>
      </w:r>
      <w:r w:rsidR="0096453B" w:rsidRPr="00084AF0">
        <w:rPr>
          <w:rFonts w:ascii="Calibri" w:hAnsi="Calibri" w:cs="Calibri"/>
          <w:sz w:val="24"/>
        </w:rPr>
        <w:t xml:space="preserve"> </w:t>
      </w:r>
    </w:p>
    <w:p w:rsidR="00920549" w:rsidRPr="00084AF0" w:rsidRDefault="00920549" w:rsidP="00920549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4"/>
        </w:rPr>
      </w:pPr>
    </w:p>
    <w:p w:rsidR="004C42BC" w:rsidRPr="00084AF0" w:rsidRDefault="004C42BC" w:rsidP="00920549">
      <w:pPr>
        <w:pStyle w:val="Indent"/>
        <w:numPr>
          <w:ilvl w:val="0"/>
          <w:numId w:val="6"/>
        </w:numPr>
        <w:spacing w:before="0"/>
        <w:contextualSpacing/>
        <w:jc w:val="left"/>
        <w:rPr>
          <w:rStyle w:val="Indent2Char"/>
          <w:rFonts w:ascii="Calibri" w:hAnsi="Calibri" w:cs="Calibri"/>
          <w:sz w:val="24"/>
        </w:rPr>
      </w:pPr>
      <w:r w:rsidRPr="00084AF0">
        <w:rPr>
          <w:rFonts w:ascii="Calibri" w:hAnsi="Calibri" w:cs="Calibri"/>
          <w:b/>
          <w:bCs/>
          <w:sz w:val="24"/>
        </w:rPr>
        <w:t>C</w:t>
      </w:r>
      <w:r w:rsidR="00920549" w:rsidRPr="00084AF0">
        <w:rPr>
          <w:rFonts w:ascii="Calibri" w:hAnsi="Calibri" w:cs="Calibri"/>
          <w:sz w:val="24"/>
        </w:rPr>
        <w:t>=</w:t>
      </w:r>
      <w:r w:rsidRPr="00084AF0">
        <w:rPr>
          <w:rStyle w:val="Indent2Char"/>
          <w:rFonts w:ascii="Calibri" w:hAnsi="Calibri" w:cs="Calibri"/>
          <w:sz w:val="24"/>
        </w:rPr>
        <w:t>Change in the cash, c</w:t>
      </w:r>
      <w:r w:rsidR="0096453B" w:rsidRPr="00084AF0">
        <w:rPr>
          <w:rStyle w:val="Indent2Char"/>
          <w:rFonts w:ascii="Calibri" w:hAnsi="Calibri" w:cs="Calibri"/>
          <w:sz w:val="24"/>
        </w:rPr>
        <w:t>harge, or Farm Plan Codes (indicates there was</w:t>
      </w:r>
      <w:r w:rsidRPr="00084AF0">
        <w:rPr>
          <w:rStyle w:val="Indent2Char"/>
          <w:rFonts w:ascii="Calibri" w:hAnsi="Calibri" w:cs="Calibri"/>
          <w:sz w:val="24"/>
        </w:rPr>
        <w:t xml:space="preserve"> </w:t>
      </w:r>
      <w:r w:rsidR="0096453B" w:rsidRPr="00084AF0">
        <w:rPr>
          <w:rStyle w:val="Indent2Char"/>
          <w:rFonts w:ascii="Calibri" w:hAnsi="Calibri" w:cs="Calibri"/>
          <w:sz w:val="24"/>
        </w:rPr>
        <w:t>a change</w:t>
      </w:r>
      <w:r w:rsidRPr="00084AF0">
        <w:rPr>
          <w:rStyle w:val="Indent2Char"/>
          <w:rFonts w:ascii="Calibri" w:hAnsi="Calibri" w:cs="Calibri"/>
          <w:sz w:val="24"/>
        </w:rPr>
        <w:t xml:space="preserve"> made to</w:t>
      </w:r>
      <w:r w:rsidR="0096453B" w:rsidRPr="00084AF0">
        <w:rPr>
          <w:rStyle w:val="Indent2Char"/>
          <w:rFonts w:ascii="Calibri" w:hAnsi="Calibri" w:cs="Calibri"/>
          <w:sz w:val="24"/>
        </w:rPr>
        <w:t xml:space="preserve"> alter the type of sale)</w:t>
      </w:r>
    </w:p>
    <w:p w:rsidR="0096453B" w:rsidRPr="00084AF0" w:rsidRDefault="0096453B" w:rsidP="00920549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084AF0">
        <w:rPr>
          <w:rFonts w:ascii="Calibri" w:hAnsi="Calibri" w:cs="Calibri"/>
          <w:b/>
          <w:bCs/>
          <w:sz w:val="24"/>
        </w:rPr>
        <w:t>I</w:t>
      </w:r>
      <w:r w:rsidR="00920549" w:rsidRPr="00084AF0">
        <w:rPr>
          <w:rFonts w:ascii="Calibri" w:hAnsi="Calibri" w:cs="Calibri"/>
          <w:sz w:val="24"/>
        </w:rPr>
        <w:t>=</w:t>
      </w:r>
      <w:r w:rsidRPr="00084AF0">
        <w:rPr>
          <w:rFonts w:ascii="Calibri" w:hAnsi="Calibri" w:cs="Calibri"/>
          <w:sz w:val="24"/>
        </w:rPr>
        <w:t>Invoice Printed (indicates the invoice was printed)</w:t>
      </w:r>
    </w:p>
    <w:p w:rsidR="0096453B" w:rsidRPr="00084AF0" w:rsidRDefault="0096453B" w:rsidP="00920549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084AF0">
        <w:rPr>
          <w:rFonts w:ascii="Calibri" w:hAnsi="Calibri" w:cs="Calibri"/>
          <w:b/>
          <w:bCs/>
          <w:sz w:val="24"/>
        </w:rPr>
        <w:t>V</w:t>
      </w:r>
      <w:r w:rsidR="00920549" w:rsidRPr="00084AF0">
        <w:rPr>
          <w:rFonts w:ascii="Calibri" w:hAnsi="Calibri" w:cs="Calibri"/>
          <w:sz w:val="24"/>
        </w:rPr>
        <w:t>=</w:t>
      </w:r>
      <w:r w:rsidRPr="00084AF0">
        <w:rPr>
          <w:rFonts w:ascii="Calibri" w:hAnsi="Calibri" w:cs="Calibri"/>
          <w:sz w:val="24"/>
        </w:rPr>
        <w:t>Voided Sale (indicates the sale was voided)</w:t>
      </w:r>
    </w:p>
    <w:p w:rsidR="0096453B" w:rsidRPr="00084AF0" w:rsidRDefault="0096453B" w:rsidP="00920549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084AF0">
        <w:rPr>
          <w:rFonts w:ascii="Calibri" w:hAnsi="Calibri" w:cs="Calibri"/>
          <w:b/>
          <w:bCs/>
          <w:sz w:val="24"/>
        </w:rPr>
        <w:t>P</w:t>
      </w:r>
      <w:r w:rsidR="00920549" w:rsidRPr="00084AF0">
        <w:rPr>
          <w:rFonts w:ascii="Calibri" w:hAnsi="Calibri" w:cs="Calibri"/>
          <w:sz w:val="24"/>
        </w:rPr>
        <w:t>=</w:t>
      </w:r>
      <w:r w:rsidRPr="00084AF0">
        <w:rPr>
          <w:rFonts w:ascii="Calibri" w:hAnsi="Calibri" w:cs="Calibri"/>
          <w:sz w:val="24"/>
        </w:rPr>
        <w:t>Service Management Invoice (the transaction is an SMS invoice)</w:t>
      </w:r>
    </w:p>
    <w:sectPr w:rsidR="0096453B" w:rsidRPr="00084AF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84AF0" w:rsidRDefault="00084AF0">
      <w:r>
        <w:separator/>
      </w:r>
    </w:p>
  </w:endnote>
  <w:endnote w:type="continuationSeparator" w:id="0">
    <w:p w:rsidR="00084AF0" w:rsidRDefault="00084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729C5" w:rsidRDefault="001729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15420" w:rsidRPr="00956C83" w:rsidRDefault="00B15420" w:rsidP="00B15420">
    <w:pPr>
      <w:pStyle w:val="Footer1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729C5" w:rsidRDefault="001729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84AF0" w:rsidRDefault="00084AF0">
      <w:r>
        <w:separator/>
      </w:r>
    </w:p>
  </w:footnote>
  <w:footnote w:type="continuationSeparator" w:id="0">
    <w:p w:rsidR="00084AF0" w:rsidRDefault="00084A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729C5" w:rsidRDefault="001729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15420" w:rsidRDefault="00B15420" w:rsidP="00B15420">
    <w:pPr>
      <w:pStyle w:val="Header"/>
      <w:rPr>
        <w:b w:val="0"/>
      </w:rPr>
    </w:pPr>
    <w:r>
      <w:t>POS Transaction Report</w:t>
    </w:r>
    <w:r>
      <w:tab/>
    </w:r>
    <w:r>
      <w:rPr>
        <w:b w:val="0"/>
      </w:rPr>
      <w:t>Parts Reports</w:t>
    </w:r>
  </w:p>
  <w:p w:rsidR="0096453B" w:rsidRPr="007E7E77" w:rsidRDefault="00B15420" w:rsidP="00B15420">
    <w:pPr>
      <w:pStyle w:val="Header"/>
      <w:rPr>
        <w:b w:val="0"/>
        <w:sz w:val="16"/>
        <w:szCs w:val="16"/>
      </w:rPr>
    </w:pPr>
    <w:proofErr w:type="spellStart"/>
    <w:r w:rsidRPr="007E7E77">
      <w:rPr>
        <w:b w:val="0"/>
        <w:sz w:val="16"/>
        <w:szCs w:val="16"/>
      </w:rPr>
      <w:t>Netview</w:t>
    </w:r>
    <w:proofErr w:type="spellEnd"/>
    <w:r w:rsidRPr="007E7E77">
      <w:rPr>
        <w:b w:val="0"/>
        <w:sz w:val="16"/>
        <w:szCs w:val="1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729C5" w:rsidRDefault="001729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4AE0D15C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D5E435C"/>
    <w:multiLevelType w:val="hybridMultilevel"/>
    <w:tmpl w:val="C0808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3D339C"/>
    <w:multiLevelType w:val="hybridMultilevel"/>
    <w:tmpl w:val="55669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051423"/>
    <w:multiLevelType w:val="hybridMultilevel"/>
    <w:tmpl w:val="AC98F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2C05"/>
    <w:rsid w:val="00064C1C"/>
    <w:rsid w:val="00084AF0"/>
    <w:rsid w:val="00086002"/>
    <w:rsid w:val="00090A82"/>
    <w:rsid w:val="00095EAA"/>
    <w:rsid w:val="000A7B69"/>
    <w:rsid w:val="00144DF3"/>
    <w:rsid w:val="001729C5"/>
    <w:rsid w:val="002008FC"/>
    <w:rsid w:val="002C683E"/>
    <w:rsid w:val="00317309"/>
    <w:rsid w:val="0034613E"/>
    <w:rsid w:val="00456B1E"/>
    <w:rsid w:val="00486885"/>
    <w:rsid w:val="00493577"/>
    <w:rsid w:val="004C42BC"/>
    <w:rsid w:val="004F3481"/>
    <w:rsid w:val="00512151"/>
    <w:rsid w:val="005239A6"/>
    <w:rsid w:val="005F0B82"/>
    <w:rsid w:val="00682C05"/>
    <w:rsid w:val="006A6DC7"/>
    <w:rsid w:val="006B0D60"/>
    <w:rsid w:val="006D2B81"/>
    <w:rsid w:val="007058E1"/>
    <w:rsid w:val="00725A76"/>
    <w:rsid w:val="00735409"/>
    <w:rsid w:val="007E7E77"/>
    <w:rsid w:val="00920549"/>
    <w:rsid w:val="00956C83"/>
    <w:rsid w:val="00962B75"/>
    <w:rsid w:val="0096453B"/>
    <w:rsid w:val="009B4D86"/>
    <w:rsid w:val="009F1AD0"/>
    <w:rsid w:val="00A11641"/>
    <w:rsid w:val="00A1422F"/>
    <w:rsid w:val="00A60D03"/>
    <w:rsid w:val="00A67A80"/>
    <w:rsid w:val="00A8375D"/>
    <w:rsid w:val="00A92B50"/>
    <w:rsid w:val="00AA73E6"/>
    <w:rsid w:val="00AB712A"/>
    <w:rsid w:val="00B15420"/>
    <w:rsid w:val="00BB3C9B"/>
    <w:rsid w:val="00C04AEB"/>
    <w:rsid w:val="00C22DF9"/>
    <w:rsid w:val="00C8118D"/>
    <w:rsid w:val="00CA0B29"/>
    <w:rsid w:val="00CC49CC"/>
    <w:rsid w:val="00DD5F53"/>
    <w:rsid w:val="00DD68FD"/>
    <w:rsid w:val="00E72723"/>
    <w:rsid w:val="00EF5A9F"/>
    <w:rsid w:val="00F437E3"/>
    <w:rsid w:val="00F9729D"/>
    <w:rsid w:val="00FB1397"/>
    <w:rsid w:val="00FC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B7213AE2-B97B-4219-B553-26795E30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link w:val="IndentChar"/>
    <w:pPr>
      <w:spacing w:before="240"/>
      <w:ind w:left="331"/>
    </w:pPr>
  </w:style>
  <w:style w:type="paragraph" w:customStyle="1" w:styleId="IndentText">
    <w:name w:val="Indent Text"/>
    <w:basedOn w:val="Indent"/>
    <w:link w:val="IndentTextChar"/>
    <w:pPr>
      <w:spacing w:before="0"/>
    </w:pPr>
  </w:style>
  <w:style w:type="paragraph" w:customStyle="1" w:styleId="Indent2">
    <w:name w:val="Indent2"/>
    <w:basedOn w:val="Indent"/>
    <w:link w:val="Indent2Char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character" w:customStyle="1" w:styleId="IndentChar">
    <w:name w:val="Indent Char"/>
    <w:link w:val="Indent"/>
    <w:rsid w:val="004C42BC"/>
    <w:rPr>
      <w:rFonts w:ascii="Verdana" w:hAnsi="Verdana"/>
      <w:szCs w:val="24"/>
      <w:lang w:val="en-US" w:eastAsia="en-US" w:bidi="ar-SA"/>
    </w:rPr>
  </w:style>
  <w:style w:type="character" w:customStyle="1" w:styleId="IndentTextChar">
    <w:name w:val="Indent Text Char"/>
    <w:basedOn w:val="IndentChar"/>
    <w:link w:val="IndentText"/>
    <w:rsid w:val="004C42BC"/>
    <w:rPr>
      <w:rFonts w:ascii="Verdana" w:hAnsi="Verdana"/>
      <w:szCs w:val="24"/>
      <w:lang w:val="en-US" w:eastAsia="en-US" w:bidi="ar-SA"/>
    </w:rPr>
  </w:style>
  <w:style w:type="character" w:customStyle="1" w:styleId="Indent2Char">
    <w:name w:val="Indent2 Char"/>
    <w:basedOn w:val="IndentChar"/>
    <w:link w:val="Indent2"/>
    <w:rsid w:val="004C42BC"/>
    <w:rPr>
      <w:rFonts w:ascii="Verdana" w:hAnsi="Verdana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_Document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HBS_Documentation.dot</Template>
  <TotalTime>0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2009-01-15T21:35:00Z</cp:lastPrinted>
  <dcterms:created xsi:type="dcterms:W3CDTF">2026-01-17T14:05:00Z</dcterms:created>
  <dcterms:modified xsi:type="dcterms:W3CDTF">2026-01-17T14:05:00Z</dcterms:modified>
</cp:coreProperties>
</file>