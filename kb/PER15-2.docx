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D9B" w:rsidRPr="00B17F4B" w:rsidRDefault="002F0D9B" w:rsidP="002F0D9B">
      <w:pPr>
        <w:jc w:val="left"/>
        <w:rPr>
          <w:rFonts w:ascii="Calibri" w:hAnsi="Calibri"/>
          <w:noProof/>
          <w:sz w:val="36"/>
          <w:szCs w:val="36"/>
          <w:u w:val="single"/>
        </w:rPr>
      </w:pPr>
      <w:r w:rsidRPr="00B17F4B">
        <w:rPr>
          <w:rFonts w:ascii="Calibri" w:hAnsi="Calibri"/>
          <w:noProof/>
          <w:sz w:val="36"/>
          <w:szCs w:val="36"/>
          <w:u w:val="single"/>
        </w:rPr>
        <w:t>PER: Part w/Environmental Charges</w:t>
      </w:r>
    </w:p>
    <w:p w:rsidR="002F0D9B" w:rsidRDefault="002F0D9B">
      <w:pPr>
        <w:rPr>
          <w:noProof/>
        </w:rPr>
      </w:pPr>
    </w:p>
    <w:p w:rsidR="00CC6F93" w:rsidRDefault="00CC6F93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.2pt;margin-top:9pt;width:434.4pt;height:171pt;z-index:251657728">
            <v:shadow on="t" color="black" offset="4pt,4pt" offset2="-4pt,-4pt"/>
            <v:textbox style="mso-next-textbox:#_x0000_s1028">
              <w:txbxContent>
                <w:p w:rsidR="00B32375" w:rsidRPr="00C078BB" w:rsidRDefault="00B32375" w:rsidP="009B3962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>HBS SYSTEMS DEALER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>Aug 31 200</w:t>
                  </w:r>
                  <w:r w:rsidR="009B3962" w:rsidRPr="00C078BB">
                    <w:rPr>
                      <w:sz w:val="14"/>
                      <w:szCs w:val="14"/>
                    </w:rPr>
                    <w:t>8</w:t>
                  </w:r>
                  <w:r w:rsidRPr="00C078BB">
                    <w:rPr>
                      <w:sz w:val="14"/>
                      <w:szCs w:val="14"/>
                    </w:rPr>
                    <w:t xml:space="preserve">                       PARTS W/ENVIRONMENTAL CHARGES                     Page   1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 xml:space="preserve">Env CD Part No.  Description Ven </w:t>
                  </w:r>
                  <w:proofErr w:type="spellStart"/>
                  <w:r w:rsidRPr="00C078BB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C078BB">
                    <w:rPr>
                      <w:sz w:val="14"/>
                      <w:szCs w:val="14"/>
                    </w:rPr>
                    <w:t xml:space="preserve"> SRC SC BinLoc1 BinLoc2 BinLoc3 O/O  OH #CurMoSls #12MoSls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>AF     19063608  TIRE DISP   150 NEW 150  1 85D3                     0   12    3.00      23.00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>AF     19261128  TIRE DISP   150 NEW 150  1 85D4                     1    5   10.00      50.00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 xml:space="preserve">                                                                             ------  ---------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>Total for Env CD AF:                                                          13.00      73.00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 xml:space="preserve">BT     50992235  </w:t>
                  </w:r>
                  <w:smartTag w:uri="urn:schemas-microsoft-com:office:smarttags" w:element="place">
                    <w:r w:rsidRPr="00C078BB">
                      <w:rPr>
                        <w:sz w:val="14"/>
                        <w:szCs w:val="14"/>
                      </w:rPr>
                      <w:t>BATTERY</w:t>
                    </w:r>
                  </w:smartTag>
                  <w:r w:rsidRPr="00C078BB">
                    <w:rPr>
                      <w:sz w:val="14"/>
                      <w:szCs w:val="14"/>
                    </w:rPr>
                    <w:t xml:space="preserve"> FEE 150 NEW 150  1 9B22                     0   15    3.00      10.00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 xml:space="preserve">BT     50992236  </w:t>
                  </w:r>
                  <w:smartTag w:uri="urn:schemas-microsoft-com:office:smarttags" w:element="place">
                    <w:r w:rsidRPr="00C078BB">
                      <w:rPr>
                        <w:sz w:val="14"/>
                        <w:szCs w:val="14"/>
                      </w:rPr>
                      <w:t>BATTERY</w:t>
                    </w:r>
                  </w:smartTag>
                  <w:r w:rsidRPr="00C078BB">
                    <w:rPr>
                      <w:sz w:val="14"/>
                      <w:szCs w:val="14"/>
                    </w:rPr>
                    <w:t xml:space="preserve"> FEE 150 NEW 150  1 9B23                     0   18    2.00       8.00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 xml:space="preserve">                                                                             ------  ---------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>Total for Env CD BT:                                                           5.00      18.00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 xml:space="preserve">                                                                           ========    =======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C078BB">
                    <w:rPr>
                      <w:sz w:val="14"/>
                      <w:szCs w:val="14"/>
                    </w:rPr>
                    <w:t>REPORT TOTAL:                                                                 18.00      91.00</w:t>
                  </w:r>
                </w:p>
                <w:p w:rsidR="00B32375" w:rsidRPr="00C078BB" w:rsidRDefault="00B32375" w:rsidP="009B3962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</w:txbxContent>
            </v:textbox>
            <w10:wrap type="square"/>
          </v:shape>
        </w:pict>
      </w:r>
    </w:p>
    <w:p w:rsidR="00B32375" w:rsidRPr="00B17F4B" w:rsidRDefault="00B32375" w:rsidP="002F0D9B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B17F4B">
        <w:rPr>
          <w:rFonts w:ascii="Calibri" w:hAnsi="Calibri"/>
          <w:noProof/>
          <w:sz w:val="22"/>
          <w:szCs w:val="22"/>
        </w:rPr>
        <w:t>This report writer report looks for parts that have an Environmental Charge attached to them.  It prompts for a vendor number so you can check the parts from one vendor or all of them.  It sorts the records by Environmental Charge code.</w:t>
      </w:r>
    </w:p>
    <w:p w:rsidR="002F0D9B" w:rsidRPr="00B17F4B" w:rsidRDefault="002F0D9B" w:rsidP="002F0D9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F0D9B" w:rsidRPr="00B17F4B" w:rsidRDefault="00B32375" w:rsidP="002F0D9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17F4B">
        <w:rPr>
          <w:rFonts w:ascii="Calibri" w:hAnsi="Calibri"/>
          <w:sz w:val="22"/>
          <w:szCs w:val="22"/>
        </w:rPr>
        <w:t xml:space="preserve">To access Report Writer, </w:t>
      </w:r>
      <w:r w:rsidR="002F0D9B" w:rsidRPr="00B17F4B">
        <w:rPr>
          <w:rFonts w:ascii="Calibri" w:hAnsi="Calibri"/>
          <w:sz w:val="22"/>
          <w:szCs w:val="22"/>
        </w:rPr>
        <w:t>you can either:</w:t>
      </w:r>
    </w:p>
    <w:p w:rsidR="00B32375" w:rsidRPr="00B17F4B" w:rsidRDefault="002F0D9B" w:rsidP="002F0D9B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17F4B">
        <w:rPr>
          <w:rFonts w:ascii="Calibri" w:hAnsi="Calibri"/>
          <w:sz w:val="22"/>
          <w:szCs w:val="22"/>
        </w:rPr>
        <w:t>Select “Report Writer” from the menu, click</w:t>
      </w:r>
      <w:r w:rsidR="00B32375" w:rsidRPr="00B17F4B">
        <w:rPr>
          <w:rFonts w:ascii="Calibri" w:hAnsi="Calibri"/>
          <w:sz w:val="22"/>
          <w:szCs w:val="22"/>
        </w:rPr>
        <w:t xml:space="preserve"> </w:t>
      </w:r>
      <w:r w:rsidRPr="00B17F4B">
        <w:rPr>
          <w:rFonts w:ascii="Calibri" w:hAnsi="Calibri"/>
          <w:sz w:val="22"/>
          <w:szCs w:val="22"/>
        </w:rPr>
        <w:t>“</w:t>
      </w:r>
      <w:r w:rsidR="00B32375" w:rsidRPr="00B17F4B">
        <w:rPr>
          <w:rFonts w:ascii="Calibri" w:hAnsi="Calibri"/>
          <w:sz w:val="22"/>
          <w:szCs w:val="22"/>
        </w:rPr>
        <w:t>Print an Established Report</w:t>
      </w:r>
      <w:r w:rsidRPr="00B17F4B">
        <w:rPr>
          <w:rFonts w:ascii="Calibri" w:hAnsi="Calibri"/>
          <w:sz w:val="22"/>
          <w:szCs w:val="22"/>
        </w:rPr>
        <w:t>,” and choose the report number.</w:t>
      </w:r>
    </w:p>
    <w:p w:rsidR="00983B5D" w:rsidRPr="00B17F4B" w:rsidRDefault="002F0D9B" w:rsidP="002F0D9B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</w:rPr>
        <w:t>T</w:t>
      </w:r>
      <w:r w:rsidR="00983B5D" w:rsidRPr="00B17F4B">
        <w:rPr>
          <w:rFonts w:ascii="Calibri" w:hAnsi="Calibri"/>
          <w:b w:val="0"/>
          <w:sz w:val="22"/>
          <w:szCs w:val="22"/>
        </w:rPr>
        <w:t xml:space="preserve">ype </w:t>
      </w:r>
      <w:r w:rsidRPr="00B17F4B">
        <w:rPr>
          <w:rFonts w:ascii="Calibri" w:hAnsi="Calibri"/>
          <w:b w:val="0"/>
          <w:sz w:val="22"/>
          <w:szCs w:val="22"/>
        </w:rPr>
        <w:t>“</w:t>
      </w:r>
      <w:r w:rsidR="00983B5D" w:rsidRPr="00B17F4B">
        <w:rPr>
          <w:rFonts w:ascii="Calibri" w:hAnsi="Calibri"/>
          <w:b w:val="0"/>
          <w:sz w:val="22"/>
          <w:szCs w:val="22"/>
        </w:rPr>
        <w:t>PER</w:t>
      </w:r>
      <w:r w:rsidRPr="00B17F4B">
        <w:rPr>
          <w:rFonts w:ascii="Calibri" w:hAnsi="Calibri"/>
          <w:b w:val="0"/>
          <w:sz w:val="22"/>
          <w:szCs w:val="22"/>
        </w:rPr>
        <w:t>”</w:t>
      </w:r>
      <w:r w:rsidR="00983B5D" w:rsidRPr="00B17F4B">
        <w:rPr>
          <w:rFonts w:ascii="Calibri" w:hAnsi="Calibri"/>
          <w:b w:val="0"/>
          <w:sz w:val="22"/>
          <w:szCs w:val="22"/>
        </w:rPr>
        <w:t xml:space="preserve"> </w:t>
      </w:r>
      <w:r w:rsidR="00042A7F" w:rsidRPr="00B17F4B">
        <w:rPr>
          <w:rFonts w:ascii="Calibri" w:hAnsi="Calibri"/>
          <w:b w:val="0"/>
          <w:sz w:val="22"/>
          <w:szCs w:val="22"/>
        </w:rPr>
        <w:t>in the Shortcuts Bar</w:t>
      </w:r>
      <w:r w:rsidR="00EF581F" w:rsidRPr="00B17F4B">
        <w:rPr>
          <w:rFonts w:ascii="Calibri" w:hAnsi="Calibri"/>
          <w:b w:val="0"/>
          <w:sz w:val="22"/>
          <w:szCs w:val="22"/>
        </w:rPr>
        <w:t xml:space="preserve"> </w:t>
      </w:r>
      <w:r w:rsidR="00983B5D" w:rsidRPr="00B17F4B">
        <w:rPr>
          <w:rFonts w:ascii="Calibri" w:hAnsi="Calibri"/>
          <w:b w:val="0"/>
          <w:sz w:val="22"/>
          <w:szCs w:val="22"/>
        </w:rPr>
        <w:t>and select the report number.</w:t>
      </w:r>
    </w:p>
    <w:p w:rsidR="002F0D9B" w:rsidRPr="00B17F4B" w:rsidRDefault="002F0D9B" w:rsidP="002F0D9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2F0D9B" w:rsidP="002F0D9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17F4B">
        <w:rPr>
          <w:rFonts w:ascii="Calibri" w:hAnsi="Calibri"/>
          <w:b/>
          <w:sz w:val="22"/>
          <w:szCs w:val="22"/>
          <w:u w:val="single"/>
        </w:rPr>
        <w:t>Report Detail:</w:t>
      </w:r>
      <w:r w:rsidRPr="00B17F4B">
        <w:rPr>
          <w:rFonts w:ascii="Calibri" w:hAnsi="Calibri"/>
          <w:sz w:val="22"/>
          <w:szCs w:val="22"/>
        </w:rPr>
        <w:t xml:space="preserve"> </w:t>
      </w:r>
      <w:r w:rsidR="00B32375" w:rsidRPr="00B17F4B">
        <w:rPr>
          <w:rFonts w:ascii="Calibri" w:hAnsi="Calibri"/>
          <w:sz w:val="22"/>
          <w:szCs w:val="22"/>
        </w:rPr>
        <w:t>This report contains the following information: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Env CD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environmental charge code on the part number.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Part No.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part number with the environmental charge.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Description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Ven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F0D9B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B17F4B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2F0D9B" w:rsidRPr="00B17F4B">
        <w:rPr>
          <w:rFonts w:ascii="Calibri" w:hAnsi="Calibri"/>
          <w:b w:val="0"/>
          <w:sz w:val="22"/>
          <w:szCs w:val="22"/>
        </w:rPr>
        <w:t>:</w:t>
      </w:r>
      <w:r w:rsidRPr="00B17F4B">
        <w:rPr>
          <w:rFonts w:ascii="Calibri" w:hAnsi="Calibri"/>
          <w:b w:val="0"/>
          <w:sz w:val="22"/>
          <w:szCs w:val="22"/>
        </w:rPr>
        <w:t xml:space="preserve"> 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2F0D9B" w:rsidRPr="00B17F4B" w:rsidRDefault="00B32375" w:rsidP="002F0D9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</w:rPr>
        <w:t>New</w:t>
      </w:r>
    </w:p>
    <w:p w:rsidR="002F0D9B" w:rsidRPr="00B17F4B" w:rsidRDefault="002F0D9B" w:rsidP="002F0D9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</w:rPr>
        <w:t>Reman</w:t>
      </w:r>
    </w:p>
    <w:p w:rsidR="002F0D9B" w:rsidRPr="00B17F4B" w:rsidRDefault="002F0D9B" w:rsidP="002F0D9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</w:rPr>
        <w:t>Core</w:t>
      </w:r>
    </w:p>
    <w:p w:rsidR="002F0D9B" w:rsidRPr="00B17F4B" w:rsidRDefault="00B32375" w:rsidP="002F0D9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</w:rPr>
        <w:t>Used</w:t>
      </w:r>
    </w:p>
    <w:p w:rsidR="00B32375" w:rsidRPr="00B17F4B" w:rsidRDefault="002F0D9B" w:rsidP="002F0D9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</w:rPr>
        <w:t>Memo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B17F4B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SC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="00042A7F" w:rsidRPr="00B17F4B">
        <w:rPr>
          <w:rFonts w:ascii="Calibri" w:hAnsi="Calibri"/>
          <w:b w:val="0"/>
          <w:sz w:val="22"/>
          <w:szCs w:val="22"/>
        </w:rPr>
        <w:t>This</w:t>
      </w:r>
      <w:r w:rsidRPr="00B17F4B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lastRenderedPageBreak/>
        <w:t>Bin Loc1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Bin Loc2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an alternate bin location for this part.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Bin Loc3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an alternate bin location for this part.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O/O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quantity currently on order for this part.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OH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#CurMoSls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the quantity of current month sales for this part number.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#12MoSls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>This the quantity of sales for the last 12 months for this part number.</w:t>
      </w:r>
    </w:p>
    <w:p w:rsidR="002F0D9B" w:rsidRPr="00B17F4B" w:rsidRDefault="002F0D9B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2375" w:rsidRPr="00B17F4B" w:rsidRDefault="00B32375" w:rsidP="002F0D9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17F4B">
        <w:rPr>
          <w:rFonts w:ascii="Calibri" w:hAnsi="Calibri"/>
          <w:b w:val="0"/>
          <w:sz w:val="22"/>
          <w:szCs w:val="22"/>
          <w:u w:val="single"/>
        </w:rPr>
        <w:t>Report Totals</w:t>
      </w:r>
      <w:r w:rsidR="002F0D9B" w:rsidRPr="00B17F4B">
        <w:rPr>
          <w:rFonts w:ascii="Calibri" w:hAnsi="Calibri"/>
          <w:b w:val="0"/>
          <w:sz w:val="22"/>
          <w:szCs w:val="22"/>
          <w:u w:val="single"/>
        </w:rPr>
        <w:t>:</w:t>
      </w:r>
      <w:r w:rsidR="002F0D9B" w:rsidRPr="00B17F4B">
        <w:rPr>
          <w:rFonts w:ascii="Calibri" w:hAnsi="Calibri"/>
          <w:b w:val="0"/>
          <w:sz w:val="22"/>
          <w:szCs w:val="22"/>
        </w:rPr>
        <w:t xml:space="preserve"> </w:t>
      </w:r>
      <w:r w:rsidRPr="00B17F4B">
        <w:rPr>
          <w:rFonts w:ascii="Calibri" w:hAnsi="Calibri"/>
          <w:b w:val="0"/>
          <w:sz w:val="22"/>
          <w:szCs w:val="22"/>
        </w:rPr>
        <w:t xml:space="preserve">This report provides a total of the </w:t>
      </w:r>
      <w:r w:rsidR="00042A7F" w:rsidRPr="00B17F4B">
        <w:rPr>
          <w:rFonts w:ascii="Calibri" w:hAnsi="Calibri"/>
          <w:b w:val="0"/>
          <w:sz w:val="22"/>
          <w:szCs w:val="22"/>
        </w:rPr>
        <w:t xml:space="preserve">number </w:t>
      </w:r>
      <w:r w:rsidRPr="00B17F4B">
        <w:rPr>
          <w:rFonts w:ascii="Calibri" w:hAnsi="Calibri"/>
          <w:b w:val="0"/>
          <w:sz w:val="22"/>
          <w:szCs w:val="22"/>
        </w:rPr>
        <w:t xml:space="preserve">of Current Month Sales and </w:t>
      </w:r>
      <w:r w:rsidR="00042A7F" w:rsidRPr="00B17F4B">
        <w:rPr>
          <w:rFonts w:ascii="Calibri" w:hAnsi="Calibri"/>
          <w:b w:val="0"/>
          <w:sz w:val="22"/>
          <w:szCs w:val="22"/>
        </w:rPr>
        <w:t>the number</w:t>
      </w:r>
      <w:r w:rsidRPr="00B17F4B">
        <w:rPr>
          <w:rFonts w:ascii="Calibri" w:hAnsi="Calibri"/>
          <w:b w:val="0"/>
          <w:sz w:val="22"/>
          <w:szCs w:val="22"/>
        </w:rPr>
        <w:t xml:space="preserve"> of Sales in the last 12 months for each environmental charge</w:t>
      </w:r>
      <w:r w:rsidR="00042A7F" w:rsidRPr="00B17F4B">
        <w:rPr>
          <w:rFonts w:ascii="Calibri" w:hAnsi="Calibri"/>
          <w:b w:val="0"/>
          <w:sz w:val="22"/>
          <w:szCs w:val="22"/>
        </w:rPr>
        <w:t>,</w:t>
      </w:r>
      <w:r w:rsidRPr="00B17F4B">
        <w:rPr>
          <w:rFonts w:ascii="Calibri" w:hAnsi="Calibri"/>
          <w:b w:val="0"/>
          <w:sz w:val="22"/>
          <w:szCs w:val="22"/>
        </w:rPr>
        <w:t xml:space="preserve"> and a report total.</w:t>
      </w:r>
    </w:p>
    <w:sectPr w:rsidR="00B32375" w:rsidRPr="00B17F4B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5216" w:rsidRDefault="00BE5216">
      <w:r>
        <w:separator/>
      </w:r>
    </w:p>
  </w:endnote>
  <w:endnote w:type="continuationSeparator" w:id="0">
    <w:p w:rsidR="00BE5216" w:rsidRDefault="00BE5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5216" w:rsidRDefault="00BE5216">
      <w:r>
        <w:separator/>
      </w:r>
    </w:p>
  </w:footnote>
  <w:footnote w:type="continuationSeparator" w:id="0">
    <w:p w:rsidR="00BE5216" w:rsidRDefault="00BE5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4D29" w:rsidRDefault="00E84D29" w:rsidP="00E84D29">
    <w:pPr>
      <w:rPr>
        <w:bCs/>
        <w:i/>
      </w:rPr>
    </w:pPr>
    <w:r>
      <w:rPr>
        <w:b/>
        <w:bCs/>
        <w:i/>
      </w:rPr>
      <w:t>Part w/Environmental Charges Report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B32375" w:rsidRDefault="00E84D29">
    <w:proofErr w:type="spellStart"/>
    <w:r>
      <w:rPr>
        <w:bCs/>
        <w:i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D04480F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A557CAF"/>
    <w:multiLevelType w:val="hybridMultilevel"/>
    <w:tmpl w:val="2E608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632"/>
    <w:rsid w:val="00042A7F"/>
    <w:rsid w:val="000D41FA"/>
    <w:rsid w:val="0026744A"/>
    <w:rsid w:val="002F0D9B"/>
    <w:rsid w:val="004E7482"/>
    <w:rsid w:val="0054128B"/>
    <w:rsid w:val="00552632"/>
    <w:rsid w:val="005C7472"/>
    <w:rsid w:val="00617659"/>
    <w:rsid w:val="00632C20"/>
    <w:rsid w:val="007B684D"/>
    <w:rsid w:val="00935EC2"/>
    <w:rsid w:val="00983B5D"/>
    <w:rsid w:val="009B3962"/>
    <w:rsid w:val="009B6A0A"/>
    <w:rsid w:val="00B17F4B"/>
    <w:rsid w:val="00B24E67"/>
    <w:rsid w:val="00B32375"/>
    <w:rsid w:val="00B76089"/>
    <w:rsid w:val="00B7647A"/>
    <w:rsid w:val="00BE5216"/>
    <w:rsid w:val="00C078BB"/>
    <w:rsid w:val="00C42F4C"/>
    <w:rsid w:val="00CC6F93"/>
    <w:rsid w:val="00D4657B"/>
    <w:rsid w:val="00D66589"/>
    <w:rsid w:val="00E576E8"/>
    <w:rsid w:val="00E84D29"/>
    <w:rsid w:val="00EF581F"/>
    <w:rsid w:val="00F5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A137E1-CBB7-4EE7-A34A-6B79F6994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link w:val="CommandChar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CommandChar">
    <w:name w:val="Command Char"/>
    <w:link w:val="Command"/>
    <w:rsid w:val="00E84D29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2007-04-09T23:11:00Z</cp:lastPrinted>
  <dcterms:created xsi:type="dcterms:W3CDTF">2026-01-17T14:01:00Z</dcterms:created>
  <dcterms:modified xsi:type="dcterms:W3CDTF">2026-01-17T14:01:00Z</dcterms:modified>
</cp:coreProperties>
</file>