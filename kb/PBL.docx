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652C" w:rsidRPr="00E23EF2" w:rsidRDefault="00F745BF" w:rsidP="006E652C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E23EF2">
        <w:rPr>
          <w:rFonts w:ascii="Calibri" w:hAnsi="Calibri"/>
          <w:noProof/>
          <w:sz w:val="36"/>
          <w:szCs w:val="36"/>
          <w:u w:val="single"/>
        </w:rPr>
        <w:t>Print Barcode Labels (PBL)</w:t>
      </w:r>
    </w:p>
    <w:p w:rsidR="006E652C" w:rsidRPr="00E23EF2" w:rsidRDefault="006E652C" w:rsidP="006E652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5D02D9" w:rsidRPr="00E23EF2" w:rsidRDefault="00E85D17" w:rsidP="006E652C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01.75pt">
            <v:imagedata r:id="rId7" o:title="PBL"/>
          </v:shape>
        </w:pict>
      </w:r>
    </w:p>
    <w:p w:rsidR="006E652C" w:rsidRPr="00E23EF2" w:rsidRDefault="006E652C" w:rsidP="006E652C">
      <w:pPr>
        <w:pStyle w:val="Body"/>
        <w:spacing w:before="0"/>
        <w:contextualSpacing/>
        <w:jc w:val="left"/>
        <w:rPr>
          <w:rFonts w:ascii="Calibri" w:hAnsi="Calibri"/>
          <w:bCs/>
          <w:noProof/>
          <w:sz w:val="22"/>
          <w:szCs w:val="22"/>
        </w:rPr>
      </w:pPr>
    </w:p>
    <w:p w:rsidR="0093418E" w:rsidRPr="00AB1A51" w:rsidRDefault="0093418E" w:rsidP="00E85D17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  <w:r w:rsidRPr="00AB1A51">
        <w:rPr>
          <w:rFonts w:ascii="Calibri" w:hAnsi="Calibri" w:cs="Calibri"/>
          <w:bCs/>
          <w:noProof/>
          <w:sz w:val="24"/>
        </w:rPr>
        <w:t>Print Barcode Labels</w:t>
      </w:r>
      <w:r w:rsidRPr="00AB1A51">
        <w:rPr>
          <w:rFonts w:ascii="Calibri" w:hAnsi="Calibri" w:cs="Calibri"/>
          <w:noProof/>
          <w:sz w:val="24"/>
        </w:rPr>
        <w:t xml:space="preserve"> (PBL) lets you print barcode labels for specific part numbers or groups of part numbers.  The information on a Parts Barcode Label includes the following: </w:t>
      </w:r>
    </w:p>
    <w:p w:rsidR="0093418E" w:rsidRPr="00AB1A51" w:rsidRDefault="0093418E" w:rsidP="00E85D17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4"/>
        </w:rPr>
      </w:pPr>
    </w:p>
    <w:p w:rsidR="0093418E" w:rsidRPr="00AB1A51" w:rsidRDefault="0093418E" w:rsidP="00E85D17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noProof/>
          <w:sz w:val="24"/>
        </w:rPr>
        <w:t>Part number</w:t>
      </w:r>
    </w:p>
    <w:p w:rsidR="0093418E" w:rsidRPr="00AB1A51" w:rsidRDefault="0093418E" w:rsidP="00E85D17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noProof/>
          <w:sz w:val="24"/>
        </w:rPr>
        <w:t>V</w:t>
      </w:r>
      <w:r w:rsidRPr="00AB1A51">
        <w:rPr>
          <w:rFonts w:ascii="Calibri" w:hAnsi="Calibri" w:cs="Calibri"/>
          <w:sz w:val="24"/>
        </w:rPr>
        <w:t>endor number</w:t>
      </w:r>
    </w:p>
    <w:p w:rsidR="0093418E" w:rsidRPr="00AB1A51" w:rsidRDefault="0093418E" w:rsidP="00E85D17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>L</w:t>
      </w:r>
      <w:r w:rsidRPr="00AB1A51">
        <w:rPr>
          <w:rFonts w:ascii="Calibri" w:hAnsi="Calibri" w:cs="Calibri"/>
          <w:noProof/>
          <w:sz w:val="24"/>
        </w:rPr>
        <w:t>ist price (optional)</w:t>
      </w:r>
    </w:p>
    <w:p w:rsidR="0093418E" w:rsidRPr="00AB1A51" w:rsidRDefault="0093418E" w:rsidP="00E85D17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noProof/>
          <w:sz w:val="24"/>
        </w:rPr>
        <w:t>Description</w:t>
      </w:r>
    </w:p>
    <w:p w:rsidR="0093418E" w:rsidRPr="00AB1A51" w:rsidRDefault="0093418E" w:rsidP="00E85D17">
      <w:pPr>
        <w:pStyle w:val="Body"/>
        <w:numPr>
          <w:ilvl w:val="0"/>
          <w:numId w:val="8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noProof/>
          <w:sz w:val="24"/>
        </w:rPr>
        <w:t>Bin location</w:t>
      </w:r>
    </w:p>
    <w:p w:rsidR="0093418E" w:rsidRPr="00AB1A51" w:rsidRDefault="0093418E" w:rsidP="00E85D1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 xml:space="preserve">To access this function, you can: </w:t>
      </w:r>
    </w:p>
    <w:p w:rsidR="0093418E" w:rsidRPr="00AB1A51" w:rsidRDefault="0093418E" w:rsidP="00E85D1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Body"/>
        <w:numPr>
          <w:ilvl w:val="0"/>
          <w:numId w:val="9"/>
        </w:numPr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>Select “Inventory” from the menu.  Choose the “Barcodes and UPCs Maintenance” submenu and click “Print Barcode Labels.”</w:t>
      </w:r>
    </w:p>
    <w:p w:rsidR="0093418E" w:rsidRPr="00AB1A51" w:rsidRDefault="0093418E" w:rsidP="00E85D17">
      <w:pPr>
        <w:pStyle w:val="Command"/>
        <w:numPr>
          <w:ilvl w:val="0"/>
          <w:numId w:val="9"/>
        </w:numPr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B1A51">
        <w:rPr>
          <w:rFonts w:ascii="Calibri" w:hAnsi="Calibri" w:cs="Calibri"/>
          <w:b w:val="0"/>
          <w:sz w:val="24"/>
        </w:rPr>
        <w:t xml:space="preserve">Type “PBL” in the Shortcuts Bar. </w:t>
      </w: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u w:val="single"/>
        </w:rPr>
      </w:pPr>
      <w:r w:rsidRPr="00AB1A51">
        <w:rPr>
          <w:rFonts w:ascii="Calibri" w:hAnsi="Calibri" w:cs="Calibri"/>
          <w:sz w:val="24"/>
          <w:u w:val="single"/>
        </w:rPr>
        <w:t>Field Definitions</w:t>
      </w: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B1A51">
        <w:rPr>
          <w:rFonts w:ascii="Calibri" w:hAnsi="Calibri" w:cs="Calibri"/>
          <w:b w:val="0"/>
          <w:sz w:val="24"/>
          <w:u w:val="single"/>
        </w:rPr>
        <w:t>Print List Price on Label:</w:t>
      </w:r>
      <w:r w:rsidRPr="00AB1A51">
        <w:rPr>
          <w:rFonts w:ascii="Calibri" w:hAnsi="Calibri" w:cs="Calibri"/>
          <w:b w:val="0"/>
          <w:sz w:val="24"/>
        </w:rPr>
        <w:t xml:space="preserve"> Choose here to have the List Price (factored selling price) print on the Barcode label.  </w:t>
      </w:r>
    </w:p>
    <w:p w:rsidR="0093418E" w:rsidRPr="00AB1A51" w:rsidRDefault="0093418E" w:rsidP="00E85D1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 xml:space="preserve">Select </w:t>
      </w:r>
      <w:r w:rsidRPr="00AB1A51">
        <w:rPr>
          <w:rFonts w:ascii="Calibri" w:hAnsi="Calibri" w:cs="Calibri"/>
          <w:b/>
          <w:bCs/>
          <w:sz w:val="24"/>
        </w:rPr>
        <w:t>Yes</w:t>
      </w:r>
      <w:r w:rsidRPr="00AB1A51">
        <w:rPr>
          <w:rFonts w:ascii="Calibri" w:hAnsi="Calibri" w:cs="Calibri"/>
          <w:sz w:val="24"/>
        </w:rPr>
        <w:t xml:space="preserve"> to have the List Price print on the label.</w:t>
      </w:r>
    </w:p>
    <w:p w:rsidR="0093418E" w:rsidRPr="00AB1A51" w:rsidRDefault="0093418E" w:rsidP="00E85D17">
      <w:pPr>
        <w:pStyle w:val="BodyText"/>
        <w:numPr>
          <w:ilvl w:val="0"/>
          <w:numId w:val="10"/>
        </w:numPr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 xml:space="preserve">Select </w:t>
      </w:r>
      <w:r w:rsidRPr="00AB1A51">
        <w:rPr>
          <w:rFonts w:ascii="Calibri" w:hAnsi="Calibri" w:cs="Calibri"/>
          <w:b/>
          <w:bCs/>
          <w:sz w:val="24"/>
        </w:rPr>
        <w:t>No</w:t>
      </w:r>
      <w:r w:rsidRPr="00AB1A51">
        <w:rPr>
          <w:rFonts w:ascii="Calibri" w:hAnsi="Calibri" w:cs="Calibri"/>
          <w:sz w:val="24"/>
        </w:rPr>
        <w:t xml:space="preserve"> to exclude the List Price. </w:t>
      </w:r>
    </w:p>
    <w:p w:rsidR="0093418E" w:rsidRPr="00AB1A51" w:rsidRDefault="0093418E" w:rsidP="00E85D17">
      <w:pPr>
        <w:pStyle w:val="Heading3"/>
        <w:keepNext w:val="0"/>
        <w:spacing w:before="0"/>
        <w:ind w:left="720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B1A51">
        <w:rPr>
          <w:rFonts w:ascii="Calibri" w:hAnsi="Calibri" w:cs="Calibri"/>
          <w:bCs/>
          <w:sz w:val="24"/>
        </w:rPr>
        <w:t>Price Code for List:</w:t>
      </w:r>
      <w:r w:rsidRPr="00AB1A51">
        <w:rPr>
          <w:rFonts w:ascii="Calibri" w:hAnsi="Calibri" w:cs="Calibri"/>
          <w:b w:val="0"/>
          <w:sz w:val="24"/>
        </w:rPr>
        <w:t xml:space="preserve"> </w:t>
      </w:r>
      <w:r w:rsidRPr="00AB1A51">
        <w:rPr>
          <w:rFonts w:ascii="Calibri" w:hAnsi="Calibri" w:cs="Calibri"/>
          <w:sz w:val="24"/>
        </w:rPr>
        <w:t>This field is accessible only when you</w:t>
      </w:r>
      <w:r w:rsidR="00E85D17" w:rsidRPr="00AB1A51">
        <w:rPr>
          <w:rFonts w:ascii="Calibri" w:hAnsi="Calibri" w:cs="Calibri"/>
          <w:sz w:val="24"/>
        </w:rPr>
        <w:t xml:space="preserve"> choose to</w:t>
      </w:r>
      <w:r w:rsidRPr="00AB1A51">
        <w:rPr>
          <w:rFonts w:ascii="Calibri" w:hAnsi="Calibri" w:cs="Calibri"/>
          <w:sz w:val="24"/>
        </w:rPr>
        <w:t xml:space="preserve"> print the list price.</w:t>
      </w:r>
      <w:r w:rsidRPr="00AB1A51">
        <w:rPr>
          <w:rFonts w:ascii="Calibri" w:hAnsi="Calibri" w:cs="Calibri"/>
          <w:b w:val="0"/>
          <w:sz w:val="24"/>
        </w:rPr>
        <w:t xml:space="preserve"> It shows the Price Code to be used for this selection of bar code labels.  The system pre-</w:t>
      </w:r>
      <w:r w:rsidRPr="00AB1A51">
        <w:rPr>
          <w:rFonts w:ascii="Calibri" w:hAnsi="Calibri" w:cs="Calibri"/>
          <w:b w:val="0"/>
          <w:sz w:val="24"/>
        </w:rPr>
        <w:lastRenderedPageBreak/>
        <w:t>fills this field with the price code selected in Print Bar Code Defaults (PBD).  You may change the value at this field to any of the prices codes 1–6.</w:t>
      </w: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B1A51">
        <w:rPr>
          <w:rFonts w:ascii="Calibri" w:hAnsi="Calibri" w:cs="Calibri"/>
          <w:b w:val="0"/>
          <w:sz w:val="24"/>
          <w:u w:val="single"/>
        </w:rPr>
        <w:t>Print Label for Each On Hand Part:</w:t>
      </w:r>
      <w:r w:rsidRPr="00AB1A51">
        <w:rPr>
          <w:rFonts w:ascii="Calibri" w:hAnsi="Calibri" w:cs="Calibri"/>
          <w:b w:val="0"/>
          <w:sz w:val="24"/>
        </w:rPr>
        <w:t xml:space="preserve"> This option lets you print a barcode label for each part you currently have on hand.  </w:t>
      </w:r>
    </w:p>
    <w:p w:rsidR="0093418E" w:rsidRPr="00AB1A51" w:rsidRDefault="0093418E" w:rsidP="00E85D1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BodyText"/>
        <w:numPr>
          <w:ilvl w:val="0"/>
          <w:numId w:val="11"/>
        </w:numPr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 xml:space="preserve">If you select </w:t>
      </w:r>
      <w:r w:rsidRPr="00AB1A51">
        <w:rPr>
          <w:rFonts w:ascii="Calibri" w:hAnsi="Calibri" w:cs="Calibri"/>
          <w:b/>
          <w:bCs/>
          <w:sz w:val="24"/>
        </w:rPr>
        <w:t>Yes</w:t>
      </w:r>
      <w:r w:rsidRPr="00AB1A51">
        <w:rPr>
          <w:rFonts w:ascii="Calibri" w:hAnsi="Calibri" w:cs="Calibri"/>
          <w:sz w:val="24"/>
        </w:rPr>
        <w:t xml:space="preserve">, you will print a label based on the quantity on hand field.  For example, </w:t>
      </w:r>
      <w:r w:rsidR="00E85D17" w:rsidRPr="00AB1A51">
        <w:rPr>
          <w:rFonts w:ascii="Calibri" w:hAnsi="Calibri" w:cs="Calibri"/>
          <w:sz w:val="24"/>
        </w:rPr>
        <w:t>if</w:t>
      </w:r>
      <w:r w:rsidRPr="00AB1A51">
        <w:rPr>
          <w:rFonts w:ascii="Calibri" w:hAnsi="Calibri" w:cs="Calibri"/>
          <w:sz w:val="24"/>
        </w:rPr>
        <w:t xml:space="preserve"> you have 27 of an item on hand, you’ll get 27 labels for that part number.  </w:t>
      </w:r>
    </w:p>
    <w:p w:rsidR="0093418E" w:rsidRPr="00AB1A51" w:rsidRDefault="0093418E" w:rsidP="00E85D17">
      <w:pPr>
        <w:pStyle w:val="BodyText"/>
        <w:numPr>
          <w:ilvl w:val="0"/>
          <w:numId w:val="11"/>
        </w:numPr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 xml:space="preserve">If you </w:t>
      </w:r>
      <w:r w:rsidR="00E85D17" w:rsidRPr="00AB1A51">
        <w:rPr>
          <w:rFonts w:ascii="Calibri" w:hAnsi="Calibri" w:cs="Calibri"/>
          <w:sz w:val="24"/>
        </w:rPr>
        <w:t>select</w:t>
      </w:r>
      <w:r w:rsidRPr="00AB1A51">
        <w:rPr>
          <w:rFonts w:ascii="Calibri" w:hAnsi="Calibri" w:cs="Calibri"/>
          <w:sz w:val="24"/>
        </w:rPr>
        <w:t xml:space="preserve"> </w:t>
      </w:r>
      <w:r w:rsidRPr="00AB1A51">
        <w:rPr>
          <w:rFonts w:ascii="Calibri" w:hAnsi="Calibri" w:cs="Calibri"/>
          <w:b/>
          <w:bCs/>
          <w:sz w:val="24"/>
        </w:rPr>
        <w:t>No</w:t>
      </w:r>
      <w:r w:rsidRPr="00AB1A51">
        <w:rPr>
          <w:rFonts w:ascii="Calibri" w:hAnsi="Calibri" w:cs="Calibri"/>
          <w:sz w:val="24"/>
        </w:rPr>
        <w:t xml:space="preserve">, you will receive one label </w:t>
      </w:r>
      <w:r w:rsidR="00E85D17" w:rsidRPr="00AB1A51">
        <w:rPr>
          <w:rFonts w:ascii="Calibri" w:hAnsi="Calibri" w:cs="Calibri"/>
          <w:sz w:val="24"/>
        </w:rPr>
        <w:t xml:space="preserve">for the </w:t>
      </w:r>
      <w:r w:rsidRPr="00AB1A51">
        <w:rPr>
          <w:rFonts w:ascii="Calibri" w:hAnsi="Calibri" w:cs="Calibri"/>
          <w:sz w:val="24"/>
        </w:rPr>
        <w:t xml:space="preserve">part number selected. </w:t>
      </w: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B1A51">
        <w:rPr>
          <w:rFonts w:ascii="Calibri" w:hAnsi="Calibri" w:cs="Calibri"/>
          <w:b w:val="0"/>
          <w:sz w:val="24"/>
          <w:u w:val="single"/>
        </w:rPr>
        <w:t>Print Bin Label:</w:t>
      </w:r>
      <w:r w:rsidRPr="00AB1A51">
        <w:rPr>
          <w:rFonts w:ascii="Calibri" w:hAnsi="Calibri" w:cs="Calibri"/>
          <w:b w:val="0"/>
          <w:sz w:val="24"/>
        </w:rPr>
        <w:t xml:space="preserve"> </w:t>
      </w:r>
    </w:p>
    <w:p w:rsidR="0093418E" w:rsidRPr="00AB1A51" w:rsidRDefault="0093418E" w:rsidP="00E85D17">
      <w:pPr>
        <w:pStyle w:val="BodyText"/>
        <w:contextualSpacing/>
        <w:jc w:val="left"/>
        <w:rPr>
          <w:rFonts w:ascii="Calibri" w:hAnsi="Calibri" w:cs="Calibri"/>
          <w:sz w:val="24"/>
        </w:rPr>
      </w:pPr>
    </w:p>
    <w:p w:rsidR="0093418E" w:rsidRPr="00AB1A51" w:rsidRDefault="0093418E" w:rsidP="00E85D17">
      <w:pPr>
        <w:pStyle w:val="BodyText"/>
        <w:numPr>
          <w:ilvl w:val="0"/>
          <w:numId w:val="12"/>
        </w:numPr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 xml:space="preserve">Select </w:t>
      </w:r>
      <w:r w:rsidRPr="00AB1A51">
        <w:rPr>
          <w:rFonts w:ascii="Calibri" w:hAnsi="Calibri" w:cs="Calibri"/>
          <w:b/>
          <w:bCs/>
          <w:sz w:val="24"/>
        </w:rPr>
        <w:t>Yes</w:t>
      </w:r>
      <w:r w:rsidRPr="00AB1A51">
        <w:rPr>
          <w:rFonts w:ascii="Calibri" w:hAnsi="Calibri" w:cs="Calibri"/>
          <w:sz w:val="24"/>
        </w:rPr>
        <w:t xml:space="preserve"> to have an additional label printed for the bin itself.  This label will be over and above any other labels printed to satisfy the other choices you make.  </w:t>
      </w:r>
    </w:p>
    <w:p w:rsidR="0093418E" w:rsidRPr="00AB1A51" w:rsidRDefault="0093418E" w:rsidP="00E85D17">
      <w:pPr>
        <w:pStyle w:val="BodyText"/>
        <w:numPr>
          <w:ilvl w:val="0"/>
          <w:numId w:val="12"/>
        </w:numPr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</w:rPr>
        <w:t xml:space="preserve">Select </w:t>
      </w:r>
      <w:r w:rsidRPr="00AB1A51">
        <w:rPr>
          <w:rFonts w:ascii="Calibri" w:hAnsi="Calibri" w:cs="Calibri"/>
          <w:b/>
          <w:bCs/>
          <w:sz w:val="24"/>
        </w:rPr>
        <w:t>No</w:t>
      </w:r>
      <w:r w:rsidRPr="00AB1A51">
        <w:rPr>
          <w:rFonts w:ascii="Calibri" w:hAnsi="Calibri" w:cs="Calibri"/>
          <w:sz w:val="24"/>
        </w:rPr>
        <w:t xml:space="preserve"> to bypass printing the barcode label for the bin. </w:t>
      </w:r>
    </w:p>
    <w:p w:rsidR="0093418E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</w:rPr>
      </w:pPr>
    </w:p>
    <w:p w:rsidR="004B2FF8" w:rsidRPr="00AB1A51" w:rsidRDefault="0093418E" w:rsidP="00E85D17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4"/>
        </w:rPr>
      </w:pPr>
      <w:r w:rsidRPr="00AB1A51">
        <w:rPr>
          <w:rFonts w:ascii="Calibri" w:hAnsi="Calibri" w:cs="Calibri"/>
          <w:b w:val="0"/>
          <w:sz w:val="24"/>
          <w:u w:val="single"/>
        </w:rPr>
        <w:t>Part Number to Print/Vendor/Type:</w:t>
      </w:r>
      <w:r w:rsidRPr="00AB1A51">
        <w:rPr>
          <w:rFonts w:ascii="Calibri" w:hAnsi="Calibri" w:cs="Calibri"/>
          <w:b w:val="0"/>
          <w:sz w:val="24"/>
        </w:rPr>
        <w:t xml:space="preserve"> Enter the part number to print.  Once you enter a part number, the</w:t>
      </w:r>
      <w:r w:rsidR="00E85D17" w:rsidRPr="00AB1A51">
        <w:rPr>
          <w:rFonts w:ascii="Calibri" w:hAnsi="Calibri" w:cs="Calibri"/>
          <w:b w:val="0"/>
          <w:sz w:val="24"/>
        </w:rPr>
        <w:t xml:space="preserve"> part’s</w:t>
      </w:r>
      <w:r w:rsidRPr="00AB1A51">
        <w:rPr>
          <w:rFonts w:ascii="Calibri" w:hAnsi="Calibri" w:cs="Calibri"/>
          <w:b w:val="0"/>
          <w:sz w:val="24"/>
        </w:rPr>
        <w:t xml:space="preserve"> Vendor Number and Type </w:t>
      </w:r>
      <w:r w:rsidR="00E85D17" w:rsidRPr="00AB1A51">
        <w:rPr>
          <w:rFonts w:ascii="Calibri" w:hAnsi="Calibri" w:cs="Calibri"/>
          <w:b w:val="0"/>
          <w:sz w:val="24"/>
        </w:rPr>
        <w:t xml:space="preserve">will </w:t>
      </w:r>
      <w:r w:rsidRPr="00AB1A51">
        <w:rPr>
          <w:rFonts w:ascii="Calibri" w:hAnsi="Calibri" w:cs="Calibri"/>
          <w:b w:val="0"/>
          <w:sz w:val="24"/>
        </w:rPr>
        <w:t>appear on the screen.</w:t>
      </w:r>
    </w:p>
    <w:p w:rsidR="00E85D17" w:rsidRPr="00AB1A51" w:rsidRDefault="00E85D17" w:rsidP="00E85D1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85D17" w:rsidRPr="00AB1A51" w:rsidRDefault="00E85D17" w:rsidP="00E85D1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sz w:val="24"/>
          <w:u w:val="single"/>
        </w:rPr>
        <w:t>Printer Name:</w:t>
      </w:r>
      <w:r w:rsidRPr="00AB1A51">
        <w:rPr>
          <w:rFonts w:ascii="Calibri" w:hAnsi="Calibri" w:cs="Calibri"/>
          <w:sz w:val="24"/>
        </w:rPr>
        <w:t xml:space="preserve"> Set the printer to receive the barcode labels. Note that you can only print the labels using a specialty barcode label printer, and that only printers of that kind will be available to select here.</w:t>
      </w:r>
    </w:p>
    <w:p w:rsidR="00E85D17" w:rsidRPr="00AB1A51" w:rsidRDefault="00E85D17" w:rsidP="00E85D1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</w:p>
    <w:p w:rsidR="00E85D17" w:rsidRPr="00AB1A51" w:rsidRDefault="00E85D17" w:rsidP="00E85D17">
      <w:pPr>
        <w:pStyle w:val="Body"/>
        <w:spacing w:before="0"/>
        <w:contextualSpacing/>
        <w:jc w:val="left"/>
        <w:rPr>
          <w:rFonts w:ascii="Calibri" w:hAnsi="Calibri" w:cs="Calibri"/>
          <w:sz w:val="24"/>
        </w:rPr>
      </w:pPr>
      <w:r w:rsidRPr="00AB1A51">
        <w:rPr>
          <w:rFonts w:ascii="Calibri" w:hAnsi="Calibri" w:cs="Calibri"/>
          <w:b/>
          <w:bCs/>
          <w:sz w:val="24"/>
          <w:u w:val="single"/>
        </w:rPr>
        <w:t>Run:</w:t>
      </w:r>
      <w:r w:rsidRPr="00AB1A51">
        <w:rPr>
          <w:rFonts w:ascii="Calibri" w:hAnsi="Calibri" w:cs="Calibri"/>
          <w:sz w:val="24"/>
        </w:rPr>
        <w:t xml:space="preserve"> Click this button to print your label selection.</w:t>
      </w:r>
    </w:p>
    <w:sectPr w:rsidR="00E85D17" w:rsidRPr="00AB1A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B1A51" w:rsidRDefault="00AB1A51">
      <w:r>
        <w:separator/>
      </w:r>
    </w:p>
  </w:endnote>
  <w:endnote w:type="continuationSeparator" w:id="0">
    <w:p w:rsidR="00AB1A51" w:rsidRDefault="00AB1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75F4" w:rsidRDefault="004275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7754" w:rsidRDefault="00047754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75F4" w:rsidRDefault="004275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B1A51" w:rsidRDefault="00AB1A51">
      <w:r>
        <w:separator/>
      </w:r>
    </w:p>
  </w:footnote>
  <w:footnote w:type="continuationSeparator" w:id="0">
    <w:p w:rsidR="00AB1A51" w:rsidRDefault="00AB1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75F4" w:rsidRDefault="004275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7754" w:rsidRDefault="00047754">
    <w:pPr>
      <w:pStyle w:val="Header"/>
      <w:rPr>
        <w:b w:val="0"/>
      </w:rPr>
    </w:pPr>
    <w:r>
      <w:t>Print Barcode Labels</w:t>
    </w:r>
    <w:r>
      <w:tab/>
    </w:r>
    <w:r>
      <w:rPr>
        <w:b w:val="0"/>
      </w:rPr>
      <w:t>Parts Inventory Maintenance</w:t>
    </w:r>
  </w:p>
  <w:p w:rsidR="00047754" w:rsidRDefault="00047754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275F4" w:rsidRDefault="004275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29A6"/>
    <w:multiLevelType w:val="hybridMultilevel"/>
    <w:tmpl w:val="FFA88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F149CE"/>
    <w:multiLevelType w:val="hybridMultilevel"/>
    <w:tmpl w:val="76669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C3801"/>
    <w:multiLevelType w:val="hybridMultilevel"/>
    <w:tmpl w:val="35AC6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EA46C07"/>
    <w:multiLevelType w:val="hybridMultilevel"/>
    <w:tmpl w:val="528AE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B453E"/>
    <w:multiLevelType w:val="hybridMultilevel"/>
    <w:tmpl w:val="1A6E4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A165E2"/>
    <w:multiLevelType w:val="hybridMultilevel"/>
    <w:tmpl w:val="B9EAE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86739"/>
    <w:multiLevelType w:val="hybridMultilevel"/>
    <w:tmpl w:val="9B628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A61E5"/>
    <w:multiLevelType w:val="hybridMultilevel"/>
    <w:tmpl w:val="C6CC1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C42A2"/>
    <w:multiLevelType w:val="hybridMultilevel"/>
    <w:tmpl w:val="2BCEC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53DF8"/>
    <w:multiLevelType w:val="hybridMultilevel"/>
    <w:tmpl w:val="07CE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3"/>
  </w:num>
  <w:num w:numId="5">
    <w:abstractNumId w:val="0"/>
  </w:num>
  <w:num w:numId="6">
    <w:abstractNumId w:val="6"/>
  </w:num>
  <w:num w:numId="7">
    <w:abstractNumId w:val="10"/>
  </w:num>
  <w:num w:numId="8">
    <w:abstractNumId w:val="5"/>
  </w:num>
  <w:num w:numId="9">
    <w:abstractNumId w:val="2"/>
  </w:num>
  <w:num w:numId="10">
    <w:abstractNumId w:val="7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7765"/>
    <w:rsid w:val="00047754"/>
    <w:rsid w:val="00072CE7"/>
    <w:rsid w:val="00074A33"/>
    <w:rsid w:val="00097E9A"/>
    <w:rsid w:val="00122E5A"/>
    <w:rsid w:val="00193D00"/>
    <w:rsid w:val="00211CF5"/>
    <w:rsid w:val="002B3635"/>
    <w:rsid w:val="002C107C"/>
    <w:rsid w:val="002D1238"/>
    <w:rsid w:val="00327668"/>
    <w:rsid w:val="003960CA"/>
    <w:rsid w:val="003E3224"/>
    <w:rsid w:val="004275F4"/>
    <w:rsid w:val="004319A9"/>
    <w:rsid w:val="004842A1"/>
    <w:rsid w:val="004B2795"/>
    <w:rsid w:val="004B2FF8"/>
    <w:rsid w:val="004D6A5D"/>
    <w:rsid w:val="00532275"/>
    <w:rsid w:val="00544231"/>
    <w:rsid w:val="00556DD5"/>
    <w:rsid w:val="005D02D9"/>
    <w:rsid w:val="00601932"/>
    <w:rsid w:val="00694452"/>
    <w:rsid w:val="006E5EB7"/>
    <w:rsid w:val="006E652C"/>
    <w:rsid w:val="007A3BBB"/>
    <w:rsid w:val="007E16ED"/>
    <w:rsid w:val="007F1749"/>
    <w:rsid w:val="00857765"/>
    <w:rsid w:val="008C1B2D"/>
    <w:rsid w:val="008D024C"/>
    <w:rsid w:val="0093418E"/>
    <w:rsid w:val="00994DC5"/>
    <w:rsid w:val="00A43B6D"/>
    <w:rsid w:val="00AB1A51"/>
    <w:rsid w:val="00B06BE1"/>
    <w:rsid w:val="00B24890"/>
    <w:rsid w:val="00B56F3D"/>
    <w:rsid w:val="00BD6392"/>
    <w:rsid w:val="00C41EEC"/>
    <w:rsid w:val="00CD5E18"/>
    <w:rsid w:val="00CE4C66"/>
    <w:rsid w:val="00D829E0"/>
    <w:rsid w:val="00E23EF2"/>
    <w:rsid w:val="00E85D17"/>
    <w:rsid w:val="00F07C92"/>
    <w:rsid w:val="00F42270"/>
    <w:rsid w:val="00F67CAD"/>
    <w:rsid w:val="00F7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6753A6C-DC9A-4B6C-8EBF-FCC88C0B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2013-06-21T05:00:00Z</cp:lastPrinted>
  <dcterms:created xsi:type="dcterms:W3CDTF">2026-01-17T13:55:00Z</dcterms:created>
  <dcterms:modified xsi:type="dcterms:W3CDTF">2026-01-17T13:55:00Z</dcterms:modified>
</cp:coreProperties>
</file>