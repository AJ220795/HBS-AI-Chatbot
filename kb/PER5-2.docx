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6279" w:rsidRPr="007A4748" w:rsidRDefault="001F6279" w:rsidP="001F6279">
      <w:pPr>
        <w:jc w:val="left"/>
        <w:rPr>
          <w:rFonts w:ascii="Calibri" w:hAnsi="Calibri"/>
          <w:sz w:val="36"/>
          <w:szCs w:val="36"/>
          <w:u w:val="single"/>
        </w:rPr>
      </w:pPr>
      <w:r w:rsidRPr="007A4748">
        <w:rPr>
          <w:rFonts w:ascii="Calibri" w:hAnsi="Calibri"/>
          <w:sz w:val="36"/>
          <w:szCs w:val="36"/>
          <w:u w:val="single"/>
        </w:rPr>
        <w:t>PER: Parts Source List</w:t>
      </w:r>
    </w:p>
    <w:p w:rsidR="001F6279" w:rsidRDefault="001F6279"/>
    <w:p w:rsidR="004E642C" w:rsidRDefault="004E642C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0;margin-top:0;width:440.4pt;height:414pt;z-index:251657728">
            <v:shadow on="t" color="black" offset="4pt,4pt" offset2="-4pt,-4pt"/>
            <v:textbox style="mso-next-textbox:#_x0000_s1029">
              <w:txbxContent>
                <w:p w:rsidR="009E3E06" w:rsidRPr="0009472B" w:rsidRDefault="009E3E06" w:rsidP="00270413">
                  <w:pPr>
                    <w:pStyle w:val="Screen"/>
                    <w:jc w:val="center"/>
                  </w:pPr>
                  <w:r w:rsidRPr="0009472B">
                    <w:t>HBS Systems Dealer</w:t>
                  </w:r>
                </w:p>
                <w:p w:rsidR="009E3E06" w:rsidRPr="0009472B" w:rsidRDefault="009E3E06" w:rsidP="00270413">
                  <w:pPr>
                    <w:pStyle w:val="Screen"/>
                    <w:jc w:val="center"/>
                  </w:pPr>
                  <w:r w:rsidRPr="0009472B">
                    <w:t>PARTS SOURCE LIST</w:t>
                  </w:r>
                </w:p>
                <w:p w:rsidR="009E3E06" w:rsidRPr="0009472B" w:rsidRDefault="0009472B" w:rsidP="00270413">
                  <w:pPr>
                    <w:pStyle w:val="Screen"/>
                  </w:pPr>
                  <w:r>
                    <w:t>Jul 19 2008</w:t>
                  </w:r>
                </w:p>
                <w:p w:rsidR="009E3E06" w:rsidRPr="0009472B" w:rsidRDefault="009E3E06" w:rsidP="00270413">
                  <w:pPr>
                    <w:pStyle w:val="Screen"/>
                  </w:pP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>Source No.   Vendor Name</w:t>
                  </w:r>
                </w:p>
                <w:p w:rsidR="009E3E06" w:rsidRPr="0009472B" w:rsidRDefault="009E3E06" w:rsidP="00270413">
                  <w:pPr>
                    <w:pStyle w:val="Screen"/>
                  </w:pP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435        ALAMO GROUP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900        APPLICATION REF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870        BECKNELL WHOLESALE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830        BEFCO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330        CRUSTBUSTER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221        CUMMINS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000        DEFAULT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810        FLEXICOIL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359        FLEXICOIL OBS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640        FORD OBSOLETE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142        FORD REBUILT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141        FORD USED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959        FRT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815        GANNON MFG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310        </w:t>
                  </w:r>
                  <w:smartTag w:uri="urn:schemas-microsoft-com:office:smarttags" w:element="place">
                    <w:r w:rsidRPr="0009472B">
                      <w:t>GREAT PLAINS</w:t>
                    </w:r>
                  </w:smartTag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383        H &amp; W SUPPLY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494        HELMAR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200        HENSLEY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845        HESSELBEIN TIRE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805        KOMATSU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492        KOMATSU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493        KOMATSU REBUILT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650        KUBOTA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140        NEW </w:t>
                  </w:r>
                  <w:smartTag w:uri="urn:schemas-microsoft-com:office:smarttags" w:element="place">
                    <w:smartTag w:uri="urn:schemas-microsoft-com:office:smarttags" w:element="City">
                      <w:r w:rsidRPr="0009472B">
                        <w:t>HOLLAND</w:t>
                      </w:r>
                    </w:smartTag>
                  </w:smartTag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387        NEW </w:t>
                  </w:r>
                  <w:smartTag w:uri="urn:schemas-microsoft-com:office:smarttags" w:element="place">
                    <w:smartTag w:uri="urn:schemas-microsoft-com:office:smarttags" w:element="City">
                      <w:r w:rsidRPr="0009472B">
                        <w:t>HOLLAND</w:t>
                      </w:r>
                    </w:smartTag>
                  </w:smartTag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145        NEW </w:t>
                  </w:r>
                  <w:smartTag w:uri="urn:schemas-microsoft-com:office:smarttags" w:element="place">
                    <w:smartTag w:uri="urn:schemas-microsoft-com:office:smarttags" w:element="City">
                      <w:r w:rsidRPr="0009472B">
                        <w:t>HOLLAND</w:t>
                      </w:r>
                    </w:smartTag>
                  </w:smartTag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860        SYSTEMS MATERIAL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956        TAXABLE LABOR SALES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150        TIGER CORP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831        TIGER CORP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340        TISCO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855        TRACT TIRE </w:t>
                  </w:r>
                </w:p>
                <w:p w:rsidR="009E3E06" w:rsidRPr="0009472B" w:rsidRDefault="009E3E06" w:rsidP="00270413">
                  <w:pPr>
                    <w:pStyle w:val="Screen"/>
                  </w:pPr>
                  <w:r w:rsidRPr="0009472B">
                    <w:t xml:space="preserve">  149        VERSATILE</w:t>
                  </w:r>
                </w:p>
                <w:p w:rsidR="009E3E06" w:rsidRDefault="009E3E06" w:rsidP="00270413">
                  <w:pPr>
                    <w:pStyle w:val="Screen"/>
                  </w:pPr>
                </w:p>
              </w:txbxContent>
            </v:textbox>
            <w10:wrap type="square"/>
          </v:shape>
        </w:pict>
      </w:r>
    </w:p>
    <w:p w:rsidR="009E3E06" w:rsidRPr="007A4748" w:rsidRDefault="009E3E06" w:rsidP="001F627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4748">
        <w:rPr>
          <w:rFonts w:ascii="Calibri" w:hAnsi="Calibri"/>
          <w:sz w:val="22"/>
          <w:szCs w:val="22"/>
        </w:rPr>
        <w:t>This report writer report lists the parts sources currently defined in your system.  The report is printed in alphabetical order by Vendor Name from the Source Master.</w:t>
      </w:r>
    </w:p>
    <w:p w:rsidR="001F6279" w:rsidRPr="007A4748" w:rsidRDefault="001F6279" w:rsidP="001F627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F6279" w:rsidRPr="007A4748" w:rsidRDefault="009E3E06" w:rsidP="001F6279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4748">
        <w:rPr>
          <w:rFonts w:ascii="Calibri" w:hAnsi="Calibri"/>
          <w:sz w:val="22"/>
          <w:szCs w:val="22"/>
        </w:rPr>
        <w:t xml:space="preserve">To access Report Writer, </w:t>
      </w:r>
      <w:r w:rsidR="001F6279" w:rsidRPr="007A4748">
        <w:rPr>
          <w:rFonts w:ascii="Calibri" w:hAnsi="Calibri"/>
          <w:sz w:val="22"/>
          <w:szCs w:val="22"/>
        </w:rPr>
        <w:t>you can either:</w:t>
      </w:r>
    </w:p>
    <w:p w:rsidR="00270413" w:rsidRPr="007A4748" w:rsidRDefault="001F6279" w:rsidP="001F6279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4748">
        <w:rPr>
          <w:rFonts w:ascii="Calibri" w:hAnsi="Calibri"/>
          <w:sz w:val="22"/>
          <w:szCs w:val="22"/>
        </w:rPr>
        <w:t>Select “</w:t>
      </w:r>
      <w:r w:rsidR="00270413" w:rsidRPr="007A4748">
        <w:rPr>
          <w:rFonts w:ascii="Calibri" w:hAnsi="Calibri"/>
          <w:noProof/>
          <w:sz w:val="22"/>
          <w:szCs w:val="22"/>
        </w:rPr>
        <w:t>Report Writer</w:t>
      </w:r>
      <w:r w:rsidRPr="007A4748">
        <w:rPr>
          <w:rFonts w:ascii="Calibri" w:hAnsi="Calibri"/>
          <w:noProof/>
          <w:sz w:val="22"/>
          <w:szCs w:val="22"/>
        </w:rPr>
        <w:t>” from the menu, click</w:t>
      </w:r>
      <w:r w:rsidR="00270413" w:rsidRPr="007A4748">
        <w:rPr>
          <w:rFonts w:ascii="Calibri" w:hAnsi="Calibri"/>
          <w:noProof/>
          <w:sz w:val="22"/>
          <w:szCs w:val="22"/>
        </w:rPr>
        <w:t xml:space="preserve"> </w:t>
      </w:r>
      <w:r w:rsidRPr="007A4748">
        <w:rPr>
          <w:rFonts w:ascii="Calibri" w:hAnsi="Calibri"/>
          <w:noProof/>
          <w:sz w:val="22"/>
          <w:szCs w:val="22"/>
        </w:rPr>
        <w:t>“</w:t>
      </w:r>
      <w:r w:rsidR="00270413" w:rsidRPr="007A4748">
        <w:rPr>
          <w:rFonts w:ascii="Calibri" w:hAnsi="Calibri"/>
          <w:noProof/>
          <w:sz w:val="22"/>
          <w:szCs w:val="22"/>
        </w:rPr>
        <w:t>Print an Established Report</w:t>
      </w:r>
      <w:r w:rsidRPr="007A4748">
        <w:rPr>
          <w:rFonts w:ascii="Calibri" w:hAnsi="Calibri"/>
          <w:noProof/>
          <w:sz w:val="22"/>
          <w:szCs w:val="22"/>
        </w:rPr>
        <w:t>,” and choose the report number.</w:t>
      </w:r>
    </w:p>
    <w:p w:rsidR="00270413" w:rsidRPr="007A4748" w:rsidRDefault="001F6279" w:rsidP="001F6279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A4748">
        <w:rPr>
          <w:rFonts w:ascii="Calibri" w:hAnsi="Calibri"/>
          <w:b w:val="0"/>
          <w:sz w:val="22"/>
          <w:szCs w:val="22"/>
        </w:rPr>
        <w:t>T</w:t>
      </w:r>
      <w:r w:rsidR="00270413" w:rsidRPr="007A4748">
        <w:rPr>
          <w:rFonts w:ascii="Calibri" w:hAnsi="Calibri"/>
          <w:b w:val="0"/>
          <w:sz w:val="22"/>
          <w:szCs w:val="22"/>
        </w:rPr>
        <w:t xml:space="preserve">ype </w:t>
      </w:r>
      <w:r w:rsidRPr="007A4748">
        <w:rPr>
          <w:rFonts w:ascii="Calibri" w:hAnsi="Calibri"/>
          <w:b w:val="0"/>
          <w:sz w:val="22"/>
          <w:szCs w:val="22"/>
        </w:rPr>
        <w:t>“</w:t>
      </w:r>
      <w:r w:rsidR="00270413" w:rsidRPr="007A4748">
        <w:rPr>
          <w:rFonts w:ascii="Calibri" w:hAnsi="Calibri"/>
          <w:b w:val="0"/>
          <w:sz w:val="22"/>
          <w:szCs w:val="22"/>
        </w:rPr>
        <w:t>PER</w:t>
      </w:r>
      <w:r w:rsidRPr="007A4748">
        <w:rPr>
          <w:rFonts w:ascii="Calibri" w:hAnsi="Calibri"/>
          <w:b w:val="0"/>
          <w:sz w:val="22"/>
          <w:szCs w:val="22"/>
        </w:rPr>
        <w:t>”</w:t>
      </w:r>
      <w:r w:rsidR="00270413" w:rsidRPr="007A4748">
        <w:rPr>
          <w:rFonts w:ascii="Calibri" w:hAnsi="Calibri"/>
          <w:b w:val="0"/>
          <w:sz w:val="22"/>
          <w:szCs w:val="22"/>
        </w:rPr>
        <w:t xml:space="preserve"> </w:t>
      </w:r>
      <w:r w:rsidR="009C17DE" w:rsidRPr="007A4748">
        <w:rPr>
          <w:rFonts w:ascii="Calibri" w:hAnsi="Calibri"/>
          <w:b w:val="0"/>
          <w:sz w:val="22"/>
          <w:szCs w:val="22"/>
        </w:rPr>
        <w:t xml:space="preserve">into the </w:t>
      </w:r>
      <w:r w:rsidR="002D73B7" w:rsidRPr="007A4748">
        <w:rPr>
          <w:rFonts w:ascii="Calibri" w:hAnsi="Calibri"/>
          <w:b w:val="0"/>
          <w:sz w:val="22"/>
          <w:szCs w:val="22"/>
        </w:rPr>
        <w:t>Shortcuts Bar</w:t>
      </w:r>
      <w:r w:rsidR="00270413" w:rsidRPr="007A4748">
        <w:rPr>
          <w:rFonts w:ascii="Calibri" w:hAnsi="Calibri"/>
          <w:b w:val="0"/>
          <w:sz w:val="22"/>
          <w:szCs w:val="22"/>
        </w:rPr>
        <w:t xml:space="preserve"> and select the report number.</w:t>
      </w:r>
    </w:p>
    <w:p w:rsidR="001F6279" w:rsidRPr="007A4748" w:rsidRDefault="001F6279" w:rsidP="001F627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E3E06" w:rsidRPr="007A4748" w:rsidRDefault="001F6279" w:rsidP="001F627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A4748">
        <w:rPr>
          <w:rFonts w:ascii="Calibri" w:hAnsi="Calibri"/>
          <w:b/>
          <w:sz w:val="22"/>
          <w:szCs w:val="22"/>
          <w:u w:val="single"/>
        </w:rPr>
        <w:t>Report Detail:</w:t>
      </w:r>
      <w:r w:rsidRPr="007A4748">
        <w:rPr>
          <w:rFonts w:ascii="Calibri" w:hAnsi="Calibri"/>
          <w:sz w:val="22"/>
          <w:szCs w:val="22"/>
        </w:rPr>
        <w:t xml:space="preserve"> </w:t>
      </w:r>
      <w:r w:rsidR="009E3E06" w:rsidRPr="007A4748">
        <w:rPr>
          <w:rFonts w:ascii="Calibri" w:hAnsi="Calibri"/>
          <w:sz w:val="22"/>
          <w:szCs w:val="22"/>
        </w:rPr>
        <w:t>This report contains the following information:</w:t>
      </w:r>
    </w:p>
    <w:p w:rsidR="001F6279" w:rsidRPr="007A4748" w:rsidRDefault="001F6279" w:rsidP="001F627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E3E06" w:rsidRPr="007A4748" w:rsidRDefault="009E3E06" w:rsidP="001F627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7A4748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1F6279" w:rsidRPr="007A4748">
        <w:rPr>
          <w:rFonts w:ascii="Calibri" w:hAnsi="Calibri"/>
          <w:b w:val="0"/>
          <w:sz w:val="22"/>
          <w:szCs w:val="22"/>
          <w:u w:val="single"/>
        </w:rPr>
        <w:t>:</w:t>
      </w:r>
      <w:r w:rsidR="001F6279" w:rsidRPr="007A4748">
        <w:rPr>
          <w:rFonts w:ascii="Calibri" w:hAnsi="Calibri"/>
          <w:b w:val="0"/>
          <w:sz w:val="22"/>
          <w:szCs w:val="22"/>
        </w:rPr>
        <w:t xml:space="preserve"> </w:t>
      </w:r>
      <w:r w:rsidRPr="007A4748">
        <w:rPr>
          <w:rFonts w:ascii="Calibri" w:hAnsi="Calibri"/>
          <w:b w:val="0"/>
          <w:sz w:val="22"/>
          <w:szCs w:val="22"/>
        </w:rPr>
        <w:t>This is the source number for this source.</w:t>
      </w:r>
    </w:p>
    <w:p w:rsidR="001F6279" w:rsidRPr="007A4748" w:rsidRDefault="001F6279" w:rsidP="001F627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E3E06" w:rsidRPr="007A4748" w:rsidRDefault="009E3E06" w:rsidP="001F627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A4748">
        <w:rPr>
          <w:rFonts w:ascii="Calibri" w:hAnsi="Calibri"/>
          <w:b w:val="0"/>
          <w:sz w:val="22"/>
          <w:szCs w:val="22"/>
          <w:u w:val="single"/>
        </w:rPr>
        <w:t>Vendor Name</w:t>
      </w:r>
      <w:r w:rsidR="001F6279" w:rsidRPr="007A4748">
        <w:rPr>
          <w:rFonts w:ascii="Calibri" w:hAnsi="Calibri"/>
          <w:b w:val="0"/>
          <w:sz w:val="22"/>
          <w:szCs w:val="22"/>
          <w:u w:val="single"/>
        </w:rPr>
        <w:t>:</w:t>
      </w:r>
      <w:r w:rsidR="001F6279" w:rsidRPr="007A4748">
        <w:rPr>
          <w:rFonts w:ascii="Calibri" w:hAnsi="Calibri"/>
          <w:b w:val="0"/>
          <w:sz w:val="22"/>
          <w:szCs w:val="22"/>
        </w:rPr>
        <w:t xml:space="preserve"> </w:t>
      </w:r>
      <w:r w:rsidRPr="007A4748">
        <w:rPr>
          <w:rFonts w:ascii="Calibri" w:hAnsi="Calibri"/>
          <w:b w:val="0"/>
          <w:sz w:val="22"/>
          <w:szCs w:val="22"/>
        </w:rPr>
        <w:t>This is the vendor/source name entered in the Source Master.</w:t>
      </w:r>
    </w:p>
    <w:sectPr w:rsidR="009E3E06" w:rsidRPr="007A4748">
      <w:headerReference w:type="default" r:id="rId7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6D6B" w:rsidRDefault="00826D6B">
      <w:r>
        <w:separator/>
      </w:r>
    </w:p>
  </w:endnote>
  <w:endnote w:type="continuationSeparator" w:id="0">
    <w:p w:rsidR="00826D6B" w:rsidRDefault="00826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6D6B" w:rsidRDefault="00826D6B">
      <w:r>
        <w:separator/>
      </w:r>
    </w:p>
  </w:footnote>
  <w:footnote w:type="continuationSeparator" w:id="0">
    <w:p w:rsidR="00826D6B" w:rsidRDefault="00826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472B" w:rsidRDefault="0009472B" w:rsidP="0009472B">
    <w:pPr>
      <w:rPr>
        <w:bCs/>
        <w:i/>
      </w:rPr>
    </w:pPr>
    <w:r>
      <w:rPr>
        <w:b/>
        <w:bCs/>
        <w:i/>
      </w:rPr>
      <w:t>Parts Source List</w:t>
    </w:r>
    <w:r>
      <w:rPr>
        <w:b/>
        <w:bCs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9E3E06" w:rsidRDefault="0009472B">
    <w:proofErr w:type="spellStart"/>
    <w:r>
      <w:rPr>
        <w:bCs/>
        <w:i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3F700BE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56C75D9"/>
    <w:multiLevelType w:val="hybridMultilevel"/>
    <w:tmpl w:val="FA86B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72B"/>
    <w:rsid w:val="0009472B"/>
    <w:rsid w:val="000C5D48"/>
    <w:rsid w:val="001F6279"/>
    <w:rsid w:val="00270413"/>
    <w:rsid w:val="002B39C5"/>
    <w:rsid w:val="002D73B7"/>
    <w:rsid w:val="00315C4D"/>
    <w:rsid w:val="004D0622"/>
    <w:rsid w:val="004E642C"/>
    <w:rsid w:val="005471C1"/>
    <w:rsid w:val="0056432A"/>
    <w:rsid w:val="005836CB"/>
    <w:rsid w:val="00650BDD"/>
    <w:rsid w:val="00703EBC"/>
    <w:rsid w:val="00733DBF"/>
    <w:rsid w:val="007A4748"/>
    <w:rsid w:val="007E45C8"/>
    <w:rsid w:val="00826D6B"/>
    <w:rsid w:val="00931F5B"/>
    <w:rsid w:val="00934A64"/>
    <w:rsid w:val="00976F79"/>
    <w:rsid w:val="009C17DE"/>
    <w:rsid w:val="009E3E06"/>
    <w:rsid w:val="00B377EF"/>
    <w:rsid w:val="00BE1107"/>
    <w:rsid w:val="00D754E0"/>
    <w:rsid w:val="00E80986"/>
    <w:rsid w:val="00ED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845E29-5BCC-40DC-BB6F-C6CA011B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link w:val="CommandChar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CommandChar">
    <w:name w:val="Command Char"/>
    <w:link w:val="Command"/>
    <w:rsid w:val="00270413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2007-04-09T22:07:00Z</cp:lastPrinted>
  <dcterms:created xsi:type="dcterms:W3CDTF">2026-01-17T12:56:00Z</dcterms:created>
  <dcterms:modified xsi:type="dcterms:W3CDTF">2026-01-17T12:56:00Z</dcterms:modified>
</cp:coreProperties>
</file>